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4A19" w14:textId="77777777" w:rsidR="00CE4F12" w:rsidRPr="00CE4F12" w:rsidRDefault="00742D9C" w:rsidP="00CE4F12">
      <w:pPr>
        <w:rPr>
          <w:rFonts w:ascii="Montserrat" w:hAnsi="Montserrat"/>
        </w:rPr>
      </w:pPr>
      <w:r w:rsidRPr="005663B6">
        <w:rPr>
          <w:rFonts w:ascii="Montserrat" w:hAnsi="Montserrat"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BDAF036" wp14:editId="6B113C92">
                <wp:simplePos x="0" y="0"/>
                <wp:positionH relativeFrom="margin">
                  <wp:posOffset>287020</wp:posOffset>
                </wp:positionH>
                <wp:positionV relativeFrom="paragraph">
                  <wp:posOffset>3360140</wp:posOffset>
                </wp:positionV>
                <wp:extent cx="5240655" cy="532130"/>
                <wp:effectExtent l="0" t="0" r="17145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655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C9274" w14:textId="2FDBAE39" w:rsidR="00742D9C" w:rsidRPr="00E87445" w:rsidRDefault="00742D9C" w:rsidP="00742D9C">
                            <w:pPr>
                              <w:jc w:val="center"/>
                              <w:rPr>
                                <w:rFonts w:ascii="Montserrat SemiBold" w:hAnsi="Montserrat SemiBold"/>
                                <w:sz w:val="48"/>
                                <w:szCs w:val="48"/>
                              </w:rPr>
                            </w:pPr>
                            <w:r w:rsidRPr="00E87445">
                              <w:rPr>
                                <w:rFonts w:ascii="Montserrat SemiBold" w:hAnsi="Montserrat SemiBold"/>
                                <w:sz w:val="48"/>
                                <w:szCs w:val="48"/>
                              </w:rPr>
                              <w:t>Dokumentáció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AF0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.6pt;margin-top:264.6pt;width:412.65pt;height:41.9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">
                <v:textbox>
                  <w:txbxContent>
                    <w:p w14:paraId="5E2C9274" w14:textId="2FDBAE39" w:rsidR="00742D9C" w:rsidRPr="00E87445" w:rsidRDefault="00742D9C" w:rsidP="00742D9C">
                      <w:pPr>
                        <w:jc w:val="center"/>
                        <w:rPr>
                          <w:rFonts w:ascii="Montserrat SemiBold" w:hAnsi="Montserrat SemiBold"/>
                          <w:sz w:val="48"/>
                          <w:szCs w:val="48"/>
                        </w:rPr>
                      </w:pPr>
                      <w:r w:rsidRPr="00E87445">
                        <w:rPr>
                          <w:rFonts w:ascii="Montserrat SemiBold" w:hAnsi="Montserrat SemiBold"/>
                          <w:sz w:val="48"/>
                          <w:szCs w:val="48"/>
                        </w:rPr>
                        <w:t>Dokumentáció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3B6">
        <w:rPr>
          <w:rFonts w:ascii="Segoe UI" w:hAnsi="Segoe UI"/>
          <w:noProof/>
          <w:lang w:eastAsia="hu-HU"/>
        </w:rPr>
        <w:drawing>
          <wp:anchor distT="0" distB="0" distL="114300" distR="114300" simplePos="0" relativeHeight="251658243" behindDoc="1" locked="0" layoutInCell="1" allowOverlap="1" wp14:anchorId="2E01096A" wp14:editId="2D7E93E3">
            <wp:simplePos x="0" y="0"/>
            <wp:positionH relativeFrom="margin">
              <wp:align>right</wp:align>
            </wp:positionH>
            <wp:positionV relativeFrom="paragraph">
              <wp:posOffset>-509270</wp:posOffset>
            </wp:positionV>
            <wp:extent cx="5760720" cy="576072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3B6">
        <w:rPr>
          <w:rFonts w:ascii="Montserrat" w:hAnsi="Montserrat"/>
        </w:rPr>
        <w:br w:type="page"/>
      </w:r>
    </w:p>
    <w:p w14:paraId="5E42A983" w14:textId="38DFB359" w:rsidR="00FC5086" w:rsidRDefault="70C56487" w:rsidP="00FC5086">
      <w:pPr>
        <w:pStyle w:val="TitleQuizion"/>
        <w:ind w:left="0" w:firstLine="0"/>
      </w:pPr>
      <w:r>
        <w:lastRenderedPageBreak/>
        <w:t>Tartalomjegyzék</w:t>
      </w:r>
    </w:p>
    <w:sdt>
      <w:sdtPr>
        <w:rPr>
          <w:rFonts w:ascii="Times New Roman" w:hAnsi="Times New Roman"/>
          <w:b w:val="0"/>
          <w:bCs w:val="0"/>
          <w:caps w:val="0"/>
          <w:sz w:val="24"/>
          <w:szCs w:val="24"/>
        </w:rPr>
        <w:id w:val="1167619508"/>
        <w:docPartObj>
          <w:docPartGallery w:val="Table of Contents"/>
          <w:docPartUnique/>
        </w:docPartObj>
      </w:sdtPr>
      <w:sdtEndPr/>
      <w:sdtContent>
        <w:p w14:paraId="55C72BC4" w14:textId="6E3C6844" w:rsidR="004F6A26" w:rsidRDefault="00837991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\h \z \t "Tartalomjegyzék címsora;1;Heading 1 Quizion;1;Heading 2 Quizion;2" </w:instrText>
          </w:r>
          <w:r>
            <w:fldChar w:fldCharType="separate"/>
          </w:r>
          <w:hyperlink w:anchor="_Toc101119516" w:history="1">
            <w:r w:rsidR="004F6A26" w:rsidRPr="001B1D89">
              <w:rPr>
                <w:rStyle w:val="Hyperlink"/>
                <w:noProof/>
              </w:rPr>
              <w:t>1.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Bevezetés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_Toc101119516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4E6F1AB" w14:textId="3CA7DE01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17" w:history="1">
            <w:r w:rsidR="004F6A26" w:rsidRPr="001B1D89">
              <w:rPr>
                <w:rStyle w:val="Hyperlink"/>
                <w:noProof/>
              </w:rPr>
              <w:t>2.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Témaválasztás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_Toc101119517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3AD20370" w14:textId="0D728B36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18" w:history="1">
            <w:r w:rsidR="004F6A26" w:rsidRPr="001B1D89">
              <w:rPr>
                <w:rStyle w:val="Hyperlink"/>
                <w:noProof/>
              </w:rPr>
              <w:t>3.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Backend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_Toc101119518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25DAC31F" w14:textId="5F53899A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19" w:history="1">
            <w:r w:rsidR="004F6A26" w:rsidRPr="001B1D89">
              <w:rPr>
                <w:rStyle w:val="Hyperlink"/>
                <w:noProof/>
              </w:rPr>
              <w:t>3.1.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Alkalmazott fejlesztői eszközök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_Toc101119519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47C3129" w14:textId="08AB947D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0" w:history="1">
            <w:r w:rsidR="004F6A26" w:rsidRPr="001B1D89">
              <w:rPr>
                <w:rStyle w:val="Hyperlink"/>
                <w:noProof/>
              </w:rPr>
              <w:t>3.2.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Adatmodell leírása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_Toc101119520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3B76D4E0" w14:textId="05F1CB43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1" w:history="1">
            <w:r w:rsidR="004F6A26" w:rsidRPr="001B1D89">
              <w:rPr>
                <w:rStyle w:val="Hyperlink"/>
                <w:noProof/>
              </w:rPr>
              <w:t>3.3.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Feladat specifikáció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_Toc101119521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7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8D16D31" w14:textId="7681A098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22" w:history="1">
            <w:r w:rsidR="004F6A26" w:rsidRPr="001B1D89">
              <w:rPr>
                <w:rStyle w:val="Hyperlink"/>
                <w:noProof/>
              </w:rPr>
              <w:t>4.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Frontend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_Toc101119522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7556C624" w14:textId="62D54B47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3" w:history="1">
            <w:r w:rsidR="004F6A26" w:rsidRPr="001B1D89">
              <w:rPr>
                <w:rStyle w:val="Hyperlink"/>
                <w:noProof/>
              </w:rPr>
              <w:t>4.1.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Alkalmazott fejlesztői eszközök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_Toc101119523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1CFC4F03" w14:textId="7706B987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4" w:history="1">
            <w:r w:rsidR="004F6A26" w:rsidRPr="001B1D89">
              <w:rPr>
                <w:rStyle w:val="Hyperlink"/>
                <w:noProof/>
              </w:rPr>
              <w:t>4.2.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Felületterv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_Toc101119524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36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166FEA5A" w14:textId="55F51C26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5" w:history="1">
            <w:r w:rsidR="004F6A26" w:rsidRPr="001B1D89">
              <w:rPr>
                <w:rStyle w:val="Hyperlink"/>
                <w:noProof/>
              </w:rPr>
              <w:t>4.3.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Feladatspecifikáció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_Toc101119525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37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E7E4461" w14:textId="09BF99D0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26" w:history="1">
            <w:r w:rsidR="004F6A26" w:rsidRPr="001B1D89">
              <w:rPr>
                <w:rStyle w:val="Hyperlink"/>
                <w:noProof/>
              </w:rPr>
              <w:t>5.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Web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_Toc101119526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38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2D12143B" w14:textId="4184BDE6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7" w:history="1">
            <w:r w:rsidR="004F6A26" w:rsidRPr="001B1D89">
              <w:rPr>
                <w:rStyle w:val="Hyperlink"/>
                <w:noProof/>
              </w:rPr>
              <w:t>5.1.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Általános specifikáció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_Toc101119527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38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299EF0DB" w14:textId="7276047E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8" w:history="1">
            <w:r w:rsidR="004F6A26" w:rsidRPr="001B1D89">
              <w:rPr>
                <w:rStyle w:val="Hyperlink"/>
                <w:noProof/>
              </w:rPr>
              <w:t>5.2.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Rendszerkövetelmények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_Toc101119528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38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18AB7BB" w14:textId="2CE40854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29" w:history="1">
            <w:r w:rsidR="004F6A26" w:rsidRPr="001B1D89">
              <w:rPr>
                <w:rStyle w:val="Hyperlink"/>
                <w:noProof/>
              </w:rPr>
              <w:t>5.3.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 program telepítése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_Toc101119529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39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1B76749" w14:textId="4B0A0B4F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0" w:history="1">
            <w:r w:rsidR="004F6A26" w:rsidRPr="001B1D89">
              <w:rPr>
                <w:rStyle w:val="Hyperlink"/>
                <w:noProof/>
              </w:rPr>
              <w:t>5.4.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 program használatának leírása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_Toc101119530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39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4023A02" w14:textId="261E7F9C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31" w:history="1">
            <w:r w:rsidR="004F6A26" w:rsidRPr="001B1D89">
              <w:rPr>
                <w:rStyle w:val="Hyperlink"/>
                <w:noProof/>
              </w:rPr>
              <w:t>6.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Tesztelési dokumentáció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_Toc101119531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41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64781413" w14:textId="086F753A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2" w:history="1">
            <w:r w:rsidR="004F6A26" w:rsidRPr="001B1D89">
              <w:rPr>
                <w:rStyle w:val="Hyperlink"/>
                <w:noProof/>
              </w:rPr>
              <w:t>6.1.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Szerver kiszolgáló telepítése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_Toc101119532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41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6DA70354" w14:textId="510ACFE5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3" w:history="1">
            <w:r w:rsidR="004F6A26" w:rsidRPr="001B1D89">
              <w:rPr>
                <w:rStyle w:val="Hyperlink"/>
                <w:noProof/>
              </w:rPr>
              <w:t>6.2.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 backend helyes telepítésének tesztelése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_Toc101119533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42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3B3792F8" w14:textId="0A469A8C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4" w:history="1">
            <w:r w:rsidR="004F6A26" w:rsidRPr="001B1D89">
              <w:rPr>
                <w:rStyle w:val="Hyperlink"/>
                <w:noProof/>
              </w:rPr>
              <w:t>6.3.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Böngészős kliens telepítése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_Toc101119534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42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E0E0BD5" w14:textId="0B622AE7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5" w:history="1">
            <w:r w:rsidR="004F6A26" w:rsidRPr="001B1D89">
              <w:rPr>
                <w:rStyle w:val="Hyperlink"/>
                <w:noProof/>
              </w:rPr>
              <w:t>6.4.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Tesztek futtatása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_Toc101119535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42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BE8DF1E" w14:textId="41D74ACF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6" w:history="1">
            <w:r w:rsidR="004F6A26" w:rsidRPr="001B1D89">
              <w:rPr>
                <w:rStyle w:val="Hyperlink"/>
                <w:noProof/>
              </w:rPr>
              <w:t>6.5.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Backend Tesztesetek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_Toc101119536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42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FC45B97" w14:textId="58221E87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7" w:history="1">
            <w:r w:rsidR="004F6A26" w:rsidRPr="001B1D89">
              <w:rPr>
                <w:rStyle w:val="Hyperlink"/>
                <w:noProof/>
              </w:rPr>
              <w:t>6.6.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Frontend tesztesetek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_Toc101119537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47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7AFA7396" w14:textId="236E0989" w:rsidR="004F6A26" w:rsidRDefault="000A3BF7">
          <w:pPr>
            <w:pStyle w:val="TOC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38" w:history="1">
            <w:r w:rsidR="004F6A26" w:rsidRPr="001B1D89">
              <w:rPr>
                <w:rStyle w:val="Hyperlink"/>
                <w:noProof/>
              </w:rPr>
              <w:t>6.7. Továbbfejlesztési lehetőségek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_Toc101119538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48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7531497C" w14:textId="2C72E5DA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39" w:history="1">
            <w:r w:rsidR="004F6A26" w:rsidRPr="001B1D89">
              <w:rPr>
                <w:rStyle w:val="Hyperlink"/>
                <w:noProof/>
              </w:rPr>
              <w:t>7.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Egyéni beszámoló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_Toc101119539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49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7EDD0DF5" w14:textId="4BAB81D8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0" w:history="1">
            <w:r w:rsidR="004F6A26" w:rsidRPr="001B1D89">
              <w:rPr>
                <w:rStyle w:val="Hyperlink"/>
                <w:noProof/>
              </w:rPr>
              <w:t>7.1.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SWOT Analízis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_Toc101119540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49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16D7036" w14:textId="7930F88E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1" w:history="1">
            <w:r w:rsidR="004F6A26" w:rsidRPr="001B1D89">
              <w:rPr>
                <w:rStyle w:val="Hyperlink"/>
                <w:noProof/>
              </w:rPr>
              <w:t>7.2.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Folyamatábra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_Toc101119541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51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5E767300" w14:textId="63D61893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2" w:history="1">
            <w:r w:rsidR="004F6A26" w:rsidRPr="001B1D89">
              <w:rPr>
                <w:rStyle w:val="Hyperlink"/>
                <w:noProof/>
              </w:rPr>
              <w:t>7.3.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Mérföldkő-térkép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_Toc101119542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53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126A75D" w14:textId="040916E0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3" w:history="1">
            <w:r w:rsidR="004F6A26" w:rsidRPr="001B1D89">
              <w:rPr>
                <w:rStyle w:val="Hyperlink"/>
                <w:noProof/>
              </w:rPr>
              <w:t>7.4.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Projekt összegzés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_Toc101119543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54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42EF49FD" w14:textId="20D0F543" w:rsidR="004F6A26" w:rsidRDefault="000A3BF7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119544" w:history="1">
            <w:r w:rsidR="004F6A26" w:rsidRPr="001B1D89">
              <w:rPr>
                <w:rStyle w:val="Hyperlink"/>
                <w:noProof/>
              </w:rPr>
              <w:t>8.</w:t>
            </w:r>
            <w:r w:rsidR="004F6A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Felhasznált irodalom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_Toc101119544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54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70F65962" w14:textId="27C71A15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5" w:history="1">
            <w:r w:rsidR="004F6A26" w:rsidRPr="001B1D89">
              <w:rPr>
                <w:rStyle w:val="Hyperlink"/>
                <w:noProof/>
              </w:rPr>
              <w:t>8.1.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A szoftverhez felhasznált források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_Toc101119545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54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35CFEE2D" w14:textId="6A1DD603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6" w:history="1">
            <w:r w:rsidR="004F6A26" w:rsidRPr="001B1D89">
              <w:rPr>
                <w:rStyle w:val="Hyperlink"/>
                <w:noProof/>
              </w:rPr>
              <w:t>8.2.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Felhasznált online eszközök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_Toc101119546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4F10BA5" w14:textId="6E447543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7" w:history="1">
            <w:r w:rsidR="004F6A26" w:rsidRPr="001B1D89">
              <w:rPr>
                <w:rStyle w:val="Hyperlink"/>
                <w:noProof/>
              </w:rPr>
              <w:t>8.3.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Szerzői Jogok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_Toc101119547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55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2E585D82" w14:textId="475C6266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8" w:history="1">
            <w:r w:rsidR="004F6A26" w:rsidRPr="001B1D89">
              <w:rPr>
                <w:rStyle w:val="Hyperlink"/>
                <w:noProof/>
              </w:rPr>
              <w:t>8.4.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Ábrajegyzék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_Toc101119548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56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0F081048" w14:textId="7A39DBAA" w:rsidR="004F6A26" w:rsidRDefault="000A3BF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119549" w:history="1">
            <w:r w:rsidR="004F6A26" w:rsidRPr="001B1D89">
              <w:rPr>
                <w:rStyle w:val="Hyperlink"/>
                <w:noProof/>
              </w:rPr>
              <w:t>8.5.</w:t>
            </w:r>
            <w:r w:rsidR="004F6A26"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="004F6A26" w:rsidRPr="001B1D89">
              <w:rPr>
                <w:rStyle w:val="Hyperlink"/>
                <w:noProof/>
              </w:rPr>
              <w:t>Quizion licenc</w:t>
            </w:r>
            <w:r w:rsidR="004F6A26">
              <w:rPr>
                <w:noProof/>
                <w:webHidden/>
              </w:rPr>
              <w:tab/>
            </w:r>
            <w:r w:rsidR="004F6A26">
              <w:rPr>
                <w:noProof/>
                <w:webHidden/>
              </w:rPr>
              <w:fldChar w:fldCharType="begin"/>
            </w:r>
            <w:r w:rsidR="004F6A26">
              <w:rPr>
                <w:noProof/>
                <w:webHidden/>
              </w:rPr>
              <w:instrText xml:space="preserve"> PAGEREF _Toc101119549 \h </w:instrText>
            </w:r>
            <w:r w:rsidR="004F6A26">
              <w:rPr>
                <w:noProof/>
                <w:webHidden/>
              </w:rPr>
            </w:r>
            <w:r w:rsidR="004F6A26">
              <w:rPr>
                <w:noProof/>
                <w:webHidden/>
              </w:rPr>
              <w:fldChar w:fldCharType="separate"/>
            </w:r>
            <w:r w:rsidR="008675D1">
              <w:rPr>
                <w:noProof/>
                <w:webHidden/>
              </w:rPr>
              <w:t>56</w:t>
            </w:r>
            <w:r w:rsidR="004F6A26">
              <w:rPr>
                <w:noProof/>
                <w:webHidden/>
              </w:rPr>
              <w:fldChar w:fldCharType="end"/>
            </w:r>
          </w:hyperlink>
        </w:p>
        <w:p w14:paraId="6AB16C83" w14:textId="05431509" w:rsidR="00AF7B9D" w:rsidRDefault="00837991" w:rsidP="00837991">
          <w:pPr>
            <w:pStyle w:val="TOC1"/>
          </w:pPr>
          <w:r>
            <w:fldChar w:fldCharType="end"/>
          </w:r>
        </w:p>
        <w:p w14:paraId="682C626B" w14:textId="1343EFC2" w:rsidR="001B18E4" w:rsidRPr="00AF7B9D" w:rsidRDefault="00AF7B9D" w:rsidP="00AF7B9D">
          <w:pPr>
            <w:rPr>
              <w:rFonts w:asciiTheme="minorHAnsi" w:hAnsiTheme="minorHAnsi"/>
              <w:b/>
              <w:bCs/>
              <w:caps/>
              <w:sz w:val="20"/>
              <w:szCs w:val="20"/>
            </w:rPr>
          </w:pPr>
          <w:r>
            <w:br w:type="page"/>
          </w:r>
        </w:p>
      </w:sdtContent>
    </w:sdt>
    <w:p w14:paraId="5D53D875" w14:textId="2A95D83C" w:rsidR="00742D9C" w:rsidRPr="005663B6" w:rsidRDefault="70C56487" w:rsidP="001B18E4">
      <w:pPr>
        <w:pStyle w:val="TitleQuizion"/>
        <w:ind w:left="0" w:firstLine="0"/>
      </w:pPr>
      <w:r>
        <w:lastRenderedPageBreak/>
        <w:t>Nyilatkozat</w:t>
      </w:r>
    </w:p>
    <w:p w14:paraId="74A3DF83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Budapesti Műszaki Szakképzési Centrum</w:t>
      </w:r>
      <w:r w:rsidRPr="00D24C7A">
        <w:rPr>
          <w:rFonts w:eastAsia="Times New Roman" w:cs="Times New Roman"/>
          <w:lang w:eastAsia="hu-HU"/>
        </w:rPr>
        <w:t> </w:t>
      </w:r>
    </w:p>
    <w:p w14:paraId="4DC28AB7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Petrik Lajos Két Tanítási Nyelvű Technikum</w:t>
      </w:r>
      <w:r w:rsidRPr="00D24C7A">
        <w:rPr>
          <w:rFonts w:eastAsia="Times New Roman" w:cs="Times New Roman"/>
          <w:lang w:eastAsia="hu-HU"/>
        </w:rPr>
        <w:t> </w:t>
      </w:r>
    </w:p>
    <w:p w14:paraId="3B507E80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SZOFTVERFEJLESZTŐ ÉS -TESZTELŐ TECHNIKUS SZAKMA  </w:t>
      </w:r>
      <w:r w:rsidRPr="00D24C7A">
        <w:rPr>
          <w:rFonts w:eastAsia="Times New Roman" w:cs="Times New Roman"/>
          <w:lang w:eastAsia="hu-HU"/>
        </w:rPr>
        <w:t> </w:t>
      </w:r>
    </w:p>
    <w:p w14:paraId="1A11BD2F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sz w:val="28"/>
          <w:szCs w:val="28"/>
          <w:lang w:eastAsia="hu-HU"/>
        </w:rPr>
        <w:t>Quizion</w:t>
      </w:r>
      <w:r w:rsidRPr="00D24C7A">
        <w:rPr>
          <w:rFonts w:eastAsia="Times New Roman" w:cs="Times New Roman"/>
          <w:sz w:val="28"/>
          <w:szCs w:val="28"/>
          <w:lang w:eastAsia="hu-HU"/>
        </w:rPr>
        <w:t> </w:t>
      </w:r>
    </w:p>
    <w:p w14:paraId="35936EE5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Készítette: Erdődi Fülöp Gábriel, Solti Soma János, Nagy Bendegúz Tonuzóba </w:t>
      </w:r>
    </w:p>
    <w:p w14:paraId="74121138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Budapest, 2022. </w:t>
      </w:r>
    </w:p>
    <w:p w14:paraId="742B7CDD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sz w:val="28"/>
          <w:szCs w:val="28"/>
          <w:lang w:eastAsia="hu-HU"/>
        </w:rPr>
        <w:t>Nyilatkozat</w:t>
      </w:r>
      <w:r w:rsidRPr="00D24C7A">
        <w:rPr>
          <w:rFonts w:eastAsia="Times New Roman" w:cs="Times New Roman"/>
          <w:sz w:val="28"/>
          <w:szCs w:val="28"/>
          <w:lang w:eastAsia="hu-HU"/>
        </w:rPr>
        <w:t> </w:t>
      </w:r>
    </w:p>
    <w:p w14:paraId="43621D4D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 </w:t>
      </w:r>
    </w:p>
    <w:p w14:paraId="260AE5EC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Alulírott Erdődi Fülöp Gábriel, Nagy Bendegúz Tonuzóba, Solti Soma János kijelentem, hogy ez a vizsgaremek saját tudásom, önálló munkám terméke. </w:t>
      </w:r>
    </w:p>
    <w:p w14:paraId="0B234523" w14:textId="77777777" w:rsidR="00742D9C" w:rsidRPr="00D24C7A" w:rsidRDefault="00742D9C" w:rsidP="00C21FE5">
      <w:pPr>
        <w:spacing w:after="48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A vizsgaremek közös részeit Erdődi Fülöp Gábriel, Solti Soma János és Nagy Bendegúz Tonuzóba készítette, ezeket pontosan jelöltük. 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67"/>
        <w:gridCol w:w="567"/>
        <w:gridCol w:w="1985"/>
        <w:gridCol w:w="567"/>
        <w:gridCol w:w="567"/>
        <w:gridCol w:w="1842"/>
        <w:gridCol w:w="545"/>
      </w:tblGrid>
      <w:tr w:rsidR="00742D9C" w:rsidRPr="005663B6" w14:paraId="48D5444D" w14:textId="77777777" w:rsidTr="002C6AF9">
        <w:trPr>
          <w:trHeight w:val="525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1FFE3E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698902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B9EE90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01E62C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E81A59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47A58C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A69DD6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401FA7F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F3DF96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</w:tr>
      <w:tr w:rsidR="00742D9C" w:rsidRPr="005663B6" w14:paraId="662E1E84" w14:textId="77777777" w:rsidTr="002C6AF9">
        <w:trPr>
          <w:trHeight w:val="285"/>
        </w:trPr>
        <w:tc>
          <w:tcPr>
            <w:tcW w:w="29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AA0A66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5DCF62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  <w:tc>
          <w:tcPr>
            <w:tcW w:w="29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E9C4C3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</w:tr>
      <w:tr w:rsidR="00742D9C" w:rsidRPr="005663B6" w14:paraId="468916F9" w14:textId="77777777" w:rsidTr="002C6AF9">
        <w:tc>
          <w:tcPr>
            <w:tcW w:w="29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559834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Erdődi Fülöp Gábriel 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CCC18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Solti Soma János </w:t>
            </w:r>
          </w:p>
        </w:tc>
        <w:tc>
          <w:tcPr>
            <w:tcW w:w="29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EA050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Nagy Bendegúz Tonuzóba </w:t>
            </w:r>
          </w:p>
        </w:tc>
      </w:tr>
    </w:tbl>
    <w:p w14:paraId="14431651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 </w:t>
      </w:r>
    </w:p>
    <w:p w14:paraId="6211347E" w14:textId="232EACD1" w:rsidR="003E30FD" w:rsidRPr="003E30FD" w:rsidRDefault="00742D9C" w:rsidP="003E30FD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Budapest, 2022. </w:t>
      </w:r>
    </w:p>
    <w:p w14:paraId="61E9D1F9" w14:textId="77777777" w:rsidR="00742D9C" w:rsidRPr="005663B6" w:rsidRDefault="00742D9C" w:rsidP="003E30FD"/>
    <w:p w14:paraId="4917C022" w14:textId="77777777" w:rsidR="00742D9C" w:rsidRPr="005663B6" w:rsidRDefault="70C56487" w:rsidP="00CE4F12">
      <w:pPr>
        <w:pStyle w:val="TitleQuizion"/>
        <w:ind w:left="0" w:firstLine="0"/>
      </w:pPr>
      <w:r>
        <w:t>Fejlesztőkről</w:t>
      </w:r>
    </w:p>
    <w:p w14:paraId="2F32A395" w14:textId="6B1B3B84" w:rsidR="00742D9C" w:rsidRDefault="70C56487" w:rsidP="00B46561">
      <w:pPr>
        <w:pStyle w:val="Normlbehzssal"/>
      </w:pPr>
      <w:r>
        <w:t>A fejlesztői csapat a Petrik 2/14-S osztályából formálódott. A közös kooperáció mellett egymás képességeinek ismeretében döntöttünk.</w:t>
      </w:r>
    </w:p>
    <w:p w14:paraId="60A3598B" w14:textId="418F7443" w:rsidR="00682023" w:rsidRDefault="70C56487" w:rsidP="00B46561">
      <w:pPr>
        <w:pStyle w:val="Normlbehzssal"/>
      </w:pPr>
      <w:r>
        <w:t>Tagok:</w:t>
      </w:r>
    </w:p>
    <w:p w14:paraId="753E80CD" w14:textId="34861544" w:rsidR="00682023" w:rsidRDefault="70C56487" w:rsidP="00AF2254">
      <w:pPr>
        <w:pStyle w:val="ListParagraph"/>
        <w:numPr>
          <w:ilvl w:val="0"/>
          <w:numId w:val="2"/>
        </w:numPr>
      </w:pPr>
      <w:r>
        <w:t>Nagy Bendegúz Tonuzóba</w:t>
      </w:r>
    </w:p>
    <w:p w14:paraId="2AA02E86" w14:textId="6BA4A569" w:rsidR="00682023" w:rsidRDefault="70C56487" w:rsidP="00021EA3">
      <w:pPr>
        <w:pStyle w:val="Normlbehzssal"/>
        <w:numPr>
          <w:ilvl w:val="0"/>
          <w:numId w:val="34"/>
        </w:numPr>
      </w:pPr>
      <w:r>
        <w:t>Solti Soma János</w:t>
      </w:r>
    </w:p>
    <w:p w14:paraId="11C4397B" w14:textId="24BE89C8" w:rsidR="00682023" w:rsidRPr="005663B6" w:rsidRDefault="70C56487" w:rsidP="00021EA3">
      <w:pPr>
        <w:pStyle w:val="Normlbehzssal"/>
        <w:numPr>
          <w:ilvl w:val="0"/>
          <w:numId w:val="34"/>
        </w:numPr>
      </w:pPr>
      <w:r>
        <w:t>Erdődi Fülöp Gábriel</w:t>
      </w:r>
    </w:p>
    <w:p w14:paraId="44BA4CB1" w14:textId="77777777" w:rsidR="00742D9C" w:rsidRPr="005663B6" w:rsidRDefault="00742D9C" w:rsidP="00742D9C">
      <w:r w:rsidRPr="005663B6">
        <w:br w:type="page"/>
      </w:r>
    </w:p>
    <w:p w14:paraId="3A1CF9AB" w14:textId="7721064A" w:rsidR="00742D9C" w:rsidRPr="005663B6" w:rsidRDefault="70C56487" w:rsidP="00974F8A">
      <w:pPr>
        <w:pStyle w:val="Heading1Quizion"/>
        <w:numPr>
          <w:ilvl w:val="0"/>
          <w:numId w:val="1"/>
        </w:numPr>
        <w:tabs>
          <w:tab w:val="num" w:pos="426"/>
        </w:tabs>
        <w:ind w:left="0" w:firstLine="0"/>
      </w:pPr>
      <w:bookmarkStart w:id="0" w:name="_Toc91882289"/>
      <w:bookmarkStart w:id="1" w:name="_Toc101119516"/>
      <w:r>
        <w:lastRenderedPageBreak/>
        <w:t>Bevezetés</w:t>
      </w:r>
      <w:bookmarkEnd w:id="0"/>
      <w:bookmarkEnd w:id="1"/>
    </w:p>
    <w:p w14:paraId="04A2E706" w14:textId="7DF46567" w:rsidR="00742D9C" w:rsidRPr="005663B6" w:rsidRDefault="70C56487" w:rsidP="00F87E50">
      <w:pPr>
        <w:pStyle w:val="Normlbehzssal"/>
        <w:spacing w:line="360" w:lineRule="auto"/>
      </w:pPr>
      <w:r>
        <w:t>Quizion egy webböngészős, asztali és mobil kliensre készülő kvízalkalmazás, amellyel a felhasználók kvízek formájában mérhetik össze tudásukat, bővíthetik lexikális ismereteiket, valamint figyelemmel kísérhetik eredményeiket az interneten.</w:t>
      </w:r>
    </w:p>
    <w:p w14:paraId="788572BF" w14:textId="1EC9E1E1" w:rsidR="00742D9C" w:rsidRPr="005663B6" w:rsidRDefault="70C56487" w:rsidP="00F87E50">
      <w:pPr>
        <w:pStyle w:val="Normlbehzssal"/>
        <w:spacing w:line="360" w:lineRule="auto"/>
      </w:pPr>
      <w:r>
        <w:t>Az alkalmazás célja, hogy egy, a kvízek köré épült közösség jöhessen létre, valamint, hogy a tanulás és a számonkérés egy új és interaktív formában történhessen. A felhasználóbarát kialakítás és a személyre szabhatóság fontos és elengedhetetlen részét képezi az alkalmazásnak.</w:t>
      </w:r>
    </w:p>
    <w:p w14:paraId="328FF19D" w14:textId="50FA62BF" w:rsidR="00742D9C" w:rsidRDefault="70C56487" w:rsidP="00F87E50">
      <w:pPr>
        <w:pStyle w:val="Normlbehzssal"/>
        <w:spacing w:line="360" w:lineRule="auto"/>
      </w:pPr>
      <w:r>
        <w:t>A felhasználóknak lehetőségük van saját kvíz készítésére, aminek révén az alkalmazás széles körű oktatási, valamint rekreációs célokra is alkalmas. Minden kvíz saját ranglétrát tart számon, ezzel a versengésnek teret hagyva. A játékosok közti barát rendszer segíti a felhasználók motiváltságát fenntartani, hiszen a játék során folyamatos visszajelzés éri egyes barátaihoz mért eredményeiről és aktuális szintjükről a játékban.</w:t>
      </w:r>
      <w:r w:rsidR="003F1DED">
        <w:rPr>
          <w:rStyle w:val="FootnoteReference"/>
        </w:rPr>
        <w:footnoteReference w:id="2"/>
      </w:r>
    </w:p>
    <w:p w14:paraId="3B56D343" w14:textId="5A16124F" w:rsidR="005167C5" w:rsidRDefault="70C56487" w:rsidP="00F87E50">
      <w:pPr>
        <w:pStyle w:val="Normlbehzssal"/>
        <w:spacing w:line="360" w:lineRule="auto"/>
      </w:pPr>
      <w:r>
        <w:t>A játék során a felhasználó körökre bontva kérdéseket kap, melyre kérdésenként egy maximum 6, előre megadott lehetőség közül tud választani. Pontszámot az aktuális kérdésre fordított idő, a kérdés helyessége, valamint a teljes kérdéssorra fordított idő alapján kap a felhasználó. Szintlépés a pontszámok és a megválaszolt kérdések alapján történik. Amennyiben a készítő a kérdéshez segítséget is hozzáadott, akkor a játékos a pontjaiból veszítve kérhet segítséget, ami jelenthet szöveges tippet, kérdések redukálását, vagy megmutathatja más játékosok válaszadási arányát az adott kérdésre.</w:t>
      </w:r>
    </w:p>
    <w:p w14:paraId="269299DD" w14:textId="0CF386B0" w:rsidR="005167C5" w:rsidRPr="005663B6" w:rsidRDefault="70C56487" w:rsidP="00F87E50">
      <w:pPr>
        <w:pStyle w:val="Normlbehzssal"/>
        <w:spacing w:line="360" w:lineRule="auto"/>
      </w:pPr>
      <w:r>
        <w:t>A készítő nézetben lehet a kérdésenként elérhető időt, a kérdések súlyozását, a kérdések és a válaszok keverését, valamint hibátlan megoldásnál bónusz kérdéseket beállítani. Ezen beállítások sablon alapján is kiválaszthatóak, azonban részletesen is módosíthatóak, vagy akár egyéni sablon elkészítése is lehetséges a „Mentés sablonként” menüpontban. Az elkészített kvíz megtekintésenként további tapasztalati ponttal jutalmazza a készítőt, ezzel is módot adva a szintlépésre. A kategória és alkategória beállítása, valamint minimum 4 kérdés hozzáadása a játékhoz kötelező.</w:t>
      </w:r>
    </w:p>
    <w:p w14:paraId="5734E0FC" w14:textId="69DA45C7" w:rsidR="00742D9C" w:rsidRPr="005663B6" w:rsidRDefault="70C56487" w:rsidP="00974F8A">
      <w:pPr>
        <w:pStyle w:val="Heading1Quizion"/>
        <w:numPr>
          <w:ilvl w:val="0"/>
          <w:numId w:val="1"/>
        </w:numPr>
        <w:tabs>
          <w:tab w:val="num" w:pos="426"/>
        </w:tabs>
        <w:ind w:left="0" w:firstLine="0"/>
      </w:pPr>
      <w:bookmarkStart w:id="2" w:name="_Toc386181773"/>
      <w:bookmarkStart w:id="3" w:name="_Toc101119517"/>
      <w:r>
        <w:lastRenderedPageBreak/>
        <w:t>Témaválasztás</w:t>
      </w:r>
      <w:bookmarkEnd w:id="2"/>
      <w:bookmarkEnd w:id="3"/>
    </w:p>
    <w:p w14:paraId="7804DA09" w14:textId="092DA79F" w:rsidR="00D52184" w:rsidRDefault="70C56487" w:rsidP="00F87E50">
      <w:pPr>
        <w:pStyle w:val="Normlbehzssal"/>
        <w:spacing w:line="360" w:lineRule="auto"/>
      </w:pPr>
      <w:r>
        <w:t>Quizion fejlesztésével célunk értéket készíteni, amivel hatással lehetünk a modern tanulás és játék világára. Témánk választásakor nagy hangsúlyt fordítottunk a</w:t>
      </w:r>
      <w:r w:rsidR="00CB458C">
        <w:t>z</w:t>
      </w:r>
      <w:r>
        <w:t xml:space="preserve"> életszerűségre, valamint a lehetőségekre bővíthetőségre. </w:t>
      </w:r>
      <w:proofErr w:type="spellStart"/>
      <w:r>
        <w:t>Quiziont</w:t>
      </w:r>
      <w:proofErr w:type="spellEnd"/>
      <w:r>
        <w:t xml:space="preserve"> a Minimális működő termék (</w:t>
      </w:r>
      <w:r w:rsidR="0098701D">
        <w:t>k</w:t>
      </w:r>
      <w:r>
        <w:t>ésőbb M.V.P.) elkészültével a további funkciók már a szükséges követelményeken túl, önszorgalomból kerülnek kifejlesztésre.</w:t>
      </w:r>
    </w:p>
    <w:p w14:paraId="75CC1CAA" w14:textId="063FF44B" w:rsidR="002664BA" w:rsidRDefault="70C56487" w:rsidP="00F87E50">
      <w:pPr>
        <w:pStyle w:val="Normlbehzssal"/>
        <w:spacing w:line="360" w:lineRule="auto"/>
      </w:pPr>
      <w:r>
        <w:t>A kvízalkalmazással minden tanult módszer elsajátítása megmutatkozik, illetve kiváló lehetőséget nyújt új, még nem használt módszerek alkalmazására.</w:t>
      </w:r>
    </w:p>
    <w:p w14:paraId="22A8124B" w14:textId="41EB395F" w:rsidR="00742D9C" w:rsidRPr="005663B6" w:rsidRDefault="00742D9C" w:rsidP="00475B3F">
      <w:r w:rsidRPr="005663B6">
        <w:br w:type="page"/>
      </w:r>
    </w:p>
    <w:p w14:paraId="24D28C8F" w14:textId="77777777" w:rsidR="00742D9C" w:rsidRPr="005663B6" w:rsidRDefault="70C56487" w:rsidP="00CE4F12">
      <w:pPr>
        <w:pStyle w:val="TitleQuizion"/>
        <w:ind w:left="0" w:firstLine="0"/>
      </w:pPr>
      <w:r>
        <w:lastRenderedPageBreak/>
        <w:t>Fejlesztői dokumentáció</w:t>
      </w:r>
    </w:p>
    <w:p w14:paraId="3C66FE1A" w14:textId="5113985C" w:rsidR="00742D9C" w:rsidRPr="005663B6" w:rsidRDefault="70C56487" w:rsidP="00974F8A">
      <w:pPr>
        <w:pStyle w:val="Heading1Quizion"/>
        <w:numPr>
          <w:ilvl w:val="0"/>
          <w:numId w:val="1"/>
        </w:numPr>
        <w:tabs>
          <w:tab w:val="num" w:pos="426"/>
        </w:tabs>
        <w:ind w:left="0" w:firstLine="0"/>
      </w:pPr>
      <w:bookmarkStart w:id="4" w:name="_Toc1765953639"/>
      <w:bookmarkStart w:id="5" w:name="_Toc101119518"/>
      <w:r>
        <w:t>Backend</w:t>
      </w:r>
      <w:bookmarkEnd w:id="4"/>
      <w:bookmarkEnd w:id="5"/>
    </w:p>
    <w:p w14:paraId="562EEF1B" w14:textId="0C2FCC64" w:rsidR="00742D9C" w:rsidRDefault="70C56487" w:rsidP="00974F8A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6" w:name="_Toc1232726752"/>
      <w:bookmarkStart w:id="7" w:name="_Toc101119519"/>
      <w:r>
        <w:t>Alkalmazott fejlesztői eszközök</w:t>
      </w:r>
      <w:bookmarkEnd w:id="6"/>
      <w:bookmarkEnd w:id="7"/>
    </w:p>
    <w:p w14:paraId="76A08294" w14:textId="7EFFA1D4" w:rsidR="008F6675" w:rsidRPr="006D077E" w:rsidRDefault="70C56487" w:rsidP="00974F8A">
      <w:pPr>
        <w:pStyle w:val="Heading3Quizion"/>
        <w:numPr>
          <w:ilvl w:val="2"/>
          <w:numId w:val="1"/>
        </w:numPr>
        <w:ind w:left="709" w:hanging="709"/>
      </w:pPr>
      <w:bookmarkStart w:id="8" w:name="_Toc50306795"/>
      <w:r>
        <w:t>Programozási nyelvek és keretrendszerek</w:t>
      </w:r>
      <w:bookmarkEnd w:id="8"/>
    </w:p>
    <w:p w14:paraId="70B5B682" w14:textId="401D4888" w:rsidR="00B76D9C" w:rsidRDefault="70C56487" w:rsidP="00A01A63">
      <w:pPr>
        <w:pStyle w:val="Normlbehzssal"/>
        <w:spacing w:line="360" w:lineRule="auto"/>
      </w:pPr>
      <w:r>
        <w:t xml:space="preserve">Az adatok fogadására, feldolgozására és visszaküldésére PHP programozási nyelvre épült </w:t>
      </w:r>
      <w:proofErr w:type="spellStart"/>
      <w:r>
        <w:t>Laravel</w:t>
      </w:r>
      <w:proofErr w:type="spellEnd"/>
      <w:r>
        <w:t xml:space="preserve"> keretrendszert használtu</w:t>
      </w:r>
      <w:r w:rsidR="00EF5AA2">
        <w:t>n</w:t>
      </w:r>
      <w:r>
        <w:t>k. Az adatcseréket JSON formátumban küldtük és fogadtuk.</w:t>
      </w:r>
    </w:p>
    <w:p w14:paraId="2C726074" w14:textId="79CD1EBD" w:rsidR="008F6675" w:rsidRPr="00382720" w:rsidRDefault="70C56487" w:rsidP="00974F8A">
      <w:pPr>
        <w:pStyle w:val="Heading3Quizion"/>
        <w:numPr>
          <w:ilvl w:val="2"/>
          <w:numId w:val="1"/>
        </w:numPr>
        <w:ind w:left="709" w:hanging="709"/>
      </w:pPr>
      <w:bookmarkStart w:id="9" w:name="_Toc1464019779"/>
      <w:r>
        <w:t>Fejlesztői környezetek</w:t>
      </w:r>
      <w:bookmarkEnd w:id="9"/>
    </w:p>
    <w:p w14:paraId="50CC6F70" w14:textId="22207A99" w:rsidR="004A0382" w:rsidRDefault="70C56487" w:rsidP="00A01A63">
      <w:pPr>
        <w:pStyle w:val="Normlbehzssal"/>
        <w:spacing w:line="360" w:lineRule="auto"/>
      </w:pPr>
      <w:r>
        <w:t xml:space="preserve">Szerver oldali programcsomag elsődleges fejlesztői környezete a Microsoft által fejlesztett, nyílt forráskódú Visual </w:t>
      </w:r>
      <w:r w:rsidRPr="70C56487">
        <w:rPr>
          <w:lang w:val="en-GB"/>
        </w:rPr>
        <w:t>Studio Code</w:t>
      </w:r>
      <w:r>
        <w:t xml:space="preserve"> a </w:t>
      </w:r>
      <w:proofErr w:type="spellStart"/>
      <w:r>
        <w:t>Thunder</w:t>
      </w:r>
      <w:proofErr w:type="spellEnd"/>
      <w:r w:rsidR="00707A6B">
        <w:t xml:space="preserve"> </w:t>
      </w:r>
      <w:proofErr w:type="spellStart"/>
      <w:r>
        <w:t>Client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bővítményekkel kiegészítve. Egyes, nem támogatott kiterjesztésű fájlok szerkesztéséhez a </w:t>
      </w:r>
      <w:proofErr w:type="spellStart"/>
      <w:r>
        <w:t>Notepad</w:t>
      </w:r>
      <w:proofErr w:type="spellEnd"/>
      <w:r>
        <w:t>++ fejlesztői környezetet használjuk.</w:t>
      </w:r>
    </w:p>
    <w:p w14:paraId="271DF3F9" w14:textId="2058ED04" w:rsidR="00BA104C" w:rsidRPr="00382720" w:rsidRDefault="70C56487" w:rsidP="00974F8A">
      <w:pPr>
        <w:pStyle w:val="Heading3Quizion"/>
        <w:numPr>
          <w:ilvl w:val="2"/>
          <w:numId w:val="1"/>
        </w:numPr>
        <w:ind w:left="709" w:hanging="709"/>
      </w:pPr>
      <w:bookmarkStart w:id="10" w:name="_Toc566907074"/>
      <w:r>
        <w:t>Egyéb programok</w:t>
      </w:r>
      <w:bookmarkEnd w:id="10"/>
    </w:p>
    <w:p w14:paraId="025AC07D" w14:textId="6AD3DD39" w:rsidR="00895EE7" w:rsidRPr="0094175E" w:rsidRDefault="70C56487" w:rsidP="00994C13">
      <w:pPr>
        <w:pStyle w:val="Normlbehzssal"/>
        <w:spacing w:line="360" w:lineRule="auto"/>
      </w:pPr>
      <w:r>
        <w:t>A szerverrel való kommunikáció szimulálásához</w:t>
      </w:r>
      <w:r w:rsidR="00674A1D">
        <w:t xml:space="preserve"> a</w:t>
      </w:r>
      <w:r>
        <w:t xml:space="preserve"> XAMPP programcsomagot használtuk fel, ami magába foglal egy http kiszolgálót (Apache), valamint</w:t>
      </w:r>
      <w:r w:rsidR="00AF5C69">
        <w:t xml:space="preserve"> egy</w:t>
      </w:r>
      <w:r>
        <w:t xml:space="preserve"> levelezőmotort (</w:t>
      </w:r>
      <w:proofErr w:type="spellStart"/>
      <w:r>
        <w:t>Mercury</w:t>
      </w:r>
      <w:proofErr w:type="spellEnd"/>
      <w:r>
        <w:t>) és</w:t>
      </w:r>
      <w:r w:rsidR="00AF5C69">
        <w:t xml:space="preserve"> egy</w:t>
      </w:r>
      <w:r>
        <w:t xml:space="preserve"> adatbázis kiszolgálót (</w:t>
      </w:r>
      <w:proofErr w:type="spellStart"/>
      <w:r>
        <w:t>Mariadb</w:t>
      </w:r>
      <w:proofErr w:type="spellEnd"/>
      <w:r>
        <w:t xml:space="preserve">, </w:t>
      </w:r>
      <w:proofErr w:type="spellStart"/>
      <w:r>
        <w:t>MySQL</w:t>
      </w:r>
      <w:proofErr w:type="spellEnd"/>
      <w:r>
        <w:t>). A fejlesztés szerves részét képezte, ami</w:t>
      </w:r>
      <w:r w:rsidR="00BF1EF4">
        <w:t xml:space="preserve"> </w:t>
      </w:r>
      <w:r w:rsidRPr="70C56487">
        <w:rPr>
          <w:rFonts w:eastAsiaTheme="minorEastAsia"/>
        </w:rPr>
        <w:t>nélkül</w:t>
      </w:r>
      <w:r>
        <w:t xml:space="preserve"> a fejlesztés tempója jelentősen csökkent volna.</w:t>
      </w:r>
    </w:p>
    <w:p w14:paraId="17880791" w14:textId="4DE80C6A" w:rsidR="00742D9C" w:rsidRPr="005663B6" w:rsidRDefault="70C56487" w:rsidP="00974F8A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11" w:name="_Toc1314606901"/>
      <w:bookmarkStart w:id="12" w:name="_Toc101119520"/>
      <w:r>
        <w:t>Adatmodell leírása</w:t>
      </w:r>
      <w:bookmarkEnd w:id="11"/>
      <w:bookmarkEnd w:id="12"/>
    </w:p>
    <w:p w14:paraId="0E8F9E78" w14:textId="486B770E" w:rsidR="3D198284" w:rsidRDefault="2BFB2F2A" w:rsidP="00A01A63">
      <w:pPr>
        <w:spacing w:line="360" w:lineRule="auto"/>
      </w:pPr>
      <w:r w:rsidRPr="2BFB2F2A">
        <w:t xml:space="preserve">Adatbázis neve: </w:t>
      </w:r>
      <w:proofErr w:type="spellStart"/>
      <w:r w:rsidRPr="2BFB2F2A">
        <w:t>quizion</w:t>
      </w:r>
      <w:proofErr w:type="spellEnd"/>
      <w:r w:rsidR="46D0D653" w:rsidRPr="46D0D653">
        <w:t>.</w:t>
      </w:r>
    </w:p>
    <w:p w14:paraId="5785AC02" w14:textId="5E42A3C7" w:rsidR="00B3626A" w:rsidRDefault="79E3DA7D" w:rsidP="00A01A63">
      <w:pPr>
        <w:spacing w:line="360" w:lineRule="auto"/>
        <w:rPr>
          <w:rFonts w:eastAsiaTheme="minorEastAsia"/>
        </w:rPr>
        <w:sectPr w:rsidR="00B3626A" w:rsidSect="00C636EC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26"/>
        </w:sectPr>
      </w:pPr>
      <w:r w:rsidRPr="368AEDAB">
        <w:rPr>
          <w:rFonts w:eastAsiaTheme="minorEastAsia"/>
        </w:rPr>
        <w:t xml:space="preserve">Táblák </w:t>
      </w:r>
      <w:r w:rsidR="3E746E17" w:rsidRPr="368AEDAB">
        <w:rPr>
          <w:rFonts w:eastAsiaTheme="minorEastAsia"/>
        </w:rPr>
        <w:t>nevei</w:t>
      </w:r>
      <w:r w:rsidRPr="368AEDAB">
        <w:rPr>
          <w:rFonts w:eastAsiaTheme="minorEastAsia"/>
        </w:rPr>
        <w:t xml:space="preserve"> és mezői:</w:t>
      </w:r>
      <w:bookmarkStart w:id="13" w:name="_Toc825977089"/>
    </w:p>
    <w:p w14:paraId="60C5A2BE" w14:textId="652D4990" w:rsidR="00824C66" w:rsidRDefault="70C56487" w:rsidP="00093967">
      <w:pPr>
        <w:pStyle w:val="Heading3Quizion"/>
        <w:numPr>
          <w:ilvl w:val="2"/>
          <w:numId w:val="1"/>
        </w:numPr>
        <w:rPr>
          <w:rFonts w:eastAsia="Yu Mincho"/>
        </w:rPr>
      </w:pPr>
      <w:r>
        <w:t>Kvízek</w:t>
      </w:r>
      <w:bookmarkEnd w:id="13"/>
    </w:p>
    <w:tbl>
      <w:tblPr>
        <w:tblStyle w:val="TableGrid"/>
        <w:tblW w:w="4106" w:type="dxa"/>
        <w:tblLayout w:type="fixed"/>
        <w:tblLook w:val="06A0" w:firstRow="1" w:lastRow="0" w:firstColumn="1" w:lastColumn="0" w:noHBand="1" w:noVBand="1"/>
      </w:tblPr>
      <w:tblGrid>
        <w:gridCol w:w="1980"/>
        <w:gridCol w:w="2126"/>
      </w:tblGrid>
      <w:tr w:rsidR="00425CAC" w14:paraId="164F8232" w14:textId="77777777" w:rsidTr="00425CAC">
        <w:tc>
          <w:tcPr>
            <w:tcW w:w="4106" w:type="dxa"/>
            <w:gridSpan w:val="2"/>
            <w:vAlign w:val="center"/>
          </w:tcPr>
          <w:p w14:paraId="54BDF43C" w14:textId="389384D6" w:rsidR="00425CAC" w:rsidRPr="0005017F" w:rsidRDefault="00425CAC" w:rsidP="0005017F">
            <w:pPr>
              <w:pStyle w:val="TblzatCm"/>
            </w:pPr>
            <w:proofErr w:type="spellStart"/>
            <w:r w:rsidRPr="0005017F">
              <w:t>Quiz</w:t>
            </w:r>
            <w:proofErr w:type="spellEnd"/>
          </w:p>
        </w:tc>
      </w:tr>
      <w:tr w:rsidR="7617F6DA" w14:paraId="10AC6ECF" w14:textId="77777777" w:rsidTr="00425CAC">
        <w:tc>
          <w:tcPr>
            <w:tcW w:w="1980" w:type="dxa"/>
            <w:vAlign w:val="center"/>
          </w:tcPr>
          <w:p w14:paraId="26464C04" w14:textId="034A8EA0" w:rsidR="7617F6DA" w:rsidRDefault="33E290DE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26" w:type="dxa"/>
          </w:tcPr>
          <w:p w14:paraId="45F8BFD6" w14:textId="2AD56172" w:rsidR="7617F6DA" w:rsidRDefault="6B50541F" w:rsidP="00732009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7617F6DA" w14:paraId="0CFA7B7F" w14:textId="77777777" w:rsidTr="00425CAC">
        <w:tc>
          <w:tcPr>
            <w:tcW w:w="1980" w:type="dxa"/>
            <w:vAlign w:val="center"/>
          </w:tcPr>
          <w:p w14:paraId="4D2A84D0" w14:textId="507B4240" w:rsidR="7617F6DA" w:rsidRDefault="32B25BFA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590732BB" w14:textId="28D9FA13" w:rsidR="7617F6DA" w:rsidRDefault="30396551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5D03FA57">
              <w:t xml:space="preserve"> </w:t>
            </w:r>
            <w:r w:rsidR="3069582B">
              <w:t xml:space="preserve">szám </w:t>
            </w:r>
            <w:r w:rsidR="5D03FA57">
              <w:t>(11)</w:t>
            </w:r>
          </w:p>
        </w:tc>
      </w:tr>
      <w:tr w:rsidR="7617F6DA" w14:paraId="32316D5D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EE9F404" w14:textId="108B0205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header</w:t>
            </w:r>
            <w:proofErr w:type="spellEnd"/>
          </w:p>
        </w:tc>
        <w:tc>
          <w:tcPr>
            <w:tcW w:w="2126" w:type="dxa"/>
          </w:tcPr>
          <w:p w14:paraId="30A32DD1" w14:textId="23B04F35" w:rsidR="7617F6DA" w:rsidRDefault="538DD938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7617F6DA" w14:paraId="01C1717F" w14:textId="77777777" w:rsidTr="00425CAC">
        <w:tc>
          <w:tcPr>
            <w:tcW w:w="1980" w:type="dxa"/>
            <w:vAlign w:val="center"/>
          </w:tcPr>
          <w:p w14:paraId="4563A459" w14:textId="6A2072EE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description</w:t>
            </w:r>
            <w:proofErr w:type="spellEnd"/>
          </w:p>
        </w:tc>
        <w:tc>
          <w:tcPr>
            <w:tcW w:w="2126" w:type="dxa"/>
          </w:tcPr>
          <w:p w14:paraId="47EB2EB8" w14:textId="05E826E4" w:rsidR="7617F6DA" w:rsidRDefault="118E5A63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7617F6DA" w14:paraId="64EA53AE" w14:textId="77777777" w:rsidTr="00425CAC">
        <w:tc>
          <w:tcPr>
            <w:tcW w:w="1980" w:type="dxa"/>
            <w:vAlign w:val="center"/>
          </w:tcPr>
          <w:p w14:paraId="07B1ABA4" w14:textId="19532EAD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active</w:t>
            </w:r>
            <w:proofErr w:type="spellEnd"/>
          </w:p>
        </w:tc>
        <w:tc>
          <w:tcPr>
            <w:tcW w:w="2126" w:type="dxa"/>
          </w:tcPr>
          <w:p w14:paraId="3F95CD53" w14:textId="3C026B69" w:rsidR="7617F6DA" w:rsidRDefault="2F086624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628705CB">
              <w:t xml:space="preserve"> </w:t>
            </w:r>
            <w:r w:rsidR="118E5A63">
              <w:t xml:space="preserve">szám </w:t>
            </w:r>
            <w:r w:rsidR="5D03FA57">
              <w:t>(11)</w:t>
            </w:r>
          </w:p>
        </w:tc>
      </w:tr>
      <w:tr w:rsidR="7617F6DA" w14:paraId="431F434C" w14:textId="77777777" w:rsidTr="00DA3810"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14:paraId="48E3665D" w14:textId="0985E08F" w:rsidR="7617F6DA" w:rsidRDefault="5D03FA57" w:rsidP="00732009">
            <w:pPr>
              <w:rPr>
                <w:rFonts w:eastAsia="Times New Roman" w:cs="Times New Roman"/>
              </w:rPr>
            </w:pPr>
            <w:proofErr w:type="spellStart"/>
            <w:r>
              <w:t>seconds_per_quiz</w:t>
            </w:r>
            <w:proofErr w:type="spellEnd"/>
          </w:p>
        </w:tc>
        <w:tc>
          <w:tcPr>
            <w:tcW w:w="2126" w:type="dxa"/>
            <w:tcBorders>
              <w:bottom w:val="single" w:sz="4" w:space="0" w:color="000000" w:themeColor="text1"/>
            </w:tcBorders>
          </w:tcPr>
          <w:p w14:paraId="034BE626" w14:textId="3E9C29CF" w:rsidR="7617F6DA" w:rsidRDefault="0DDDD4C4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118E5A63">
              <w:t xml:space="preserve"> szám (11)</w:t>
            </w:r>
          </w:p>
        </w:tc>
      </w:tr>
      <w:tr w:rsidR="007F2D9B" w14:paraId="15EC84BF" w14:textId="77777777" w:rsidTr="00DA3810">
        <w:tc>
          <w:tcPr>
            <w:tcW w:w="1980" w:type="dxa"/>
            <w:tcBorders>
              <w:left w:val="nil"/>
              <w:bottom w:val="nil"/>
              <w:right w:val="nil"/>
            </w:tcBorders>
            <w:vAlign w:val="center"/>
          </w:tcPr>
          <w:p w14:paraId="6BD4DA55" w14:textId="77777777" w:rsidR="007F2D9B" w:rsidRDefault="007F2D9B" w:rsidP="00732009"/>
          <w:p w14:paraId="473C4D98" w14:textId="6F7996E9" w:rsidR="00B3626A" w:rsidRDefault="00B3626A" w:rsidP="00732009"/>
          <w:p w14:paraId="2E24DD0D" w14:textId="77777777" w:rsidR="00DA3810" w:rsidRDefault="00DA3810" w:rsidP="00732009"/>
          <w:p w14:paraId="792761FC" w14:textId="77777777" w:rsidR="007F2D9B" w:rsidRDefault="007F2D9B" w:rsidP="00732009"/>
        </w:tc>
        <w:tc>
          <w:tcPr>
            <w:tcW w:w="2126" w:type="dxa"/>
            <w:tcBorders>
              <w:left w:val="nil"/>
              <w:bottom w:val="nil"/>
              <w:right w:val="nil"/>
            </w:tcBorders>
          </w:tcPr>
          <w:p w14:paraId="76E6F907" w14:textId="77777777" w:rsidR="007F2D9B" w:rsidRDefault="007F2D9B" w:rsidP="00732009"/>
        </w:tc>
      </w:tr>
    </w:tbl>
    <w:p w14:paraId="6344440F" w14:textId="6C3E5F54" w:rsidR="6A8CF345" w:rsidRDefault="70C56487" w:rsidP="00974F8A">
      <w:pPr>
        <w:pStyle w:val="Heading3Quizion"/>
        <w:numPr>
          <w:ilvl w:val="2"/>
          <w:numId w:val="1"/>
        </w:numPr>
      </w:pPr>
      <w:bookmarkStart w:id="14" w:name="_Toc1609084469"/>
      <w:r>
        <w:t>Kérdések</w:t>
      </w:r>
      <w:bookmarkEnd w:id="14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542FD4D4" w14:paraId="6A819E59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4E43B000" w14:textId="250B9534" w:rsidR="542FD4D4" w:rsidRDefault="4BB365F6" w:rsidP="0005017F">
            <w:pPr>
              <w:pStyle w:val="TblzatCm"/>
              <w:rPr>
                <w:rFonts w:eastAsia="Symbol" w:cs="Calibri"/>
                <w:szCs w:val="28"/>
              </w:rPr>
            </w:pPr>
            <w:proofErr w:type="spellStart"/>
            <w:r w:rsidRPr="0005017F">
              <w:t>Question</w:t>
            </w:r>
            <w:proofErr w:type="spellEnd"/>
          </w:p>
        </w:tc>
      </w:tr>
      <w:tr w:rsidR="542FD4D4" w14:paraId="1CFBD791" w14:textId="77777777" w:rsidTr="00425CAC">
        <w:tc>
          <w:tcPr>
            <w:tcW w:w="1980" w:type="dxa"/>
            <w:vAlign w:val="center"/>
          </w:tcPr>
          <w:p w14:paraId="6BEABA13" w14:textId="034A8EA0" w:rsidR="542FD4D4" w:rsidRDefault="542FD4D4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588953E0" w14:textId="2B6A540D" w:rsidR="542FD4D4" w:rsidRDefault="542FD4D4" w:rsidP="00732009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542FD4D4" w14:paraId="35663E2C" w14:textId="77777777" w:rsidTr="00425CAC">
        <w:tc>
          <w:tcPr>
            <w:tcW w:w="1980" w:type="dxa"/>
            <w:vAlign w:val="center"/>
          </w:tcPr>
          <w:p w14:paraId="6800E835" w14:textId="507B4240" w:rsidR="542FD4D4" w:rsidRDefault="542FD4D4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3A678BF4" w14:textId="32577FC8" w:rsidR="542FD4D4" w:rsidRDefault="48F16D97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10D0B168">
              <w:t xml:space="preserve"> </w:t>
            </w:r>
            <w:r w:rsidR="0DDDD4C4">
              <w:t xml:space="preserve">szám </w:t>
            </w:r>
            <w:r w:rsidR="542FD4D4">
              <w:t>(11)</w:t>
            </w:r>
          </w:p>
        </w:tc>
      </w:tr>
      <w:tr w:rsidR="542FD4D4" w14:paraId="72DEA895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65F363CF" w14:textId="62EF29FD" w:rsidR="542FD4D4" w:rsidRDefault="7B7A8F92" w:rsidP="00732009">
            <w:proofErr w:type="spellStart"/>
            <w:r>
              <w:t>quiz</w:t>
            </w:r>
            <w:r w:rsidR="4BB365F6">
              <w:t>_id</w:t>
            </w:r>
            <w:proofErr w:type="spellEnd"/>
          </w:p>
        </w:tc>
        <w:tc>
          <w:tcPr>
            <w:tcW w:w="2192" w:type="dxa"/>
          </w:tcPr>
          <w:p w14:paraId="0E17C6D7" w14:textId="7846E93C" w:rsidR="542FD4D4" w:rsidRDefault="10D0B168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68A7DAF2">
              <w:t xml:space="preserve"> </w:t>
            </w:r>
            <w:r w:rsidR="0DDDD4C4">
              <w:t xml:space="preserve">szám </w:t>
            </w:r>
            <w:r w:rsidR="68A7DAF2">
              <w:t>(11)</w:t>
            </w:r>
          </w:p>
        </w:tc>
      </w:tr>
      <w:tr w:rsidR="542FD4D4" w14:paraId="2A76B688" w14:textId="77777777" w:rsidTr="00425CAC">
        <w:tc>
          <w:tcPr>
            <w:tcW w:w="1980" w:type="dxa"/>
            <w:vAlign w:val="center"/>
          </w:tcPr>
          <w:p w14:paraId="474434BF" w14:textId="64D0C5E6" w:rsidR="542FD4D4" w:rsidRDefault="7B7A8F92" w:rsidP="00732009">
            <w:proofErr w:type="spellStart"/>
            <w:r>
              <w:t>content</w:t>
            </w:r>
            <w:proofErr w:type="spellEnd"/>
          </w:p>
        </w:tc>
        <w:tc>
          <w:tcPr>
            <w:tcW w:w="2192" w:type="dxa"/>
          </w:tcPr>
          <w:p w14:paraId="59007FD0" w14:textId="3EA385CA" w:rsidR="542FD4D4" w:rsidRDefault="0DDDD4C4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542FD4D4" w14:paraId="3AD4ACEE" w14:textId="77777777" w:rsidTr="00425CAC">
        <w:tc>
          <w:tcPr>
            <w:tcW w:w="1980" w:type="dxa"/>
            <w:vAlign w:val="center"/>
          </w:tcPr>
          <w:p w14:paraId="2B85D8D6" w14:textId="70F86F4A" w:rsidR="542FD4D4" w:rsidRDefault="1B4E14B0" w:rsidP="00732009">
            <w:pPr>
              <w:rPr>
                <w:rFonts w:eastAsia="Times New Roman" w:cs="Times New Roman"/>
              </w:rPr>
            </w:pPr>
            <w:proofErr w:type="spellStart"/>
            <w:r>
              <w:t>point</w:t>
            </w:r>
            <w:proofErr w:type="spellEnd"/>
          </w:p>
        </w:tc>
        <w:tc>
          <w:tcPr>
            <w:tcW w:w="2192" w:type="dxa"/>
          </w:tcPr>
          <w:p w14:paraId="67FB7BD4" w14:textId="58912E67" w:rsidR="542FD4D4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542FD4D4">
              <w:t xml:space="preserve"> </w:t>
            </w:r>
            <w:r w:rsidR="0DDDD4C4">
              <w:t xml:space="preserve">szám </w:t>
            </w:r>
            <w:r w:rsidR="542FD4D4">
              <w:t>(11)</w:t>
            </w:r>
          </w:p>
        </w:tc>
      </w:tr>
    </w:tbl>
    <w:p w14:paraId="3E943D9C" w14:textId="32B8D826" w:rsidR="007F2D9B" w:rsidRDefault="007F2D9B" w:rsidP="007F2D9B">
      <w:pPr>
        <w:pStyle w:val="Normlbehzssal"/>
        <w:spacing w:after="0"/>
        <w:ind w:left="0" w:firstLine="0"/>
      </w:pPr>
      <w:bookmarkStart w:id="15" w:name="_Toc1852024105"/>
    </w:p>
    <w:p w14:paraId="7848F794" w14:textId="224ED770" w:rsidR="00204F14" w:rsidRDefault="00204F14" w:rsidP="007F2D9B">
      <w:pPr>
        <w:pStyle w:val="Normlbehzssal"/>
        <w:spacing w:after="0"/>
        <w:ind w:left="0" w:firstLine="0"/>
      </w:pPr>
    </w:p>
    <w:p w14:paraId="45ABA21A" w14:textId="31C3BD07" w:rsidR="00204F14" w:rsidRDefault="00204F14" w:rsidP="007F2D9B">
      <w:pPr>
        <w:pStyle w:val="Normlbehzssal"/>
        <w:spacing w:after="0"/>
        <w:ind w:left="0" w:firstLine="0"/>
      </w:pPr>
    </w:p>
    <w:p w14:paraId="3D3771DC" w14:textId="77777777" w:rsidR="00204F14" w:rsidRDefault="00204F14" w:rsidP="007F2D9B">
      <w:pPr>
        <w:pStyle w:val="Normlbehzssal"/>
        <w:spacing w:after="0"/>
        <w:ind w:left="0" w:firstLine="0"/>
      </w:pPr>
    </w:p>
    <w:p w14:paraId="15722793" w14:textId="5A0702E5" w:rsidR="246BD361" w:rsidRDefault="70C56487" w:rsidP="00974F8A">
      <w:pPr>
        <w:pStyle w:val="Heading3Quizion"/>
        <w:numPr>
          <w:ilvl w:val="2"/>
          <w:numId w:val="1"/>
        </w:numPr>
      </w:pPr>
      <w:r>
        <w:lastRenderedPageBreak/>
        <w:t>Válaszok</w:t>
      </w:r>
      <w:bookmarkEnd w:id="15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22"/>
        <w:gridCol w:w="2050"/>
      </w:tblGrid>
      <w:tr w:rsidR="275DE5BC" w14:paraId="2E9CBA8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5CFE9883" w14:textId="347F88F6" w:rsidR="275DE5BC" w:rsidRDefault="1372F5A5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Answer</w:t>
            </w:r>
            <w:proofErr w:type="spellEnd"/>
          </w:p>
        </w:tc>
      </w:tr>
      <w:tr w:rsidR="275DE5BC" w14:paraId="7AC51778" w14:textId="77777777" w:rsidTr="00425CAC">
        <w:tc>
          <w:tcPr>
            <w:tcW w:w="2122" w:type="dxa"/>
            <w:vAlign w:val="center"/>
          </w:tcPr>
          <w:p w14:paraId="6DE945BD" w14:textId="034A8EA0" w:rsidR="275DE5BC" w:rsidRDefault="275DE5BC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050" w:type="dxa"/>
          </w:tcPr>
          <w:p w14:paraId="02FE3198" w14:textId="159B46EA" w:rsidR="275DE5BC" w:rsidRDefault="275DE5BC" w:rsidP="00732009">
            <w:r>
              <w:t>Típusa (hossza</w:t>
            </w:r>
            <w:r w:rsidR="3F6E9591">
              <w:t>)</w:t>
            </w:r>
          </w:p>
        </w:tc>
      </w:tr>
      <w:tr w:rsidR="275DE5BC" w14:paraId="475420B2" w14:textId="77777777" w:rsidTr="00425CAC">
        <w:tc>
          <w:tcPr>
            <w:tcW w:w="2122" w:type="dxa"/>
            <w:vAlign w:val="center"/>
          </w:tcPr>
          <w:p w14:paraId="5E47B728" w14:textId="507B4240" w:rsidR="275DE5BC" w:rsidRDefault="275DE5BC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050" w:type="dxa"/>
          </w:tcPr>
          <w:p w14:paraId="5676286A" w14:textId="7E678FCC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275DE5BC">
              <w:t xml:space="preserve"> </w:t>
            </w:r>
            <w:r w:rsidR="1546FF5E">
              <w:t xml:space="preserve">szám </w:t>
            </w:r>
            <w:r w:rsidR="275DE5BC">
              <w:t>(11)</w:t>
            </w:r>
          </w:p>
        </w:tc>
      </w:tr>
      <w:tr w:rsidR="275DE5BC" w14:paraId="0905BEF8" w14:textId="77777777" w:rsidTr="00425CAC">
        <w:trPr>
          <w:trHeight w:val="300"/>
        </w:trPr>
        <w:tc>
          <w:tcPr>
            <w:tcW w:w="2122" w:type="dxa"/>
            <w:vAlign w:val="center"/>
          </w:tcPr>
          <w:p w14:paraId="5D634483" w14:textId="412C2856" w:rsidR="275DE5BC" w:rsidRDefault="07BF7D7D" w:rsidP="00732009">
            <w:proofErr w:type="spellStart"/>
            <w:r>
              <w:t>question_id</w:t>
            </w:r>
            <w:proofErr w:type="spellEnd"/>
          </w:p>
        </w:tc>
        <w:tc>
          <w:tcPr>
            <w:tcW w:w="2050" w:type="dxa"/>
          </w:tcPr>
          <w:p w14:paraId="47063904" w14:textId="41BD507D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07BF7D7D">
              <w:t xml:space="preserve"> </w:t>
            </w:r>
            <w:r w:rsidR="1546FF5E">
              <w:t xml:space="preserve">szám </w:t>
            </w:r>
            <w:r w:rsidR="07BF7D7D">
              <w:t>(</w:t>
            </w:r>
            <w:r w:rsidR="74ECC8DC">
              <w:t>11</w:t>
            </w:r>
            <w:r w:rsidR="07BF7D7D">
              <w:t>)</w:t>
            </w:r>
          </w:p>
        </w:tc>
      </w:tr>
      <w:tr w:rsidR="275DE5BC" w14:paraId="227EC290" w14:textId="77777777" w:rsidTr="00425CAC">
        <w:tc>
          <w:tcPr>
            <w:tcW w:w="2122" w:type="dxa"/>
            <w:vAlign w:val="center"/>
          </w:tcPr>
          <w:p w14:paraId="05B8D18C" w14:textId="258BFB02" w:rsidR="275DE5BC" w:rsidRDefault="74ECC8DC" w:rsidP="00732009">
            <w:proofErr w:type="spellStart"/>
            <w:r>
              <w:t>content</w:t>
            </w:r>
            <w:proofErr w:type="spellEnd"/>
          </w:p>
        </w:tc>
        <w:tc>
          <w:tcPr>
            <w:tcW w:w="2050" w:type="dxa"/>
          </w:tcPr>
          <w:p w14:paraId="4AAB97B6" w14:textId="2D3563EC" w:rsidR="275DE5BC" w:rsidRDefault="1546FF5E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275DE5BC" w14:paraId="1262208A" w14:textId="77777777" w:rsidTr="00425CAC">
        <w:tc>
          <w:tcPr>
            <w:tcW w:w="2122" w:type="dxa"/>
            <w:vAlign w:val="center"/>
          </w:tcPr>
          <w:p w14:paraId="06F01658" w14:textId="2B4EB67E" w:rsidR="275DE5BC" w:rsidRDefault="17F9E7F5" w:rsidP="00732009">
            <w:proofErr w:type="spellStart"/>
            <w:r>
              <w:t>is_right</w:t>
            </w:r>
            <w:proofErr w:type="spellEnd"/>
          </w:p>
        </w:tc>
        <w:tc>
          <w:tcPr>
            <w:tcW w:w="2050" w:type="dxa"/>
          </w:tcPr>
          <w:p w14:paraId="3A05E702" w14:textId="6CE9E9EA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275DE5BC">
              <w:t xml:space="preserve"> </w:t>
            </w:r>
            <w:r w:rsidR="1546FF5E">
              <w:t xml:space="preserve">szám </w:t>
            </w:r>
            <w:r w:rsidR="275DE5BC">
              <w:t>(11)</w:t>
            </w:r>
          </w:p>
        </w:tc>
      </w:tr>
    </w:tbl>
    <w:p w14:paraId="1F0F4C3C" w14:textId="4D568508" w:rsidR="19D3BED9" w:rsidRDefault="70C56487" w:rsidP="00974F8A">
      <w:pPr>
        <w:pStyle w:val="Heading3Quizion"/>
        <w:numPr>
          <w:ilvl w:val="2"/>
          <w:numId w:val="1"/>
        </w:numPr>
      </w:pPr>
      <w:bookmarkStart w:id="16" w:name="_Toc733785630"/>
      <w:r>
        <w:t>Felhasználók</w:t>
      </w:r>
      <w:bookmarkEnd w:id="16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22"/>
        <w:gridCol w:w="2050"/>
      </w:tblGrid>
      <w:tr w:rsidR="518E2E04" w14:paraId="62EB14E3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8AB7C52" w14:textId="702E3FA5" w:rsidR="518E2E04" w:rsidRDefault="7128CE00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Users</w:t>
            </w:r>
            <w:proofErr w:type="spellEnd"/>
          </w:p>
        </w:tc>
      </w:tr>
      <w:tr w:rsidR="518E2E04" w14:paraId="52343B50" w14:textId="77777777" w:rsidTr="00425CAC">
        <w:tc>
          <w:tcPr>
            <w:tcW w:w="2122" w:type="dxa"/>
            <w:vAlign w:val="center"/>
          </w:tcPr>
          <w:p w14:paraId="3278F947" w14:textId="034A8EA0" w:rsidR="518E2E04" w:rsidRDefault="518E2E04" w:rsidP="518E2E0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050" w:type="dxa"/>
          </w:tcPr>
          <w:p w14:paraId="1E3D0C82" w14:textId="3AA3B598" w:rsidR="518E2E04" w:rsidRDefault="518E2E04" w:rsidP="518E2E0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518E2E04" w14:paraId="60086F7B" w14:textId="77777777" w:rsidTr="00425CAC">
        <w:tc>
          <w:tcPr>
            <w:tcW w:w="2122" w:type="dxa"/>
            <w:vAlign w:val="center"/>
          </w:tcPr>
          <w:p w14:paraId="30894DBA" w14:textId="507B4240" w:rsidR="518E2E04" w:rsidRDefault="518E2E04" w:rsidP="518E2E0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050" w:type="dxa"/>
          </w:tcPr>
          <w:p w14:paraId="063A3E4C" w14:textId="0DBE2A0E" w:rsidR="518E2E04" w:rsidRDefault="4F0D3FDC" w:rsidP="518E2E04">
            <w:pPr>
              <w:rPr>
                <w:rFonts w:eastAsia="Times New Roman" w:cs="Times New Roman"/>
              </w:rPr>
            </w:pPr>
            <w:r>
              <w:t>egész</w:t>
            </w:r>
            <w:r w:rsidR="518E2E04">
              <w:t xml:space="preserve"> </w:t>
            </w:r>
            <w:r w:rsidR="1546FF5E">
              <w:t xml:space="preserve">szám </w:t>
            </w:r>
            <w:r w:rsidR="518E2E04">
              <w:t>(11)</w:t>
            </w:r>
          </w:p>
        </w:tc>
      </w:tr>
      <w:tr w:rsidR="518E2E04" w14:paraId="291ECDBD" w14:textId="77777777" w:rsidTr="00425CAC">
        <w:trPr>
          <w:trHeight w:val="300"/>
        </w:trPr>
        <w:tc>
          <w:tcPr>
            <w:tcW w:w="2122" w:type="dxa"/>
            <w:vAlign w:val="center"/>
          </w:tcPr>
          <w:p w14:paraId="661640E7" w14:textId="77D1B252" w:rsidR="518E2E04" w:rsidRDefault="7128CE00">
            <w:proofErr w:type="spellStart"/>
            <w:r>
              <w:t>name</w:t>
            </w:r>
            <w:proofErr w:type="spellEnd"/>
          </w:p>
        </w:tc>
        <w:tc>
          <w:tcPr>
            <w:tcW w:w="2050" w:type="dxa"/>
          </w:tcPr>
          <w:p w14:paraId="5AA9BD33" w14:textId="68543F10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(25)</w:t>
            </w:r>
          </w:p>
        </w:tc>
      </w:tr>
      <w:tr w:rsidR="518E2E04" w14:paraId="52557E55" w14:textId="77777777" w:rsidTr="00425CAC">
        <w:tc>
          <w:tcPr>
            <w:tcW w:w="2122" w:type="dxa"/>
            <w:vAlign w:val="center"/>
          </w:tcPr>
          <w:p w14:paraId="7235935B" w14:textId="62A856A7" w:rsidR="518E2E04" w:rsidRDefault="45515F76">
            <w:r>
              <w:t>email</w:t>
            </w:r>
          </w:p>
        </w:tc>
        <w:tc>
          <w:tcPr>
            <w:tcW w:w="2050" w:type="dxa"/>
          </w:tcPr>
          <w:p w14:paraId="2429298A" w14:textId="6A7F2F4F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(64)</w:t>
            </w:r>
          </w:p>
        </w:tc>
      </w:tr>
      <w:tr w:rsidR="368AEDAB" w14:paraId="12C1A9CF" w14:textId="77777777" w:rsidTr="00425CAC">
        <w:tc>
          <w:tcPr>
            <w:tcW w:w="2122" w:type="dxa"/>
            <w:vAlign w:val="center"/>
          </w:tcPr>
          <w:p w14:paraId="2D97C931" w14:textId="587D87D2" w:rsidR="368AEDAB" w:rsidRDefault="368AEDAB" w:rsidP="368AEDAB">
            <w:pPr>
              <w:rPr>
                <w:rFonts w:eastAsia="Symbol" w:cs="Calibri"/>
              </w:rPr>
            </w:pPr>
            <w:proofErr w:type="spellStart"/>
            <w:r w:rsidRPr="368AEDAB">
              <w:rPr>
                <w:rFonts w:eastAsia="Symbol" w:cs="Calibri"/>
              </w:rPr>
              <w:t>email_verified_at</w:t>
            </w:r>
            <w:proofErr w:type="spellEnd"/>
          </w:p>
        </w:tc>
        <w:tc>
          <w:tcPr>
            <w:tcW w:w="2050" w:type="dxa"/>
          </w:tcPr>
          <w:p w14:paraId="0A430C51" w14:textId="0D17BC8D" w:rsidR="368AEDAB" w:rsidRDefault="368AEDAB" w:rsidP="368AEDAB">
            <w:pPr>
              <w:rPr>
                <w:rFonts w:eastAsia="Symbol" w:cs="Calibri"/>
              </w:rPr>
            </w:pPr>
            <w:r w:rsidRPr="368AEDAB">
              <w:rPr>
                <w:rFonts w:eastAsia="Symbol" w:cs="Calibri"/>
              </w:rPr>
              <w:t>időbélyegző</w:t>
            </w:r>
          </w:p>
        </w:tc>
      </w:tr>
      <w:tr w:rsidR="518E2E04" w14:paraId="544A53E6" w14:textId="77777777" w:rsidTr="00425CAC">
        <w:tc>
          <w:tcPr>
            <w:tcW w:w="2122" w:type="dxa"/>
            <w:vAlign w:val="center"/>
          </w:tcPr>
          <w:p w14:paraId="17EECFFE" w14:textId="075DD163" w:rsidR="518E2E04" w:rsidRDefault="45515F76">
            <w:proofErr w:type="spellStart"/>
            <w:r>
              <w:t>password</w:t>
            </w:r>
            <w:proofErr w:type="spellEnd"/>
          </w:p>
        </w:tc>
        <w:tc>
          <w:tcPr>
            <w:tcW w:w="2050" w:type="dxa"/>
          </w:tcPr>
          <w:p w14:paraId="0EA46023" w14:textId="55CBBBFD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45515F76" w14:paraId="196DF518" w14:textId="77777777" w:rsidTr="00425CAC">
        <w:tc>
          <w:tcPr>
            <w:tcW w:w="2122" w:type="dxa"/>
            <w:vAlign w:val="center"/>
          </w:tcPr>
          <w:p w14:paraId="5F516836" w14:textId="6A968A95" w:rsidR="45515F76" w:rsidRDefault="29B58A54" w:rsidP="4F62AE49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remember</w:t>
            </w:r>
            <w:r w:rsidR="4F62AE49" w:rsidRPr="4F62AE49">
              <w:rPr>
                <w:rFonts w:eastAsia="Symbol" w:cs="Calibri"/>
              </w:rPr>
              <w:t>_token</w:t>
            </w:r>
            <w:proofErr w:type="spellEnd"/>
          </w:p>
        </w:tc>
        <w:tc>
          <w:tcPr>
            <w:tcW w:w="2050" w:type="dxa"/>
          </w:tcPr>
          <w:p w14:paraId="1005118C" w14:textId="18BB254F" w:rsidR="45515F76" w:rsidRDefault="1546FF5E" w:rsidP="45515F76">
            <w:pPr>
              <w:rPr>
                <w:rFonts w:eastAsia="Symbol" w:cs="Calibri"/>
              </w:rPr>
            </w:pPr>
            <w:r w:rsidRPr="1546FF5E">
              <w:rPr>
                <w:rFonts w:eastAsia="Times New Roman" w:cs="Times New Roman"/>
              </w:rPr>
              <w:t>karakterlánc (128)</w:t>
            </w:r>
          </w:p>
        </w:tc>
      </w:tr>
      <w:tr w:rsidR="45515F76" w14:paraId="49420CCD" w14:textId="77777777" w:rsidTr="00425CAC">
        <w:tc>
          <w:tcPr>
            <w:tcW w:w="2122" w:type="dxa"/>
            <w:vAlign w:val="center"/>
          </w:tcPr>
          <w:p w14:paraId="5B83CB49" w14:textId="725E0785" w:rsidR="45515F76" w:rsidRDefault="29B58A54" w:rsidP="45515F76">
            <w:pPr>
              <w:rPr>
                <w:rFonts w:eastAsia="Times New Roman" w:cs="Times New Roman"/>
              </w:rPr>
            </w:pPr>
            <w:proofErr w:type="spellStart"/>
            <w:r w:rsidRPr="29B58A54">
              <w:rPr>
                <w:rFonts w:eastAsia="Times New Roman" w:cs="Times New Roman"/>
              </w:rPr>
              <w:t>xp</w:t>
            </w:r>
            <w:proofErr w:type="spellEnd"/>
          </w:p>
        </w:tc>
        <w:tc>
          <w:tcPr>
            <w:tcW w:w="2050" w:type="dxa"/>
          </w:tcPr>
          <w:p w14:paraId="01B39690" w14:textId="4F4C1091" w:rsidR="45515F76" w:rsidRDefault="762903DF" w:rsidP="45515F76">
            <w:pPr>
              <w:rPr>
                <w:rFonts w:eastAsia="Times New Roman" w:cs="Times New Roman"/>
              </w:rPr>
            </w:pPr>
            <w:r w:rsidRPr="762903DF">
              <w:rPr>
                <w:rFonts w:eastAsia="Times New Roman" w:cs="Times New Roman"/>
              </w:rPr>
              <w:t>egész</w:t>
            </w:r>
            <w:r w:rsidR="1546FF5E" w:rsidRPr="1546FF5E">
              <w:rPr>
                <w:rFonts w:eastAsia="Times New Roman" w:cs="Times New Roman"/>
              </w:rPr>
              <w:t xml:space="preserve"> szám</w:t>
            </w:r>
            <w:r w:rsidR="29B58A54" w:rsidRPr="29B58A54">
              <w:rPr>
                <w:rFonts w:eastAsia="Times New Roman" w:cs="Times New Roman"/>
              </w:rPr>
              <w:t xml:space="preserve"> (11)</w:t>
            </w:r>
          </w:p>
        </w:tc>
      </w:tr>
    </w:tbl>
    <w:p w14:paraId="168D1AF4" w14:textId="5F67A0EC" w:rsidR="275DE5BC" w:rsidRPr="00B30D51" w:rsidRDefault="70C56487" w:rsidP="00974F8A">
      <w:pPr>
        <w:pStyle w:val="Heading3Quizion"/>
        <w:numPr>
          <w:ilvl w:val="2"/>
          <w:numId w:val="1"/>
        </w:numPr>
      </w:pPr>
      <w:bookmarkStart w:id="17" w:name="_Toc1710230569"/>
      <w:r>
        <w:t>Játék folyamatok</w:t>
      </w:r>
      <w:bookmarkEnd w:id="17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29B58A54" w14:paraId="544A73C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321A0A83" w14:textId="58C6F565" w:rsidR="29B58A54" w:rsidRDefault="29B58A54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Gam</w:t>
            </w:r>
            <w:r w:rsidRPr="006563C9">
              <w:rPr>
                <w:rFonts w:ascii="Montserrat" w:hAnsi="Montserrat"/>
                <w:b/>
                <w:szCs w:val="28"/>
              </w:rPr>
              <w:t>ing</w:t>
            </w:r>
            <w:proofErr w:type="spellEnd"/>
          </w:p>
        </w:tc>
      </w:tr>
      <w:tr w:rsidR="29B58A54" w14:paraId="6656F160" w14:textId="77777777" w:rsidTr="00425CAC">
        <w:tc>
          <w:tcPr>
            <w:tcW w:w="1980" w:type="dxa"/>
            <w:vAlign w:val="center"/>
          </w:tcPr>
          <w:p w14:paraId="7D033818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529556FB" w14:textId="5166E76B" w:rsidR="29B58A54" w:rsidRDefault="29B58A54" w:rsidP="29B58A5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29B58A54" w14:paraId="0E731B5E" w14:textId="77777777" w:rsidTr="00425CAC">
        <w:tc>
          <w:tcPr>
            <w:tcW w:w="1980" w:type="dxa"/>
            <w:vAlign w:val="center"/>
          </w:tcPr>
          <w:p w14:paraId="3AD313B5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6FF2CFBD" w14:textId="3A804F3A" w:rsidR="29B58A54" w:rsidRDefault="2E98381B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6D70A3E4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164D137" w14:textId="06091FCD" w:rsidR="29B58A54" w:rsidRDefault="29B58A54">
            <w:proofErr w:type="spellStart"/>
            <w:r>
              <w:t>user_id</w:t>
            </w:r>
            <w:proofErr w:type="spellEnd"/>
          </w:p>
        </w:tc>
        <w:tc>
          <w:tcPr>
            <w:tcW w:w="2192" w:type="dxa"/>
          </w:tcPr>
          <w:p w14:paraId="62B58A07" w14:textId="5C5342ED" w:rsidR="29B58A54" w:rsidRDefault="65936F7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01712453" w14:textId="77777777" w:rsidTr="00425CAC">
        <w:tc>
          <w:tcPr>
            <w:tcW w:w="1980" w:type="dxa"/>
            <w:vAlign w:val="center"/>
          </w:tcPr>
          <w:p w14:paraId="2718C982" w14:textId="6856A7CC" w:rsidR="29B58A54" w:rsidRDefault="29B58A54">
            <w:proofErr w:type="spellStart"/>
            <w:r>
              <w:t>quiz_id</w:t>
            </w:r>
            <w:proofErr w:type="spellEnd"/>
          </w:p>
        </w:tc>
        <w:tc>
          <w:tcPr>
            <w:tcW w:w="2192" w:type="dxa"/>
          </w:tcPr>
          <w:p w14:paraId="0DACA4AB" w14:textId="736560E6" w:rsidR="29B58A54" w:rsidRDefault="65936F73">
            <w:r>
              <w:t>egész szám (11)</w:t>
            </w:r>
          </w:p>
        </w:tc>
      </w:tr>
      <w:tr w:rsidR="29B58A54" w14:paraId="206D888B" w14:textId="77777777" w:rsidTr="00425CAC">
        <w:tc>
          <w:tcPr>
            <w:tcW w:w="1980" w:type="dxa"/>
            <w:vAlign w:val="center"/>
          </w:tcPr>
          <w:p w14:paraId="49CBC646" w14:textId="2E00634F" w:rsidR="29B58A54" w:rsidRDefault="29B58A54">
            <w:proofErr w:type="spellStart"/>
            <w:r>
              <w:t>current</w:t>
            </w:r>
            <w:proofErr w:type="spellEnd"/>
          </w:p>
        </w:tc>
        <w:tc>
          <w:tcPr>
            <w:tcW w:w="2192" w:type="dxa"/>
          </w:tcPr>
          <w:p w14:paraId="787599DA" w14:textId="42544756" w:rsidR="29B58A54" w:rsidRDefault="65936F7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0D1F8DC5" w14:textId="77777777" w:rsidTr="00425CAC">
        <w:tc>
          <w:tcPr>
            <w:tcW w:w="1980" w:type="dxa"/>
            <w:vAlign w:val="center"/>
          </w:tcPr>
          <w:p w14:paraId="421C0AEF" w14:textId="4DD7B777" w:rsidR="29B58A54" w:rsidRDefault="29B58A54" w:rsidP="29B58A54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right</w:t>
            </w:r>
            <w:proofErr w:type="spellEnd"/>
          </w:p>
        </w:tc>
        <w:tc>
          <w:tcPr>
            <w:tcW w:w="2192" w:type="dxa"/>
          </w:tcPr>
          <w:p w14:paraId="2F8A15BD" w14:textId="290FA68D" w:rsidR="29B58A54" w:rsidRDefault="65936F73" w:rsidP="29B58A54">
            <w:pPr>
              <w:rPr>
                <w:rFonts w:eastAsia="Symbol" w:cs="Calibri"/>
              </w:rPr>
            </w:pPr>
            <w:r w:rsidRPr="65936F73">
              <w:rPr>
                <w:rFonts w:eastAsia="Symbol" w:cs="Calibri"/>
              </w:rPr>
              <w:t>egész szám (11)</w:t>
            </w:r>
          </w:p>
        </w:tc>
      </w:tr>
      <w:tr w:rsidR="29B58A54" w14:paraId="2BCE26A3" w14:textId="77777777" w:rsidTr="00425CAC">
        <w:tc>
          <w:tcPr>
            <w:tcW w:w="1980" w:type="dxa"/>
            <w:vAlign w:val="center"/>
          </w:tcPr>
          <w:p w14:paraId="2D599A55" w14:textId="12EBAEF7" w:rsidR="29B58A54" w:rsidRDefault="29B58A54" w:rsidP="29B58A54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created_at</w:t>
            </w:r>
            <w:proofErr w:type="spellEnd"/>
          </w:p>
        </w:tc>
        <w:tc>
          <w:tcPr>
            <w:tcW w:w="2192" w:type="dxa"/>
          </w:tcPr>
          <w:p w14:paraId="3315EF7F" w14:textId="5CA8D885" w:rsidR="29B58A54" w:rsidRDefault="65936F73" w:rsidP="29B58A54">
            <w:pPr>
              <w:rPr>
                <w:rFonts w:eastAsia="Symbol" w:cs="Calibri"/>
              </w:rPr>
            </w:pPr>
            <w:r w:rsidRPr="65936F73">
              <w:rPr>
                <w:rFonts w:eastAsia="Symbol" w:cs="Calibri"/>
              </w:rPr>
              <w:t>időbélyegző</w:t>
            </w:r>
          </w:p>
        </w:tc>
      </w:tr>
      <w:tr w:rsidR="29B58A54" w14:paraId="682643EC" w14:textId="77777777" w:rsidTr="00425CAC">
        <w:tc>
          <w:tcPr>
            <w:tcW w:w="1980" w:type="dxa"/>
            <w:vAlign w:val="center"/>
          </w:tcPr>
          <w:p w14:paraId="1D6F863D" w14:textId="6E6740B0" w:rsidR="29B58A54" w:rsidRDefault="564319F5" w:rsidP="564319F5">
            <w:pPr>
              <w:rPr>
                <w:rFonts w:eastAsia="Symbol" w:cs="Calibri"/>
              </w:rPr>
            </w:pPr>
            <w:proofErr w:type="spellStart"/>
            <w:r w:rsidRPr="564319F5">
              <w:rPr>
                <w:rFonts w:eastAsia="Symbol" w:cs="Calibri"/>
              </w:rPr>
              <w:t>updated_at</w:t>
            </w:r>
            <w:proofErr w:type="spellEnd"/>
          </w:p>
        </w:tc>
        <w:tc>
          <w:tcPr>
            <w:tcW w:w="2192" w:type="dxa"/>
          </w:tcPr>
          <w:p w14:paraId="54B81AE1" w14:textId="072B926C" w:rsidR="29B58A54" w:rsidRDefault="368AEDAB" w:rsidP="564319F5">
            <w:pPr>
              <w:rPr>
                <w:rFonts w:eastAsia="Symbol" w:cs="Calibri"/>
              </w:rPr>
            </w:pPr>
            <w:r w:rsidRPr="368AEDAB">
              <w:rPr>
                <w:rFonts w:eastAsia="Symbol" w:cs="Calibri"/>
              </w:rPr>
              <w:t>időbélyegző</w:t>
            </w:r>
          </w:p>
        </w:tc>
      </w:tr>
      <w:tr w:rsidR="29B58A54" w14:paraId="726C1C23" w14:textId="77777777" w:rsidTr="00425CAC">
        <w:tc>
          <w:tcPr>
            <w:tcW w:w="1980" w:type="dxa"/>
            <w:vAlign w:val="center"/>
          </w:tcPr>
          <w:p w14:paraId="0D672627" w14:textId="071DC747" w:rsidR="29B58A54" w:rsidRDefault="45230033" w:rsidP="29B58A54">
            <w:pPr>
              <w:rPr>
                <w:rFonts w:eastAsia="Times New Roman" w:cs="Times New Roman"/>
              </w:rPr>
            </w:pPr>
            <w:proofErr w:type="spellStart"/>
            <w:r w:rsidRPr="5A42AF18">
              <w:rPr>
                <w:rFonts w:eastAsia="Times New Roman" w:cs="Times New Roman"/>
              </w:rPr>
              <w:t>question_started</w:t>
            </w:r>
            <w:proofErr w:type="spellEnd"/>
          </w:p>
        </w:tc>
        <w:tc>
          <w:tcPr>
            <w:tcW w:w="2192" w:type="dxa"/>
          </w:tcPr>
          <w:p w14:paraId="6DF1B68D" w14:textId="4BF561EF" w:rsidR="29B58A54" w:rsidRDefault="400E1EFC" w:rsidP="29B58A54">
            <w:pPr>
              <w:rPr>
                <w:rFonts w:eastAsia="Times New Roman" w:cs="Times New Roman"/>
              </w:rPr>
            </w:pPr>
            <w:r w:rsidRPr="400E1EFC">
              <w:rPr>
                <w:rFonts w:eastAsia="Times New Roman" w:cs="Times New Roman"/>
              </w:rPr>
              <w:t xml:space="preserve">logikai szám (1 </w:t>
            </w:r>
            <w:r w:rsidR="1ED84617" w:rsidRPr="1ED84617">
              <w:rPr>
                <w:rFonts w:eastAsia="Times New Roman" w:cs="Times New Roman"/>
              </w:rPr>
              <w:t xml:space="preserve">– igen, 0 </w:t>
            </w:r>
            <w:r w:rsidR="26B68D4B" w:rsidRPr="26B68D4B">
              <w:rPr>
                <w:rFonts w:eastAsia="Times New Roman" w:cs="Times New Roman"/>
              </w:rPr>
              <w:t>–</w:t>
            </w:r>
            <w:r w:rsidR="1ED84617" w:rsidRPr="1ED84617">
              <w:rPr>
                <w:rFonts w:eastAsia="Times New Roman" w:cs="Times New Roman"/>
              </w:rPr>
              <w:t xml:space="preserve"> nem)</w:t>
            </w:r>
            <w:r w:rsidRPr="400E1EFC">
              <w:rPr>
                <w:rFonts w:eastAsia="Times New Roman" w:cs="Times New Roman"/>
              </w:rPr>
              <w:t xml:space="preserve"> (1)</w:t>
            </w:r>
          </w:p>
        </w:tc>
      </w:tr>
    </w:tbl>
    <w:p w14:paraId="40650AF2" w14:textId="271768E5" w:rsidR="6A8CF345" w:rsidRPr="00A20ED2" w:rsidRDefault="70C56487" w:rsidP="00A20ED2">
      <w:pPr>
        <w:pStyle w:val="Heading3Quizion"/>
        <w:numPr>
          <w:ilvl w:val="2"/>
          <w:numId w:val="1"/>
        </w:numPr>
      </w:pPr>
      <w:bookmarkStart w:id="18" w:name="_Toc375270103"/>
      <w:r>
        <w:t>Bejelentkezési kulcsok</w:t>
      </w:r>
      <w:bookmarkEnd w:id="18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29B58A54" w14:paraId="715B4E61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74F5121" w14:textId="6048C555" w:rsidR="29B58A54" w:rsidRDefault="34E23CC7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Token</w:t>
            </w:r>
            <w:proofErr w:type="spellEnd"/>
          </w:p>
        </w:tc>
      </w:tr>
      <w:tr w:rsidR="29B58A54" w14:paraId="6D1DFD60" w14:textId="77777777" w:rsidTr="00425CAC">
        <w:tc>
          <w:tcPr>
            <w:tcW w:w="1980" w:type="dxa"/>
            <w:vAlign w:val="center"/>
          </w:tcPr>
          <w:p w14:paraId="48EA60FD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13EDF5A5" w14:textId="00F055B9" w:rsidR="29B58A54" w:rsidRDefault="29B58A54" w:rsidP="29B58A5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29B58A54" w14:paraId="0BE6A084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54288423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66F853AF" w14:textId="309217CB" w:rsidR="29B58A54" w:rsidRDefault="2C3E8BEE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54160002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B21C638" w14:textId="79AA3F35" w:rsidR="29B58A54" w:rsidRDefault="2E5D5FB6">
            <w:proofErr w:type="spellStart"/>
            <w:r>
              <w:t>user</w:t>
            </w:r>
            <w:r w:rsidR="34E23CC7">
              <w:t>_id</w:t>
            </w:r>
            <w:proofErr w:type="spellEnd"/>
          </w:p>
        </w:tc>
        <w:tc>
          <w:tcPr>
            <w:tcW w:w="2192" w:type="dxa"/>
          </w:tcPr>
          <w:p w14:paraId="5E465733" w14:textId="4F23C73C" w:rsidR="29B58A54" w:rsidRDefault="65C88C51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5CDC11BE" w14:textId="77777777" w:rsidTr="00425CAC">
        <w:tc>
          <w:tcPr>
            <w:tcW w:w="1980" w:type="dxa"/>
            <w:vAlign w:val="center"/>
          </w:tcPr>
          <w:p w14:paraId="0BA2ED76" w14:textId="2848EB94" w:rsidR="29B58A54" w:rsidRDefault="2E5D5FB6">
            <w:proofErr w:type="spellStart"/>
            <w:r>
              <w:t>token</w:t>
            </w:r>
            <w:proofErr w:type="spellEnd"/>
          </w:p>
        </w:tc>
        <w:tc>
          <w:tcPr>
            <w:tcW w:w="2192" w:type="dxa"/>
          </w:tcPr>
          <w:p w14:paraId="2851BA40" w14:textId="1009D215" w:rsidR="29B58A54" w:rsidRDefault="1A521E10" w:rsidP="29B58A54">
            <w:pPr>
              <w:rPr>
                <w:rFonts w:eastAsia="Times New Roman" w:cs="Times New Roman"/>
              </w:rPr>
            </w:pPr>
            <w:r>
              <w:t>karakterlánc (100)</w:t>
            </w:r>
          </w:p>
        </w:tc>
      </w:tr>
      <w:tr w:rsidR="29B58A54" w14:paraId="33220C8D" w14:textId="77777777" w:rsidTr="00425CAC">
        <w:tc>
          <w:tcPr>
            <w:tcW w:w="1980" w:type="dxa"/>
            <w:vAlign w:val="center"/>
          </w:tcPr>
          <w:p w14:paraId="46D4FCB6" w14:textId="6B12C541" w:rsidR="29B58A54" w:rsidRDefault="656E9742">
            <w:proofErr w:type="spellStart"/>
            <w:r>
              <w:t>created_at</w:t>
            </w:r>
            <w:proofErr w:type="spellEnd"/>
          </w:p>
        </w:tc>
        <w:tc>
          <w:tcPr>
            <w:tcW w:w="2192" w:type="dxa"/>
          </w:tcPr>
          <w:p w14:paraId="130F9DC9" w14:textId="341881D0" w:rsidR="29B58A54" w:rsidRDefault="1A521E10" w:rsidP="29B58A54">
            <w:r>
              <w:t>időbélyegző</w:t>
            </w:r>
          </w:p>
        </w:tc>
      </w:tr>
      <w:tr w:rsidR="29B58A54" w14:paraId="5529F76B" w14:textId="77777777" w:rsidTr="00425CAC">
        <w:tc>
          <w:tcPr>
            <w:tcW w:w="1980" w:type="dxa"/>
            <w:vAlign w:val="center"/>
          </w:tcPr>
          <w:p w14:paraId="3286A11E" w14:textId="23786DBC" w:rsidR="29B58A54" w:rsidRDefault="656E9742" w:rsidP="29B58A54">
            <w:pPr>
              <w:rPr>
                <w:rFonts w:eastAsia="Times New Roman" w:cs="Times New Roman"/>
              </w:rPr>
            </w:pPr>
            <w:proofErr w:type="spellStart"/>
            <w:r w:rsidRPr="656E9742">
              <w:rPr>
                <w:rFonts w:eastAsia="Times New Roman" w:cs="Times New Roman"/>
              </w:rPr>
              <w:t>updated_at</w:t>
            </w:r>
            <w:proofErr w:type="spellEnd"/>
          </w:p>
        </w:tc>
        <w:tc>
          <w:tcPr>
            <w:tcW w:w="2192" w:type="dxa"/>
          </w:tcPr>
          <w:p w14:paraId="6FF99DEC" w14:textId="4B1EDDED" w:rsidR="29B58A54" w:rsidRDefault="1A521E10" w:rsidP="29B58A54">
            <w:pPr>
              <w:rPr>
                <w:rFonts w:eastAsia="Times New Roman" w:cs="Times New Roman"/>
              </w:rPr>
            </w:pPr>
            <w:r w:rsidRPr="1A521E10">
              <w:rPr>
                <w:rFonts w:eastAsia="Times New Roman" w:cs="Times New Roman"/>
              </w:rPr>
              <w:t>időbélyegző</w:t>
            </w:r>
          </w:p>
        </w:tc>
      </w:tr>
    </w:tbl>
    <w:p w14:paraId="6EDC28CE" w14:textId="3767110D" w:rsidR="29B58A54" w:rsidRDefault="70C56487" w:rsidP="00855A1C">
      <w:pPr>
        <w:pStyle w:val="Heading3Quizion"/>
        <w:numPr>
          <w:ilvl w:val="2"/>
          <w:numId w:val="1"/>
        </w:numPr>
        <w:spacing w:before="840"/>
        <w:rPr>
          <w:rFonts w:eastAsia="Symbol" w:cs="Calibri"/>
        </w:rPr>
      </w:pPr>
      <w:bookmarkStart w:id="19" w:name="_Toc178956118"/>
      <w:r>
        <w:t>Eredmények</w:t>
      </w:r>
      <w:bookmarkEnd w:id="19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29B58A54" w14:paraId="2B9C6F7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037D7377" w14:textId="0D646703" w:rsidR="29B58A54" w:rsidRPr="006563C9" w:rsidRDefault="656E9742" w:rsidP="0005017F">
            <w:pPr>
              <w:pStyle w:val="TblzatCm"/>
              <w:rPr>
                <w:rFonts w:ascii="Montserrat" w:hAnsi="Montserrat"/>
                <w:b/>
                <w:szCs w:val="28"/>
              </w:rPr>
            </w:pPr>
            <w:proofErr w:type="spellStart"/>
            <w:r w:rsidRPr="006563C9">
              <w:t>Results</w:t>
            </w:r>
            <w:proofErr w:type="spellEnd"/>
          </w:p>
        </w:tc>
      </w:tr>
      <w:tr w:rsidR="29B58A54" w14:paraId="024771AE" w14:textId="77777777" w:rsidTr="00425CAC">
        <w:tc>
          <w:tcPr>
            <w:tcW w:w="1696" w:type="dxa"/>
            <w:vAlign w:val="center"/>
          </w:tcPr>
          <w:p w14:paraId="1D1DB778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7848AD1E" w14:textId="1C7DA821" w:rsidR="29B58A54" w:rsidRDefault="29B58A54" w:rsidP="29B58A54">
            <w:r>
              <w:t>Típusa (hossza</w:t>
            </w:r>
            <w:r w:rsidR="3F6E9591">
              <w:t>)</w:t>
            </w:r>
          </w:p>
        </w:tc>
      </w:tr>
      <w:tr w:rsidR="29B58A54" w14:paraId="63B32410" w14:textId="77777777" w:rsidTr="00425CAC">
        <w:tc>
          <w:tcPr>
            <w:tcW w:w="1696" w:type="dxa"/>
            <w:vAlign w:val="center"/>
          </w:tcPr>
          <w:p w14:paraId="68F543E7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21914620" w14:textId="0DA270F9" w:rsidR="29B58A54" w:rsidRDefault="2B8018AA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7EC8F0BB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1AA0894D" w14:textId="555705EE" w:rsidR="29B58A54" w:rsidRDefault="656E9742">
            <w:proofErr w:type="spellStart"/>
            <w:r>
              <w:t>user_id</w:t>
            </w:r>
            <w:proofErr w:type="spellEnd"/>
          </w:p>
        </w:tc>
        <w:tc>
          <w:tcPr>
            <w:tcW w:w="2476" w:type="dxa"/>
          </w:tcPr>
          <w:p w14:paraId="50D18FF0" w14:textId="7AE72659" w:rsidR="29B58A54" w:rsidRDefault="0247E4B4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28B6CE7C" w14:textId="77777777" w:rsidTr="00425CAC">
        <w:tc>
          <w:tcPr>
            <w:tcW w:w="1696" w:type="dxa"/>
            <w:vAlign w:val="center"/>
          </w:tcPr>
          <w:p w14:paraId="10612392" w14:textId="0B5884D4" w:rsidR="29B58A54" w:rsidRDefault="656E9742">
            <w:proofErr w:type="spellStart"/>
            <w:r>
              <w:t>quiz_id</w:t>
            </w:r>
            <w:proofErr w:type="spellEnd"/>
          </w:p>
        </w:tc>
        <w:tc>
          <w:tcPr>
            <w:tcW w:w="2476" w:type="dxa"/>
          </w:tcPr>
          <w:p w14:paraId="796E5AE2" w14:textId="0B9A5C38" w:rsidR="29B58A54" w:rsidRDefault="4600EED3" w:rsidP="29B58A54">
            <w:r>
              <w:t>egész szám (11)</w:t>
            </w:r>
          </w:p>
        </w:tc>
      </w:tr>
      <w:tr w:rsidR="29B58A54" w14:paraId="6157218A" w14:textId="77777777" w:rsidTr="00425CAC">
        <w:tc>
          <w:tcPr>
            <w:tcW w:w="1696" w:type="dxa"/>
            <w:vAlign w:val="center"/>
          </w:tcPr>
          <w:p w14:paraId="3ED4D3D4" w14:textId="728FFAA5" w:rsidR="29B58A54" w:rsidRDefault="656E9742">
            <w:proofErr w:type="spellStart"/>
            <w:r>
              <w:t>points</w:t>
            </w:r>
            <w:proofErr w:type="spellEnd"/>
          </w:p>
        </w:tc>
        <w:tc>
          <w:tcPr>
            <w:tcW w:w="2476" w:type="dxa"/>
          </w:tcPr>
          <w:p w14:paraId="6F15431E" w14:textId="20666A2C" w:rsidR="29B58A54" w:rsidRDefault="4600EED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</w:tbl>
    <w:p w14:paraId="7E717145" w14:textId="7759128D" w:rsidR="29B58A54" w:rsidRPr="00B30D51" w:rsidRDefault="70C56487" w:rsidP="00974F8A">
      <w:pPr>
        <w:pStyle w:val="Heading3Quizion"/>
        <w:numPr>
          <w:ilvl w:val="2"/>
          <w:numId w:val="1"/>
        </w:numPr>
        <w:spacing w:before="240"/>
      </w:pPr>
      <w:bookmarkStart w:id="20" w:name="_Toc1727196108"/>
      <w:r>
        <w:t>Adminisztrátorok</w:t>
      </w:r>
      <w:bookmarkEnd w:id="20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656E9742" w14:paraId="52A370DA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63FEB68" w14:textId="0F192D91" w:rsidR="656E9742" w:rsidRDefault="656E9742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Admi</w:t>
            </w:r>
            <w:r w:rsidRPr="006563C9">
              <w:rPr>
                <w:rFonts w:ascii="Montserrat" w:hAnsi="Montserrat"/>
                <w:b/>
                <w:szCs w:val="28"/>
              </w:rPr>
              <w:t>n</w:t>
            </w:r>
            <w:proofErr w:type="spellEnd"/>
          </w:p>
        </w:tc>
      </w:tr>
      <w:tr w:rsidR="656E9742" w14:paraId="1364C7CA" w14:textId="77777777" w:rsidTr="00425CAC">
        <w:tc>
          <w:tcPr>
            <w:tcW w:w="1696" w:type="dxa"/>
            <w:vAlign w:val="center"/>
          </w:tcPr>
          <w:p w14:paraId="5927E6B1" w14:textId="034A8EA0" w:rsidR="656E9742" w:rsidRDefault="656E9742" w:rsidP="656E9742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0CE1A5AE" w14:textId="3FDAE3FC" w:rsidR="656E9742" w:rsidRDefault="656E9742" w:rsidP="656E9742">
            <w:r>
              <w:t>Típusa (hossza</w:t>
            </w:r>
            <w:r w:rsidR="3F6E9591">
              <w:t>)</w:t>
            </w:r>
          </w:p>
        </w:tc>
      </w:tr>
      <w:tr w:rsidR="656E9742" w14:paraId="319618EE" w14:textId="77777777" w:rsidTr="00425CAC">
        <w:tc>
          <w:tcPr>
            <w:tcW w:w="1696" w:type="dxa"/>
            <w:vAlign w:val="center"/>
          </w:tcPr>
          <w:p w14:paraId="370A56F3" w14:textId="507B4240" w:rsidR="656E9742" w:rsidRDefault="656E9742" w:rsidP="656E9742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29705AF8" w14:textId="06C17FA1" w:rsidR="656E9742" w:rsidRDefault="25A0EB27" w:rsidP="656E9742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656E9742" w14:paraId="1F74D703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5E24EBA5" w14:textId="1FB672AD" w:rsidR="656E9742" w:rsidRDefault="656E9742">
            <w:proofErr w:type="spellStart"/>
            <w:r>
              <w:t>user_id</w:t>
            </w:r>
            <w:proofErr w:type="spellEnd"/>
          </w:p>
        </w:tc>
        <w:tc>
          <w:tcPr>
            <w:tcW w:w="2476" w:type="dxa"/>
          </w:tcPr>
          <w:p w14:paraId="533613AA" w14:textId="2C22F8FD" w:rsidR="656E9742" w:rsidRDefault="25A0EB27" w:rsidP="656E9742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</w:tbl>
    <w:p w14:paraId="210A5151" w14:textId="54DF406F" w:rsidR="59E0945C" w:rsidRDefault="00153B45" w:rsidP="00974F8A">
      <w:pPr>
        <w:pStyle w:val="Heading3Quizion"/>
        <w:numPr>
          <w:ilvl w:val="2"/>
          <w:numId w:val="1"/>
        </w:numPr>
        <w:spacing w:before="240"/>
        <w:rPr>
          <w:rFonts w:eastAsia="Symbol" w:cs="Calibri"/>
        </w:rPr>
      </w:pPr>
      <w:bookmarkStart w:id="21" w:name="_Toc1199228718"/>
      <w:r>
        <w:t>Migrációk</w:t>
      </w:r>
      <w:r>
        <w:rPr>
          <w:rStyle w:val="FootnoteReference"/>
        </w:rPr>
        <w:footnoteReference w:id="3"/>
      </w:r>
      <w:bookmarkEnd w:id="21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6D05EE4E" w14:paraId="1294366A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0965865" w14:textId="0A9E1407" w:rsidR="6D05EE4E" w:rsidRPr="006563C9" w:rsidRDefault="6D05EE4E" w:rsidP="0005017F">
            <w:pPr>
              <w:pStyle w:val="TblzatCm"/>
              <w:rPr>
                <w:rFonts w:ascii="Montserrat" w:hAnsi="Montserrat"/>
                <w:b/>
                <w:szCs w:val="28"/>
              </w:rPr>
            </w:pPr>
            <w:proofErr w:type="spellStart"/>
            <w:r w:rsidRPr="0005017F">
              <w:t>Migrations</w:t>
            </w:r>
            <w:proofErr w:type="spellEnd"/>
          </w:p>
        </w:tc>
      </w:tr>
      <w:tr w:rsidR="6D05EE4E" w14:paraId="2D443235" w14:textId="77777777" w:rsidTr="00425CAC">
        <w:tc>
          <w:tcPr>
            <w:tcW w:w="1696" w:type="dxa"/>
            <w:vAlign w:val="center"/>
          </w:tcPr>
          <w:p w14:paraId="09E290D9" w14:textId="034A8EA0" w:rsidR="6D05EE4E" w:rsidRDefault="6D05EE4E" w:rsidP="6D05EE4E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27BD059F" w14:textId="67C2BF93" w:rsidR="6D05EE4E" w:rsidRDefault="6D05EE4E" w:rsidP="6D05EE4E">
            <w:pPr>
              <w:rPr>
                <w:rFonts w:eastAsia="Times New Roman" w:cs="Times New Roman"/>
              </w:rPr>
            </w:pPr>
            <w:r>
              <w:t>Típusa (hossza</w:t>
            </w:r>
            <w:r w:rsidR="4568ED4C">
              <w:t>)</w:t>
            </w:r>
          </w:p>
        </w:tc>
      </w:tr>
      <w:tr w:rsidR="6D05EE4E" w14:paraId="76D86578" w14:textId="77777777" w:rsidTr="00425CAC">
        <w:tc>
          <w:tcPr>
            <w:tcW w:w="1696" w:type="dxa"/>
            <w:vAlign w:val="center"/>
          </w:tcPr>
          <w:p w14:paraId="295F347A" w14:textId="507B4240" w:rsidR="6D05EE4E" w:rsidRDefault="6D05EE4E" w:rsidP="6D05EE4E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1E016D1F" w14:textId="1E4C6092" w:rsidR="6D05EE4E" w:rsidRDefault="65A316B3" w:rsidP="6D05EE4E">
            <w:pPr>
              <w:rPr>
                <w:rFonts w:eastAsia="Times New Roman" w:cs="Times New Roman"/>
              </w:rPr>
            </w:pPr>
            <w:r>
              <w:t>egész szám</w:t>
            </w:r>
            <w:r w:rsidR="6D05EE4E">
              <w:t xml:space="preserve"> (10) </w:t>
            </w:r>
          </w:p>
        </w:tc>
      </w:tr>
      <w:tr w:rsidR="6D05EE4E" w14:paraId="4A60DA96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0F35EFD9" w14:textId="0870725F" w:rsidR="6D05EE4E" w:rsidRDefault="6D05EE4E">
            <w:proofErr w:type="spellStart"/>
            <w:r>
              <w:t>migration</w:t>
            </w:r>
            <w:proofErr w:type="spellEnd"/>
          </w:p>
        </w:tc>
        <w:tc>
          <w:tcPr>
            <w:tcW w:w="2476" w:type="dxa"/>
          </w:tcPr>
          <w:p w14:paraId="5B9BCBEB" w14:textId="5D8528EF" w:rsidR="6D05EE4E" w:rsidRDefault="320624AB">
            <w:r>
              <w:t>karakterlánc (255)</w:t>
            </w:r>
          </w:p>
        </w:tc>
      </w:tr>
      <w:tr w:rsidR="6D05EE4E" w14:paraId="385C256E" w14:textId="77777777" w:rsidTr="00425CAC">
        <w:tc>
          <w:tcPr>
            <w:tcW w:w="1696" w:type="dxa"/>
            <w:vAlign w:val="center"/>
          </w:tcPr>
          <w:p w14:paraId="7BD28E3F" w14:textId="731FDCE1" w:rsidR="6D05EE4E" w:rsidRDefault="6D05EE4E">
            <w:r>
              <w:t>batch</w:t>
            </w:r>
          </w:p>
        </w:tc>
        <w:tc>
          <w:tcPr>
            <w:tcW w:w="2476" w:type="dxa"/>
          </w:tcPr>
          <w:p w14:paraId="624F3C67" w14:textId="7772BBB5" w:rsidR="6D05EE4E" w:rsidRDefault="27111FC7">
            <w:r>
              <w:t>egész szám (11)</w:t>
            </w:r>
          </w:p>
        </w:tc>
      </w:tr>
    </w:tbl>
    <w:p w14:paraId="6DB515CF" w14:textId="0D0A91F5" w:rsidR="59E0945C" w:rsidRDefault="70C56487" w:rsidP="00974F8A">
      <w:pPr>
        <w:pStyle w:val="Heading3Quizion"/>
        <w:numPr>
          <w:ilvl w:val="2"/>
          <w:numId w:val="1"/>
        </w:numPr>
      </w:pPr>
      <w:bookmarkStart w:id="22" w:name="_Toc155742122"/>
      <w:r>
        <w:t>Böngésző bejelentkezési kulcsok</w:t>
      </w:r>
      <w:bookmarkEnd w:id="22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10"/>
        <w:gridCol w:w="2362"/>
      </w:tblGrid>
      <w:tr w:rsidR="6D05EE4E" w14:paraId="3286C28E" w14:textId="77777777" w:rsidTr="00FF34F9">
        <w:tc>
          <w:tcPr>
            <w:tcW w:w="4172" w:type="dxa"/>
            <w:gridSpan w:val="2"/>
            <w:shd w:val="clear" w:color="auto" w:fill="FFFFFF" w:themeFill="background1"/>
          </w:tcPr>
          <w:p w14:paraId="611B7F35" w14:textId="2D6170AB" w:rsidR="6D05EE4E" w:rsidRDefault="69FD1176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Personal_access_token</w:t>
            </w:r>
            <w:proofErr w:type="spellEnd"/>
          </w:p>
        </w:tc>
      </w:tr>
      <w:tr w:rsidR="6D05EE4E" w14:paraId="5281F6DE" w14:textId="77777777" w:rsidTr="00FF34F9">
        <w:tc>
          <w:tcPr>
            <w:tcW w:w="1810" w:type="dxa"/>
            <w:vAlign w:val="center"/>
          </w:tcPr>
          <w:p w14:paraId="27B9EEBE" w14:textId="252E9020" w:rsidR="6D05EE4E" w:rsidRDefault="70C56487" w:rsidP="70C56487">
            <w:r>
              <w:t>Mező neve</w:t>
            </w:r>
          </w:p>
        </w:tc>
        <w:tc>
          <w:tcPr>
            <w:tcW w:w="2362" w:type="dxa"/>
          </w:tcPr>
          <w:p w14:paraId="5398EA2E" w14:textId="7B399632" w:rsidR="6D05EE4E" w:rsidRDefault="6D05EE4E" w:rsidP="6D05EE4E">
            <w:r>
              <w:t>Típusa (hossza</w:t>
            </w:r>
            <w:r w:rsidR="3F6E9591">
              <w:t>)</w:t>
            </w:r>
          </w:p>
        </w:tc>
      </w:tr>
      <w:tr w:rsidR="6D05EE4E" w14:paraId="75FE2886" w14:textId="77777777" w:rsidTr="00FF34F9">
        <w:tc>
          <w:tcPr>
            <w:tcW w:w="1810" w:type="dxa"/>
            <w:vAlign w:val="center"/>
          </w:tcPr>
          <w:p w14:paraId="642C23D7" w14:textId="507B4240" w:rsidR="6D05EE4E" w:rsidRDefault="6D05EE4E" w:rsidP="6D05EE4E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362" w:type="dxa"/>
          </w:tcPr>
          <w:p w14:paraId="6E015B86" w14:textId="3E7015D8" w:rsidR="6D05EE4E" w:rsidRDefault="368AEDAB" w:rsidP="6D05EE4E">
            <w:pPr>
              <w:rPr>
                <w:rFonts w:eastAsia="Times New Roman" w:cs="Times New Roman"/>
              </w:rPr>
            </w:pPr>
            <w:r>
              <w:t xml:space="preserve">nagy egész szám (20) </w:t>
            </w:r>
          </w:p>
        </w:tc>
      </w:tr>
      <w:tr w:rsidR="6D05EE4E" w14:paraId="646C5CE5" w14:textId="77777777" w:rsidTr="00FF34F9">
        <w:trPr>
          <w:trHeight w:val="300"/>
        </w:trPr>
        <w:tc>
          <w:tcPr>
            <w:tcW w:w="1810" w:type="dxa"/>
            <w:vAlign w:val="center"/>
          </w:tcPr>
          <w:p w14:paraId="1BFBCCC7" w14:textId="60E8073D" w:rsidR="6D05EE4E" w:rsidRDefault="580E12E7">
            <w:proofErr w:type="spellStart"/>
            <w:r>
              <w:t>tokenable_type</w:t>
            </w:r>
            <w:proofErr w:type="spellEnd"/>
          </w:p>
        </w:tc>
        <w:tc>
          <w:tcPr>
            <w:tcW w:w="2362" w:type="dxa"/>
          </w:tcPr>
          <w:p w14:paraId="51E6564B" w14:textId="68DA5893" w:rsidR="6D05EE4E" w:rsidRDefault="320624AB" w:rsidP="6D05EE4E">
            <w:r>
              <w:t>karakterlánc (255)</w:t>
            </w:r>
          </w:p>
        </w:tc>
      </w:tr>
      <w:tr w:rsidR="6D05EE4E" w14:paraId="76EBDBF5" w14:textId="77777777" w:rsidTr="00FF34F9">
        <w:tc>
          <w:tcPr>
            <w:tcW w:w="1810" w:type="dxa"/>
            <w:vAlign w:val="center"/>
          </w:tcPr>
          <w:p w14:paraId="208D5BFA" w14:textId="5A7EC0D3" w:rsidR="6D05EE4E" w:rsidRDefault="002521C2">
            <w:proofErr w:type="spellStart"/>
            <w:r>
              <w:t>tokenable_id</w:t>
            </w:r>
            <w:proofErr w:type="spellEnd"/>
          </w:p>
        </w:tc>
        <w:tc>
          <w:tcPr>
            <w:tcW w:w="2362" w:type="dxa"/>
          </w:tcPr>
          <w:p w14:paraId="28E7563D" w14:textId="6D4EDB8C" w:rsidR="6D05EE4E" w:rsidRDefault="368AEDAB" w:rsidP="6D05EE4E">
            <w:r>
              <w:t xml:space="preserve">nagy egész szám (20) </w:t>
            </w:r>
          </w:p>
        </w:tc>
      </w:tr>
      <w:tr w:rsidR="6D05EE4E" w14:paraId="2C9394D8" w14:textId="77777777" w:rsidTr="00FF34F9">
        <w:tc>
          <w:tcPr>
            <w:tcW w:w="1810" w:type="dxa"/>
            <w:vAlign w:val="center"/>
          </w:tcPr>
          <w:p w14:paraId="79A10CD8" w14:textId="34A9344B" w:rsidR="6D05EE4E" w:rsidRDefault="33F69930">
            <w:proofErr w:type="spellStart"/>
            <w:r>
              <w:t>name</w:t>
            </w:r>
            <w:proofErr w:type="spellEnd"/>
          </w:p>
        </w:tc>
        <w:tc>
          <w:tcPr>
            <w:tcW w:w="2362" w:type="dxa"/>
          </w:tcPr>
          <w:p w14:paraId="2393F883" w14:textId="423CAED1" w:rsidR="6D05EE4E" w:rsidRDefault="320624AB" w:rsidP="6D05EE4E">
            <w:r>
              <w:t>karakterlánc (255)</w:t>
            </w:r>
          </w:p>
        </w:tc>
      </w:tr>
      <w:tr w:rsidR="6D05EE4E" w14:paraId="0986D4C9" w14:textId="77777777" w:rsidTr="00FF34F9">
        <w:tc>
          <w:tcPr>
            <w:tcW w:w="1810" w:type="dxa"/>
            <w:vAlign w:val="center"/>
          </w:tcPr>
          <w:p w14:paraId="7ED6D269" w14:textId="421E6A35" w:rsidR="6D05EE4E" w:rsidRDefault="46EE909D" w:rsidP="6D05EE4E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token</w:t>
            </w:r>
            <w:proofErr w:type="spellEnd"/>
            <w:r w:rsidRPr="28DB8736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2362" w:type="dxa"/>
          </w:tcPr>
          <w:p w14:paraId="1E111346" w14:textId="4CB6EB97" w:rsidR="6D05EE4E" w:rsidRDefault="320624AB" w:rsidP="6D05EE4E">
            <w:pPr>
              <w:rPr>
                <w:rFonts w:eastAsia="Times New Roman" w:cs="Times New Roman"/>
              </w:rPr>
            </w:pPr>
            <w:r w:rsidRPr="320624AB">
              <w:rPr>
                <w:rFonts w:eastAsia="Times New Roman" w:cs="Times New Roman"/>
              </w:rPr>
              <w:t>karakterlánc (64)</w:t>
            </w:r>
          </w:p>
        </w:tc>
      </w:tr>
      <w:tr w:rsidR="222ED6A7" w14:paraId="481EAD8E" w14:textId="77777777" w:rsidTr="00FF34F9">
        <w:tc>
          <w:tcPr>
            <w:tcW w:w="1810" w:type="dxa"/>
            <w:vAlign w:val="center"/>
          </w:tcPr>
          <w:p w14:paraId="75497338" w14:textId="1F3EE692" w:rsidR="222ED6A7" w:rsidRDefault="46EE909D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abilities</w:t>
            </w:r>
            <w:proofErr w:type="spellEnd"/>
          </w:p>
        </w:tc>
        <w:tc>
          <w:tcPr>
            <w:tcW w:w="2362" w:type="dxa"/>
          </w:tcPr>
          <w:p w14:paraId="69864585" w14:textId="6F8058E5" w:rsidR="222ED6A7" w:rsidRDefault="0FE3AC10" w:rsidP="222ED6A7">
            <w:pPr>
              <w:rPr>
                <w:rFonts w:eastAsia="Times New Roman" w:cs="Times New Roman"/>
              </w:rPr>
            </w:pPr>
            <w:r w:rsidRPr="0FE3AC10">
              <w:rPr>
                <w:rFonts w:eastAsia="Times New Roman" w:cs="Times New Roman"/>
              </w:rPr>
              <w:t>szöveg</w:t>
            </w:r>
          </w:p>
        </w:tc>
      </w:tr>
      <w:tr w:rsidR="222ED6A7" w14:paraId="7CF74A1A" w14:textId="77777777" w:rsidTr="00FF34F9">
        <w:tc>
          <w:tcPr>
            <w:tcW w:w="1810" w:type="dxa"/>
            <w:vAlign w:val="center"/>
          </w:tcPr>
          <w:p w14:paraId="76A425F4" w14:textId="2FF8160E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last</w:t>
            </w:r>
            <w:r w:rsidR="46EE909D" w:rsidRPr="28DB8736">
              <w:rPr>
                <w:rFonts w:eastAsia="Times New Roman" w:cs="Times New Roman"/>
              </w:rPr>
              <w:t>_used_at</w:t>
            </w:r>
            <w:proofErr w:type="spellEnd"/>
          </w:p>
        </w:tc>
        <w:tc>
          <w:tcPr>
            <w:tcW w:w="2362" w:type="dxa"/>
          </w:tcPr>
          <w:p w14:paraId="2BDE00C0" w14:textId="0E35B71F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  <w:tr w:rsidR="222ED6A7" w14:paraId="3C4B9DA9" w14:textId="77777777" w:rsidTr="00FF34F9">
        <w:tc>
          <w:tcPr>
            <w:tcW w:w="1810" w:type="dxa"/>
            <w:vAlign w:val="center"/>
          </w:tcPr>
          <w:p w14:paraId="5867413F" w14:textId="4D03F9E7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created_at</w:t>
            </w:r>
            <w:proofErr w:type="spellEnd"/>
          </w:p>
        </w:tc>
        <w:tc>
          <w:tcPr>
            <w:tcW w:w="2362" w:type="dxa"/>
          </w:tcPr>
          <w:p w14:paraId="113F9336" w14:textId="66770A79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  <w:tr w:rsidR="222ED6A7" w14:paraId="7497C741" w14:textId="77777777" w:rsidTr="00FF34F9">
        <w:tc>
          <w:tcPr>
            <w:tcW w:w="1810" w:type="dxa"/>
            <w:vAlign w:val="center"/>
          </w:tcPr>
          <w:p w14:paraId="5D19E222" w14:textId="63DD1749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updated_at</w:t>
            </w:r>
            <w:proofErr w:type="spellEnd"/>
          </w:p>
        </w:tc>
        <w:tc>
          <w:tcPr>
            <w:tcW w:w="2362" w:type="dxa"/>
          </w:tcPr>
          <w:p w14:paraId="055995E1" w14:textId="435AC8AD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</w:tbl>
    <w:p w14:paraId="5BADE9DD" w14:textId="7F2FAED2" w:rsidR="003F44B1" w:rsidRDefault="003F44B1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82"/>
        <w:gridCol w:w="2490"/>
      </w:tblGrid>
      <w:tr w:rsidR="70C56487" w14:paraId="3B4F8517" w14:textId="77777777" w:rsidTr="003F44B1">
        <w:tc>
          <w:tcPr>
            <w:tcW w:w="4248" w:type="dxa"/>
            <w:gridSpan w:val="2"/>
            <w:shd w:val="clear" w:color="auto" w:fill="FFFFFF" w:themeFill="background1"/>
          </w:tcPr>
          <w:p w14:paraId="53B2CA1A" w14:textId="4609450A" w:rsidR="70C56487" w:rsidRDefault="70C56487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Password_resets</w:t>
            </w:r>
            <w:proofErr w:type="spellEnd"/>
          </w:p>
        </w:tc>
      </w:tr>
      <w:tr w:rsidR="70C56487" w14:paraId="65953ADB" w14:textId="77777777" w:rsidTr="003F44B1">
        <w:tc>
          <w:tcPr>
            <w:tcW w:w="1696" w:type="dxa"/>
            <w:vAlign w:val="center"/>
          </w:tcPr>
          <w:p w14:paraId="07F14A5A" w14:textId="1FCB03AD" w:rsidR="70C56487" w:rsidRDefault="70C56487">
            <w:r>
              <w:t>Mező neve</w:t>
            </w:r>
          </w:p>
        </w:tc>
        <w:tc>
          <w:tcPr>
            <w:tcW w:w="2552" w:type="dxa"/>
          </w:tcPr>
          <w:p w14:paraId="149E71A0" w14:textId="7B399632" w:rsidR="70C56487" w:rsidRDefault="70C56487">
            <w:r>
              <w:t>Típusa (hossza)</w:t>
            </w:r>
          </w:p>
        </w:tc>
      </w:tr>
      <w:tr w:rsidR="70C56487" w14:paraId="7C89D6CB" w14:textId="77777777" w:rsidTr="003F44B1">
        <w:tc>
          <w:tcPr>
            <w:tcW w:w="1696" w:type="dxa"/>
            <w:vAlign w:val="center"/>
          </w:tcPr>
          <w:p w14:paraId="7E87E7DE" w14:textId="1C3754EF" w:rsidR="70C56487" w:rsidRDefault="70C56487">
            <w:r>
              <w:t>email</w:t>
            </w:r>
          </w:p>
        </w:tc>
        <w:tc>
          <w:tcPr>
            <w:tcW w:w="2552" w:type="dxa"/>
          </w:tcPr>
          <w:p w14:paraId="4D0E685D" w14:textId="423CAED1" w:rsidR="70C56487" w:rsidRDefault="70C56487">
            <w:r>
              <w:t>karakterlánc (255)</w:t>
            </w:r>
          </w:p>
        </w:tc>
      </w:tr>
      <w:tr w:rsidR="70C56487" w14:paraId="5B75A743" w14:textId="77777777" w:rsidTr="003F44B1">
        <w:tc>
          <w:tcPr>
            <w:tcW w:w="1696" w:type="dxa"/>
            <w:vAlign w:val="center"/>
          </w:tcPr>
          <w:p w14:paraId="53D2DB55" w14:textId="421E6A35" w:rsidR="70C56487" w:rsidRDefault="70C56487" w:rsidP="70C56487">
            <w:pPr>
              <w:rPr>
                <w:rFonts w:eastAsia="Times New Roman" w:cs="Times New Roman"/>
              </w:rPr>
            </w:pPr>
            <w:proofErr w:type="spellStart"/>
            <w:r w:rsidRPr="70C56487">
              <w:rPr>
                <w:rFonts w:eastAsia="Times New Roman" w:cs="Times New Roman"/>
              </w:rPr>
              <w:t>token</w:t>
            </w:r>
            <w:proofErr w:type="spellEnd"/>
            <w:r w:rsidRPr="70C56487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2552" w:type="dxa"/>
          </w:tcPr>
          <w:p w14:paraId="2BAC0EA6" w14:textId="67FF9E92" w:rsidR="70C56487" w:rsidRDefault="70C56487" w:rsidP="70C56487">
            <w:pPr>
              <w:rPr>
                <w:rFonts w:eastAsia="Times New Roman" w:cs="Times New Roman"/>
              </w:rPr>
            </w:pPr>
            <w:r w:rsidRPr="70C56487">
              <w:rPr>
                <w:rFonts w:eastAsia="Times New Roman" w:cs="Times New Roman"/>
              </w:rPr>
              <w:t>karakterlánc (255)</w:t>
            </w:r>
          </w:p>
        </w:tc>
      </w:tr>
      <w:tr w:rsidR="70C56487" w14:paraId="70494DE8" w14:textId="77777777" w:rsidTr="003F44B1">
        <w:tc>
          <w:tcPr>
            <w:tcW w:w="1696" w:type="dxa"/>
            <w:vAlign w:val="center"/>
          </w:tcPr>
          <w:p w14:paraId="1D9A4A24" w14:textId="4D03F9E7" w:rsidR="70C56487" w:rsidRDefault="70C56487" w:rsidP="70C56487">
            <w:pPr>
              <w:rPr>
                <w:rFonts w:eastAsia="Times New Roman" w:cs="Times New Roman"/>
              </w:rPr>
            </w:pPr>
            <w:proofErr w:type="spellStart"/>
            <w:r w:rsidRPr="70C56487">
              <w:rPr>
                <w:rFonts w:eastAsia="Times New Roman" w:cs="Times New Roman"/>
              </w:rPr>
              <w:t>created_at</w:t>
            </w:r>
            <w:proofErr w:type="spellEnd"/>
          </w:p>
        </w:tc>
        <w:tc>
          <w:tcPr>
            <w:tcW w:w="2552" w:type="dxa"/>
          </w:tcPr>
          <w:p w14:paraId="6EA01DEC" w14:textId="66770A79" w:rsidR="70C56487" w:rsidRDefault="70C56487" w:rsidP="70C56487">
            <w:pPr>
              <w:rPr>
                <w:rFonts w:eastAsia="Times New Roman" w:cs="Times New Roman"/>
              </w:rPr>
            </w:pPr>
            <w:r w:rsidRPr="70C56487">
              <w:rPr>
                <w:rFonts w:eastAsia="Times New Roman" w:cs="Times New Roman"/>
              </w:rPr>
              <w:t>időbélyegző</w:t>
            </w:r>
          </w:p>
        </w:tc>
      </w:tr>
    </w:tbl>
    <w:p w14:paraId="425568DB" w14:textId="77777777" w:rsidR="003F44B1" w:rsidRDefault="003F44B1" w:rsidP="70C56487">
      <w:pPr>
        <w:rPr>
          <w:rFonts w:eastAsia="Symbol" w:cs="Calibri"/>
        </w:rPr>
        <w:sectPr w:rsidR="003F44B1" w:rsidSect="00FF34F9">
          <w:type w:val="continuous"/>
          <w:pgSz w:w="11906" w:h="16838"/>
          <w:pgMar w:top="1417" w:right="1417" w:bottom="1417" w:left="1417" w:header="708" w:footer="708" w:gutter="0"/>
          <w:cols w:num="2" w:space="708"/>
        </w:sectPr>
      </w:pPr>
    </w:p>
    <w:p w14:paraId="5591EFA8" w14:textId="40277BBF" w:rsidR="6A05FB45" w:rsidRDefault="70C56487" w:rsidP="00974F8A">
      <w:pPr>
        <w:pStyle w:val="Heading3Quizion"/>
        <w:numPr>
          <w:ilvl w:val="2"/>
          <w:numId w:val="1"/>
        </w:numPr>
      </w:pPr>
      <w:bookmarkStart w:id="23" w:name="_Toc1052480430"/>
      <w:r>
        <w:lastRenderedPageBreak/>
        <w:t>Adatbázis kapcsolatok</w:t>
      </w:r>
      <w:bookmarkEnd w:id="23"/>
    </w:p>
    <w:p w14:paraId="2065F28E" w14:textId="17B3207D" w:rsidR="00E21C64" w:rsidRDefault="70C56487" w:rsidP="0086260D">
      <w:pPr>
        <w:pStyle w:val="Normlbehzssal"/>
        <w:ind w:left="0" w:firstLine="0"/>
      </w:pPr>
      <w:r>
        <w:t>A kvízek, kérdések és válaszok kapcsolati megkötéseik miatt hierarchikusan törlődnek, amennyiben a „szülő” elem törlődik az adatbázisból. Például a kvíz törlésénél automatikusan törlődik minden kérdése és azok válaszai</w:t>
      </w:r>
      <w:r w:rsidR="00346E0B">
        <w:t>.</w:t>
      </w:r>
    </w:p>
    <w:tbl>
      <w:tblPr>
        <w:tblStyle w:val="TableGrid"/>
        <w:tblW w:w="0" w:type="auto"/>
        <w:tblInd w:w="1270" w:type="dxa"/>
        <w:tblLook w:val="06A0" w:firstRow="1" w:lastRow="0" w:firstColumn="1" w:lastColumn="0" w:noHBand="1" w:noVBand="1"/>
      </w:tblPr>
      <w:tblGrid>
        <w:gridCol w:w="1419"/>
        <w:gridCol w:w="1275"/>
        <w:gridCol w:w="1985"/>
        <w:gridCol w:w="1842"/>
      </w:tblGrid>
      <w:tr w:rsidR="12065FC7" w14:paraId="6BB0FD8A" w14:textId="77777777" w:rsidTr="00DC62F1">
        <w:trPr>
          <w:trHeight w:val="300"/>
        </w:trPr>
        <w:tc>
          <w:tcPr>
            <w:tcW w:w="1419" w:type="dxa"/>
          </w:tcPr>
          <w:p w14:paraId="29EDA869" w14:textId="3E81D851" w:rsidR="12065FC7" w:rsidRDefault="12065FC7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Forrás</w:t>
            </w:r>
            <w:r w:rsidR="69962031" w:rsidRPr="460C6A49">
              <w:rPr>
                <w:rFonts w:eastAsiaTheme="minorEastAsia"/>
              </w:rPr>
              <w:t xml:space="preserve"> tábla</w:t>
            </w:r>
            <w:r w:rsidR="080C72E9" w:rsidRPr="460C6A49">
              <w:rPr>
                <w:rFonts w:eastAsiaTheme="minorEastAsia"/>
              </w:rPr>
              <w:t xml:space="preserve"> </w:t>
            </w:r>
          </w:p>
        </w:tc>
        <w:tc>
          <w:tcPr>
            <w:tcW w:w="1275" w:type="dxa"/>
          </w:tcPr>
          <w:p w14:paraId="16D41D22" w14:textId="72843065" w:rsidR="495B5F52" w:rsidRPr="495B5F52" w:rsidRDefault="495B5F52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Cél tábla</w:t>
            </w:r>
          </w:p>
        </w:tc>
        <w:tc>
          <w:tcPr>
            <w:tcW w:w="1985" w:type="dxa"/>
          </w:tcPr>
          <w:p w14:paraId="085C4500" w14:textId="04610418" w:rsidR="1B144467" w:rsidRPr="1B144467" w:rsidRDefault="36D722BE" w:rsidP="02959492">
            <w:pPr>
              <w:jc w:val="center"/>
              <w:rPr>
                <w:rFonts w:eastAsia="Symbol" w:cs="Calibri"/>
              </w:rPr>
            </w:pPr>
            <w:r w:rsidRPr="01C8DAD4">
              <w:rPr>
                <w:rFonts w:eastAsiaTheme="minorEastAsia"/>
              </w:rPr>
              <w:t>Forrás kapcsolati mező</w:t>
            </w:r>
          </w:p>
        </w:tc>
        <w:tc>
          <w:tcPr>
            <w:tcW w:w="1842" w:type="dxa"/>
          </w:tcPr>
          <w:p w14:paraId="403E6F62" w14:textId="021F3CBF" w:rsidR="12065FC7" w:rsidRDefault="495B5F52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Cél kapcsolati mező</w:t>
            </w:r>
          </w:p>
        </w:tc>
      </w:tr>
      <w:tr w:rsidR="12065FC7" w14:paraId="53C9CFAF" w14:textId="77777777" w:rsidTr="00DC62F1">
        <w:tc>
          <w:tcPr>
            <w:tcW w:w="1419" w:type="dxa"/>
            <w:vAlign w:val="center"/>
          </w:tcPr>
          <w:p w14:paraId="7E30C882" w14:textId="79B1DD2E" w:rsidR="12065FC7" w:rsidRDefault="42E65C52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</w:t>
            </w:r>
            <w:proofErr w:type="spellEnd"/>
          </w:p>
        </w:tc>
        <w:tc>
          <w:tcPr>
            <w:tcW w:w="1275" w:type="dxa"/>
            <w:vAlign w:val="center"/>
          </w:tcPr>
          <w:p w14:paraId="469D0F59" w14:textId="4216C3CE" w:rsidR="495B5F52" w:rsidRDefault="36D722BE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Answer</w:t>
            </w:r>
            <w:proofErr w:type="spellEnd"/>
          </w:p>
        </w:tc>
        <w:tc>
          <w:tcPr>
            <w:tcW w:w="1985" w:type="dxa"/>
            <w:vAlign w:val="center"/>
          </w:tcPr>
          <w:p w14:paraId="5636D143" w14:textId="2C1E1668" w:rsidR="1B144467" w:rsidRDefault="36D722B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61EEAD79" w14:textId="7F3CFE38" w:rsidR="12065FC7" w:rsidRDefault="6D73708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question_id</w:t>
            </w:r>
            <w:proofErr w:type="spellEnd"/>
          </w:p>
        </w:tc>
      </w:tr>
      <w:tr w:rsidR="12065FC7" w14:paraId="0833B09D" w14:textId="77777777" w:rsidTr="00DC62F1">
        <w:trPr>
          <w:trHeight w:val="300"/>
        </w:trPr>
        <w:tc>
          <w:tcPr>
            <w:tcW w:w="1419" w:type="dxa"/>
            <w:vAlign w:val="center"/>
          </w:tcPr>
          <w:p w14:paraId="459A73D0" w14:textId="78C2FD54" w:rsidR="12065FC7" w:rsidRDefault="6D737081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043188BF" w14:textId="781A473C" w:rsidR="495B5F52" w:rsidRDefault="6D737081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985" w:type="dxa"/>
            <w:vAlign w:val="center"/>
          </w:tcPr>
          <w:p w14:paraId="24C2D96D" w14:textId="261B6C55" w:rsidR="1B144467" w:rsidRDefault="59F222A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542FC6F8" w14:textId="11B6893B" w:rsidR="12065FC7" w:rsidRDefault="59F222A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quiz_id</w:t>
            </w:r>
            <w:proofErr w:type="spellEnd"/>
          </w:p>
        </w:tc>
      </w:tr>
      <w:tr w:rsidR="12065FC7" w14:paraId="3C5816BB" w14:textId="77777777" w:rsidTr="00DC62F1">
        <w:tc>
          <w:tcPr>
            <w:tcW w:w="1419" w:type="dxa"/>
            <w:vAlign w:val="center"/>
          </w:tcPr>
          <w:p w14:paraId="521590F4" w14:textId="184DE57C" w:rsidR="12065FC7" w:rsidRDefault="59F222AE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12C0CF2A" w14:textId="003528C4" w:rsidR="495B5F52" w:rsidRDefault="2CF497D5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</w:t>
            </w:r>
            <w:proofErr w:type="spellEnd"/>
          </w:p>
        </w:tc>
        <w:tc>
          <w:tcPr>
            <w:tcW w:w="1985" w:type="dxa"/>
            <w:vAlign w:val="center"/>
          </w:tcPr>
          <w:p w14:paraId="7EE30D19" w14:textId="37B9C83F" w:rsidR="1B14446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1A0006D5" w14:textId="404F1F66" w:rsidR="12065FC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question_id</w:t>
            </w:r>
            <w:proofErr w:type="spellEnd"/>
          </w:p>
        </w:tc>
      </w:tr>
      <w:tr w:rsidR="12065FC7" w14:paraId="04CE3BE3" w14:textId="77777777" w:rsidTr="00DC62F1">
        <w:tc>
          <w:tcPr>
            <w:tcW w:w="1419" w:type="dxa"/>
            <w:vAlign w:val="center"/>
          </w:tcPr>
          <w:p w14:paraId="74132E9E" w14:textId="5853F92C" w:rsidR="12065FC7" w:rsidRDefault="2CF497D5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27C149E9" w14:textId="74884F41" w:rsidR="495B5F52" w:rsidRDefault="2CF497D5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Results</w:t>
            </w:r>
            <w:proofErr w:type="spellEnd"/>
          </w:p>
        </w:tc>
        <w:tc>
          <w:tcPr>
            <w:tcW w:w="1985" w:type="dxa"/>
            <w:vAlign w:val="center"/>
          </w:tcPr>
          <w:p w14:paraId="63551D61" w14:textId="6FB58A28" w:rsidR="1B14446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5A8322BA" w14:textId="136271A0" w:rsidR="12065FC7" w:rsidRDefault="2E623BC4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quiz_id</w:t>
            </w:r>
            <w:proofErr w:type="spellEnd"/>
          </w:p>
        </w:tc>
      </w:tr>
      <w:tr w:rsidR="12065FC7" w14:paraId="0310A29B" w14:textId="77777777" w:rsidTr="00DC62F1">
        <w:tc>
          <w:tcPr>
            <w:tcW w:w="1419" w:type="dxa"/>
            <w:vAlign w:val="center"/>
          </w:tcPr>
          <w:p w14:paraId="66AC2BD1" w14:textId="3AAB4638" w:rsidR="12065FC7" w:rsidRDefault="2E623BC4" w:rsidP="12065FC7">
            <w:pPr>
              <w:rPr>
                <w:rFonts w:eastAsia="Times New Roman" w:cs="Times New Roman"/>
              </w:rPr>
            </w:pPr>
            <w:proofErr w:type="spellStart"/>
            <w:r w:rsidRPr="2E623BC4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1FC86438" w14:textId="1F9AA9F5" w:rsidR="495B5F52" w:rsidRDefault="2AC5EFF1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Token</w:t>
            </w:r>
            <w:proofErr w:type="spellEnd"/>
          </w:p>
        </w:tc>
        <w:tc>
          <w:tcPr>
            <w:tcW w:w="1985" w:type="dxa"/>
            <w:vAlign w:val="center"/>
          </w:tcPr>
          <w:p w14:paraId="25C21C60" w14:textId="4A4A1A9C" w:rsidR="1B144467" w:rsidRDefault="2AC5EFF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15B18773" w14:textId="73107CA6" w:rsidR="12065FC7" w:rsidRDefault="2AC5EFF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2AC5EFF1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6741D4C7" w14:textId="77777777" w:rsidTr="00DC62F1">
        <w:tc>
          <w:tcPr>
            <w:tcW w:w="1419" w:type="dxa"/>
            <w:vAlign w:val="center"/>
          </w:tcPr>
          <w:p w14:paraId="414DFBE5" w14:textId="552E74EA" w:rsidR="12065FC7" w:rsidRDefault="4BA0076A" w:rsidP="12065FC7">
            <w:pPr>
              <w:rPr>
                <w:rFonts w:eastAsia="Times New Roman" w:cs="Times New Roman"/>
              </w:rPr>
            </w:pPr>
            <w:proofErr w:type="spellStart"/>
            <w:r w:rsidRPr="4BA0076A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0452B796" w14:textId="05DEE1E6" w:rsidR="495B5F52" w:rsidRDefault="4BA0076A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Results</w:t>
            </w:r>
            <w:proofErr w:type="spellEnd"/>
          </w:p>
        </w:tc>
        <w:tc>
          <w:tcPr>
            <w:tcW w:w="1985" w:type="dxa"/>
            <w:vAlign w:val="center"/>
          </w:tcPr>
          <w:p w14:paraId="1BA83259" w14:textId="7E52EE8C" w:rsidR="1B144467" w:rsidRDefault="4BA0076A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2BB2DE35" w14:textId="2ECCA4D8" w:rsidR="12065FC7" w:rsidRDefault="6598E8E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6598E8EE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0C3D6F6C" w14:textId="77777777" w:rsidTr="00DC62F1">
        <w:trPr>
          <w:trHeight w:val="300"/>
        </w:trPr>
        <w:tc>
          <w:tcPr>
            <w:tcW w:w="1419" w:type="dxa"/>
            <w:vAlign w:val="center"/>
          </w:tcPr>
          <w:p w14:paraId="038FFE6F" w14:textId="7EB5C325" w:rsidR="12065FC7" w:rsidRDefault="299DDA69" w:rsidP="12065FC7">
            <w:pPr>
              <w:rPr>
                <w:rFonts w:eastAsia="Times New Roman" w:cs="Times New Roman"/>
              </w:rPr>
            </w:pPr>
            <w:proofErr w:type="spellStart"/>
            <w:r w:rsidRPr="299DDA69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2759D904" w14:textId="2C6277E5" w:rsidR="495B5F52" w:rsidRDefault="299DDA69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Admin</w:t>
            </w:r>
            <w:proofErr w:type="spellEnd"/>
          </w:p>
        </w:tc>
        <w:tc>
          <w:tcPr>
            <w:tcW w:w="1985" w:type="dxa"/>
            <w:vAlign w:val="center"/>
          </w:tcPr>
          <w:p w14:paraId="06E76AC2" w14:textId="13C96B9D" w:rsidR="1B144467" w:rsidRDefault="299DDA69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70C6C3E7" w14:textId="78A4BE37" w:rsidR="12065FC7" w:rsidRDefault="299DDA69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299DDA69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6202D928" w14:textId="77777777" w:rsidTr="00DC62F1">
        <w:tc>
          <w:tcPr>
            <w:tcW w:w="1419" w:type="dxa"/>
            <w:vAlign w:val="center"/>
          </w:tcPr>
          <w:p w14:paraId="17595AB5" w14:textId="2F9F6B8A" w:rsidR="12065FC7" w:rsidRDefault="247D202A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275" w:type="dxa"/>
            <w:vAlign w:val="center"/>
          </w:tcPr>
          <w:p w14:paraId="7D7A38FE" w14:textId="36888AC5" w:rsidR="495B5F52" w:rsidRDefault="73FCBBF6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985" w:type="dxa"/>
            <w:vAlign w:val="center"/>
          </w:tcPr>
          <w:p w14:paraId="6B90FB91" w14:textId="2A3BAE4D" w:rsidR="1B14446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r w:rsidR="490AFCB6" w:rsidRPr="08C799DC">
              <w:rPr>
                <w:rFonts w:eastAsia="Times New Roman" w:cs="Times New Roman"/>
              </w:rPr>
              <w:t>_id</w:t>
            </w:r>
            <w:proofErr w:type="spellEnd"/>
          </w:p>
        </w:tc>
        <w:tc>
          <w:tcPr>
            <w:tcW w:w="1842" w:type="dxa"/>
          </w:tcPr>
          <w:p w14:paraId="44B935DC" w14:textId="083AE9FE" w:rsidR="12065FC7" w:rsidRDefault="490AFCB6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</w:tr>
      <w:tr w:rsidR="12065FC7" w14:paraId="02C4818A" w14:textId="77777777" w:rsidTr="00DC62F1">
        <w:tc>
          <w:tcPr>
            <w:tcW w:w="1419" w:type="dxa"/>
            <w:vAlign w:val="center"/>
          </w:tcPr>
          <w:p w14:paraId="52A5CA99" w14:textId="0F2D27FB" w:rsidR="12065FC7" w:rsidRDefault="490AFCB6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275" w:type="dxa"/>
            <w:vAlign w:val="center"/>
          </w:tcPr>
          <w:p w14:paraId="5850FB79" w14:textId="2C4F684D" w:rsidR="495B5F52" w:rsidRDefault="08C799DC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985" w:type="dxa"/>
            <w:vAlign w:val="center"/>
          </w:tcPr>
          <w:p w14:paraId="4CFC6558" w14:textId="73533FED" w:rsidR="1B14446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420D6DB6" w14:textId="777ADC76" w:rsidR="12065FC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</w:tr>
    </w:tbl>
    <w:p w14:paraId="14B3288F" w14:textId="0045B0A7" w:rsidR="00742D9C" w:rsidRDefault="70C56487" w:rsidP="00974F8A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24" w:name="_Toc174616044"/>
      <w:bookmarkStart w:id="25" w:name="_Toc101119521"/>
      <w:r>
        <w:t>Feladat specifikáció</w:t>
      </w:r>
      <w:bookmarkEnd w:id="24"/>
      <w:bookmarkEnd w:id="25"/>
    </w:p>
    <w:p w14:paraId="0517AB8C" w14:textId="670DC487" w:rsidR="009A4715" w:rsidRPr="00BB3DD0" w:rsidRDefault="70C56487" w:rsidP="00446C7B">
      <w:pPr>
        <w:pStyle w:val="Heading3Quizion"/>
        <w:numPr>
          <w:ilvl w:val="2"/>
          <w:numId w:val="1"/>
        </w:numPr>
      </w:pPr>
      <w:bookmarkStart w:id="26" w:name="_Toc1409075199"/>
      <w:r>
        <w:t>Bejelentkezési végpontok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A2E25" w14:paraId="25658FBD" w14:textId="77777777" w:rsidTr="00F953A4">
        <w:tc>
          <w:tcPr>
            <w:tcW w:w="9062" w:type="dxa"/>
            <w:gridSpan w:val="2"/>
            <w:tcBorders>
              <w:top w:val="single" w:sz="4" w:space="0" w:color="auto"/>
              <w:bottom w:val="single" w:sz="4" w:space="0" w:color="000000" w:themeColor="text1"/>
            </w:tcBorders>
          </w:tcPr>
          <w:p w14:paraId="444EFDA6" w14:textId="5FF1EF46" w:rsidR="008D4F96" w:rsidRPr="00E87445" w:rsidRDefault="008D4F96" w:rsidP="00481A84">
            <w:pPr>
              <w:pStyle w:val="APIVgpontCm"/>
              <w:rPr>
                <w:szCs w:val="28"/>
              </w:rPr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81A84">
              <w:t>users</w:t>
            </w:r>
            <w:proofErr w:type="spellEnd"/>
            <w:r w:rsidRPr="00481A84">
              <w:t>/</w:t>
            </w:r>
            <w:proofErr w:type="spellStart"/>
            <w:r w:rsidRPr="00481A84">
              <w:t>register</w:t>
            </w:r>
            <w:proofErr w:type="spellEnd"/>
          </w:p>
        </w:tc>
      </w:tr>
      <w:tr w:rsidR="00D41662" w14:paraId="4913C1AA" w14:textId="77777777" w:rsidTr="70C56487">
        <w:trPr>
          <w:trHeight w:val="319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F784D1C" w14:textId="0263DF17" w:rsidR="00D41662" w:rsidRPr="008D4F96" w:rsidRDefault="00D41662" w:rsidP="00D41662">
            <w:r>
              <w:t>Elfogatott kérési metódus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1B313039" w14:textId="63F65101" w:rsidR="00D41662" w:rsidRPr="008D4F96" w:rsidRDefault="00652DB8" w:rsidP="00D41662">
            <w:r>
              <w:t>POST</w:t>
            </w:r>
          </w:p>
        </w:tc>
      </w:tr>
      <w:tr w:rsidR="00D41662" w14:paraId="0272C13A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50683B49" w14:textId="4C722622" w:rsidR="00D41662" w:rsidRPr="008D4F96" w:rsidRDefault="00D41662" w:rsidP="00D41662">
            <w:r>
              <w:t>Leírás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1FF483D8" w14:textId="22FF6295" w:rsidR="00D41662" w:rsidRPr="008D4F96" w:rsidRDefault="00EA275D" w:rsidP="00D41662">
            <w:r>
              <w:t xml:space="preserve">Megfelelő adatok esetén </w:t>
            </w:r>
            <w:r w:rsidR="00ED4847">
              <w:t>létrehoz egy új felhasználói fiókot</w:t>
            </w:r>
          </w:p>
        </w:tc>
      </w:tr>
      <w:tr w:rsidR="008D5B84" w14:paraId="4041E176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7721338" w14:textId="00620770" w:rsidR="008D5B84" w:rsidRPr="008D4F96" w:rsidRDefault="008D5B84" w:rsidP="008D5B84">
            <w:r>
              <w:t>Követelmények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076B73B0" w14:textId="3804E2A4" w:rsidR="008D5B84" w:rsidRPr="008D4F96" w:rsidRDefault="008D5B84" w:rsidP="008D5B84">
            <w:r>
              <w:t>A végpont nem igényel jogosultságot</w:t>
            </w:r>
          </w:p>
        </w:tc>
      </w:tr>
      <w:tr w:rsidR="008D5B84" w14:paraId="702C4A1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9C7D30C" w14:textId="41A0100D" w:rsidR="008D5B84" w:rsidRPr="008D4F96" w:rsidRDefault="008D5B84" w:rsidP="008D5B84">
            <w:r>
              <w:t>Várt paraméterek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6FD6670F" w14:textId="7DA779CB" w:rsidR="008D5B84" w:rsidRDefault="00805EDC" w:rsidP="008D5B84">
            <w:proofErr w:type="spellStart"/>
            <w:r>
              <w:t>name</w:t>
            </w:r>
            <w:proofErr w:type="spellEnd"/>
          </w:p>
          <w:p w14:paraId="750124CB" w14:textId="7DA779CB" w:rsidR="00805EDC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Felhasználónév</w:t>
            </w:r>
          </w:p>
          <w:p w14:paraId="53FB0C37" w14:textId="7DA779CB" w:rsidR="00003E35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Szöveg</w:t>
            </w:r>
          </w:p>
          <w:p w14:paraId="1B7C3B32" w14:textId="7DA779CB" w:rsidR="00003E35" w:rsidRPr="00003E35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Nem lehet foglalt</w:t>
            </w:r>
          </w:p>
          <w:p w14:paraId="3E7B47C2" w14:textId="158E6EC3" w:rsidR="00805EDC" w:rsidRDefault="00805EDC" w:rsidP="008D5B84">
            <w:r>
              <w:t>email</w:t>
            </w:r>
          </w:p>
          <w:p w14:paraId="398008C0" w14:textId="40CD0BB0" w:rsid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E-mail cím</w:t>
            </w:r>
          </w:p>
          <w:p w14:paraId="1E661537" w14:textId="7AEC2C5F" w:rsid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Szöveg</w:t>
            </w:r>
          </w:p>
          <w:p w14:paraId="03AA3415" w14:textId="4DBB89EF" w:rsidR="001147D9" w:rsidRP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Szintaktikájában helyes e-mail címnek kell lennie</w:t>
            </w:r>
          </w:p>
          <w:p w14:paraId="01329E13" w14:textId="7FB43D91" w:rsidR="00805EDC" w:rsidRDefault="00805EDC" w:rsidP="008D5B84">
            <w:proofErr w:type="spellStart"/>
            <w:r>
              <w:t>password</w:t>
            </w:r>
            <w:proofErr w:type="spellEnd"/>
          </w:p>
          <w:p w14:paraId="4BD389C8" w14:textId="4AEE43F2" w:rsid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Jelszó</w:t>
            </w:r>
          </w:p>
          <w:p w14:paraId="2E9E5E5B" w14:textId="132FD64D" w:rsid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Szöveg</w:t>
            </w:r>
          </w:p>
          <w:p w14:paraId="479F3B8F" w14:textId="345AE9DB" w:rsid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Tartalmaznia kell legalább egy:</w:t>
            </w:r>
          </w:p>
          <w:p w14:paraId="594E7321" w14:textId="29F2BB1D" w:rsidR="001147D9" w:rsidRDefault="70C56487" w:rsidP="00974F8A">
            <w:pPr>
              <w:pStyle w:val="ListParagraph"/>
              <w:numPr>
                <w:ilvl w:val="1"/>
                <w:numId w:val="10"/>
              </w:numPr>
              <w:ind w:left="893" w:hanging="284"/>
            </w:pPr>
            <w:r w:rsidRPr="70C56487">
              <w:t>kisbetűt</w:t>
            </w:r>
          </w:p>
          <w:p w14:paraId="5674D72A" w14:textId="72850ADE" w:rsidR="001147D9" w:rsidRDefault="70C56487" w:rsidP="00974F8A">
            <w:pPr>
              <w:pStyle w:val="ListParagraph"/>
              <w:numPr>
                <w:ilvl w:val="1"/>
                <w:numId w:val="10"/>
              </w:numPr>
              <w:ind w:left="893" w:hanging="284"/>
            </w:pPr>
            <w:r w:rsidRPr="70C56487">
              <w:t>nagybetűt</w:t>
            </w:r>
          </w:p>
          <w:p w14:paraId="28F56A29" w14:textId="3E60C5CA" w:rsidR="001147D9" w:rsidRDefault="70C56487" w:rsidP="00974F8A">
            <w:pPr>
              <w:pStyle w:val="ListParagraph"/>
              <w:numPr>
                <w:ilvl w:val="1"/>
                <w:numId w:val="10"/>
              </w:numPr>
              <w:ind w:left="893" w:hanging="284"/>
            </w:pPr>
            <w:r w:rsidRPr="70C56487">
              <w:t>számot vagy speciális karaktert</w:t>
            </w:r>
          </w:p>
          <w:p w14:paraId="3A733104" w14:textId="5B2BA127" w:rsidR="001147D9" w:rsidRPr="001147D9" w:rsidRDefault="70C56487" w:rsidP="00481A84">
            <w:pPr>
              <w:pStyle w:val="ListParagraph"/>
              <w:numPr>
                <w:ilvl w:val="0"/>
                <w:numId w:val="47"/>
              </w:numPr>
            </w:pPr>
            <w:r w:rsidRPr="70C56487">
              <w:t>Minimum 8 karakter hosszúnak kell lennie</w:t>
            </w:r>
          </w:p>
        </w:tc>
      </w:tr>
      <w:tr w:rsidR="008D5B84" w14:paraId="71079682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47D7260D" w14:textId="3494A0C2" w:rsidR="008D5B84" w:rsidRPr="008D4F96" w:rsidRDefault="008D5B84" w:rsidP="008D5B84">
            <w:r>
              <w:t>Példa kérés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4B9167D9" w14:textId="542C6E28" w:rsidR="00C55230" w:rsidRDefault="004A1BB2" w:rsidP="004A5312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  <w:p w14:paraId="7F8BA394" w14:textId="5A1FAF6E" w:rsidR="004A5312" w:rsidRPr="004A5312" w:rsidRDefault="004A5312" w:rsidP="004A5312">
            <w:r w:rsidRPr="004A5312">
              <w:t>{</w:t>
            </w:r>
          </w:p>
          <w:p w14:paraId="2B0F54A3" w14:textId="5A1FAF6E" w:rsidR="004A5312" w:rsidRPr="004A5312" w:rsidRDefault="004A5312" w:rsidP="004A5312">
            <w:r w:rsidRPr="004A5312">
              <w:t xml:space="preserve">    "name":"ProbaAlany17",</w:t>
            </w:r>
          </w:p>
          <w:p w14:paraId="062EAC0A" w14:textId="5A1FAF6E" w:rsidR="004A5312" w:rsidRPr="004A5312" w:rsidRDefault="004A5312" w:rsidP="004A5312">
            <w:r w:rsidRPr="004A5312">
              <w:t xml:space="preserve">    "email":"proba2@proba2.com",</w:t>
            </w:r>
          </w:p>
          <w:p w14:paraId="478A9F4C" w14:textId="5A1FAF6E" w:rsidR="004A5312" w:rsidRPr="004A5312" w:rsidRDefault="004A5312" w:rsidP="004A5312">
            <w:r w:rsidRPr="004A5312">
              <w:t xml:space="preserve">    "password":"Jelszo12345"</w:t>
            </w:r>
          </w:p>
          <w:p w14:paraId="6E23DDF9" w14:textId="2BE89EEE" w:rsidR="00D94147" w:rsidRPr="008D4F96" w:rsidRDefault="004A5312" w:rsidP="00201438">
            <w:r w:rsidRPr="004A5312">
              <w:t>}</w:t>
            </w:r>
          </w:p>
        </w:tc>
      </w:tr>
    </w:tbl>
    <w:p w14:paraId="440846C5" w14:textId="77777777" w:rsidR="00201438" w:rsidRDefault="0020143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14:paraId="0BCA781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7B4D18C1" w14:textId="1625D27A" w:rsidR="008D5B84" w:rsidRPr="008D4F96" w:rsidRDefault="008D5B84" w:rsidP="008D5B8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1DE489F4" w14:textId="77777777" w:rsidR="004A5312" w:rsidRPr="004A5312" w:rsidRDefault="004A5312" w:rsidP="004A5312">
            <w:r w:rsidRPr="004A5312">
              <w:t>{</w:t>
            </w:r>
          </w:p>
          <w:p w14:paraId="638D1F85" w14:textId="78767EA9" w:rsidR="004A5312" w:rsidRPr="004A5312" w:rsidRDefault="004A5312" w:rsidP="004A5312">
            <w:r w:rsidRPr="004A5312">
              <w:t xml:space="preserve">  "name</w:t>
            </w:r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4A5312">
              <w:t>ProbaAlany17</w:t>
            </w:r>
            <w:r w:rsidR="000B53D9" w:rsidRPr="000B53D9">
              <w:t>"</w:t>
            </w:r>
            <w:r w:rsidRPr="004A5312">
              <w:t>,</w:t>
            </w:r>
          </w:p>
          <w:p w14:paraId="37FF0EE7" w14:textId="600C6C4F" w:rsidR="004A5312" w:rsidRPr="004A5312" w:rsidRDefault="004A5312" w:rsidP="004A5312">
            <w:r w:rsidRPr="004A5312">
              <w:t xml:space="preserve">  "id</w:t>
            </w:r>
            <w:r w:rsidR="00023BB2">
              <w:t>”:</w:t>
            </w:r>
            <w:r w:rsidRPr="004A5312">
              <w:t>7</w:t>
            </w:r>
          </w:p>
          <w:p w14:paraId="4B25FF93" w14:textId="5A1FAF6E" w:rsidR="008D5B84" w:rsidRPr="008D4F96" w:rsidRDefault="004A5312" w:rsidP="004A5312">
            <w:r w:rsidRPr="004A5312">
              <w:t>}</w:t>
            </w:r>
          </w:p>
        </w:tc>
      </w:tr>
      <w:tr w:rsidR="004A5312" w14:paraId="332B2544" w14:textId="77777777" w:rsidTr="70C56487">
        <w:trPr>
          <w:trHeight w:val="312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12DEE34A" w14:textId="25BBB22E" w:rsidR="004A5312" w:rsidRPr="008D4F96" w:rsidRDefault="004A5312" w:rsidP="008D5B84">
            <w:r>
              <w:t>Lehetséges hib</w:t>
            </w:r>
            <w:r w:rsidR="00805EDC">
              <w:t>a</w:t>
            </w:r>
          </w:p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5C14A552" w14:textId="690274BC" w:rsidR="004A5312" w:rsidRPr="008D4F96" w:rsidRDefault="00805EDC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716E6525" w14:textId="279CE3C2" w:rsidR="004A5312" w:rsidRPr="008D4F96" w:rsidRDefault="00805EDC" w:rsidP="008D5B84">
            <w:r>
              <w:t>hiányzó mezők</w:t>
            </w:r>
          </w:p>
        </w:tc>
      </w:tr>
      <w:tr w:rsidR="008D5B84" w14:paraId="634AD216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  <w:bottom w:val="single" w:sz="4" w:space="0" w:color="000000" w:themeColor="text1"/>
            </w:tcBorders>
          </w:tcPr>
          <w:p w14:paraId="716C5020" w14:textId="2DE253BF" w:rsidR="008D5B84" w:rsidRPr="00E87445" w:rsidRDefault="008D5B84" w:rsidP="00481A84">
            <w:pPr>
              <w:pStyle w:val="APIVgpontCm"/>
              <w:rPr>
                <w:szCs w:val="28"/>
              </w:rPr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/login</w:t>
            </w:r>
          </w:p>
        </w:tc>
      </w:tr>
      <w:tr w:rsidR="008D5B84" w14:paraId="5846D457" w14:textId="77777777" w:rsidTr="70C56487">
        <w:trPr>
          <w:trHeight w:val="319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04175F4" w14:textId="42D91FCB" w:rsidR="008D5B84" w:rsidRPr="008D4F96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5B43EF79" w14:textId="4789F24C" w:rsidR="008D5B84" w:rsidRPr="008D4F96" w:rsidRDefault="008D5B84" w:rsidP="008D5B84">
            <w:r>
              <w:t>POST</w:t>
            </w:r>
          </w:p>
        </w:tc>
      </w:tr>
      <w:tr w:rsidR="008D5B84" w14:paraId="55D7BC3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1D352730" w14:textId="1EA5818B" w:rsidR="008D5B84" w:rsidRPr="008D4F96" w:rsidRDefault="008D5B84" w:rsidP="008D5B84">
            <w:r>
              <w:t>Leírás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007CFBE2" w14:textId="6EB7228B" w:rsidR="008D5B84" w:rsidRPr="008D4F96" w:rsidRDefault="00B27337" w:rsidP="008D5B84">
            <w:r w:rsidRPr="00B27337">
              <w:t xml:space="preserve">Belépteti a felhasználót a megadott adatokkal a felhasználó/email és jelszó helyessége esetén, vagy a megjegyző </w:t>
            </w:r>
            <w:proofErr w:type="spellStart"/>
            <w:r w:rsidRPr="00B27337">
              <w:t>tokennel</w:t>
            </w:r>
            <w:proofErr w:type="spellEnd"/>
            <w:r w:rsidRPr="00B27337">
              <w:t xml:space="preserve">. A bejelentkezve tartáshoz egy bejelentkezési </w:t>
            </w:r>
            <w:proofErr w:type="spellStart"/>
            <w:r w:rsidRPr="00B27337">
              <w:t>tokent</w:t>
            </w:r>
            <w:proofErr w:type="spellEnd"/>
            <w:r w:rsidRPr="00B27337">
              <w:t xml:space="preserve"> küld vissza a szerver</w:t>
            </w:r>
          </w:p>
        </w:tc>
      </w:tr>
      <w:tr w:rsidR="008D5B84" w14:paraId="1BE012E3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7C53C87" w14:textId="4E678052" w:rsidR="008D5B84" w:rsidRPr="008D4F96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505D06F0" w14:textId="5601AB14" w:rsidR="008D5B84" w:rsidRPr="008D4F96" w:rsidRDefault="008D5B84" w:rsidP="008D5B84">
            <w:r>
              <w:t>A végpont nem igényel jogosultságot</w:t>
            </w:r>
          </w:p>
        </w:tc>
      </w:tr>
      <w:tr w:rsidR="008D5B84" w14:paraId="28189166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2691293" w14:textId="73B2A6EC" w:rsidR="008D5B84" w:rsidRPr="008D4F96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2ED4D7AA" w14:textId="27AB3890" w:rsidR="008D5B84" w:rsidRDefault="008D5B84" w:rsidP="008D5B84">
            <w:proofErr w:type="spellStart"/>
            <w:r>
              <w:t>userID</w:t>
            </w:r>
            <w:proofErr w:type="spellEnd"/>
          </w:p>
          <w:p w14:paraId="66D4C0F9" w14:textId="67B0422A" w:rsidR="008D5B84" w:rsidRDefault="70C56487" w:rsidP="00594953">
            <w:pPr>
              <w:pStyle w:val="ListParagraph"/>
              <w:numPr>
                <w:ilvl w:val="0"/>
                <w:numId w:val="35"/>
              </w:numPr>
            </w:pPr>
            <w:r w:rsidRPr="70C56487">
              <w:t>Felhasználónév vagy e-mail cím</w:t>
            </w:r>
          </w:p>
          <w:p w14:paraId="783921BB" w14:textId="14A025B8" w:rsidR="00EB626D" w:rsidRPr="008D5B84" w:rsidRDefault="70C56487" w:rsidP="00594953">
            <w:pPr>
              <w:pStyle w:val="ListParagraph"/>
              <w:numPr>
                <w:ilvl w:val="0"/>
                <w:numId w:val="35"/>
              </w:numPr>
            </w:pPr>
            <w:r w:rsidRPr="70C56487">
              <w:t>Szöveg</w:t>
            </w:r>
          </w:p>
          <w:p w14:paraId="29295691" w14:textId="27AB3890" w:rsidR="008D5B84" w:rsidRDefault="008D5B84" w:rsidP="008D5B84">
            <w:proofErr w:type="spellStart"/>
            <w:r>
              <w:t>password</w:t>
            </w:r>
            <w:proofErr w:type="spellEnd"/>
          </w:p>
          <w:p w14:paraId="2004AFA9" w14:textId="5D994211" w:rsidR="00EB626D" w:rsidRDefault="70C56487" w:rsidP="00594953">
            <w:pPr>
              <w:pStyle w:val="ListParagraph"/>
              <w:numPr>
                <w:ilvl w:val="0"/>
                <w:numId w:val="36"/>
              </w:numPr>
            </w:pPr>
            <w:r w:rsidRPr="70C56487">
              <w:t>Jelszó</w:t>
            </w:r>
          </w:p>
          <w:p w14:paraId="060A1A6E" w14:textId="1A3446FD" w:rsidR="00EB626D" w:rsidRPr="00EB626D" w:rsidRDefault="70C56487" w:rsidP="00594953">
            <w:pPr>
              <w:pStyle w:val="ListParagraph"/>
              <w:numPr>
                <w:ilvl w:val="0"/>
                <w:numId w:val="36"/>
              </w:numPr>
            </w:pPr>
            <w:r w:rsidRPr="70C56487">
              <w:t>Szöveg</w:t>
            </w:r>
          </w:p>
          <w:p w14:paraId="53D3BB6F" w14:textId="27AB3890" w:rsidR="008D5B84" w:rsidRDefault="008D5B84" w:rsidP="008D5B84">
            <w:pPr>
              <w:ind w:left="2161"/>
            </w:pPr>
            <w:r>
              <w:t>vagy</w:t>
            </w:r>
          </w:p>
          <w:p w14:paraId="7325DD26" w14:textId="27AB3890" w:rsidR="00EB626D" w:rsidRDefault="008D5B84" w:rsidP="008D5B84">
            <w:proofErr w:type="spellStart"/>
            <w:r>
              <w:t>remember_token</w:t>
            </w:r>
            <w:proofErr w:type="spellEnd"/>
          </w:p>
          <w:p w14:paraId="789C4ACC" w14:textId="77777777" w:rsidR="00EB626D" w:rsidRDefault="70C56487" w:rsidP="00594953">
            <w:pPr>
              <w:pStyle w:val="ListParagraph"/>
              <w:numPr>
                <w:ilvl w:val="0"/>
                <w:numId w:val="37"/>
              </w:numPr>
            </w:pPr>
            <w:r w:rsidRPr="70C56487">
              <w:t xml:space="preserve">A kliens által tárolható megjegyző </w:t>
            </w:r>
            <w:proofErr w:type="spellStart"/>
            <w:r w:rsidRPr="70C56487">
              <w:t>token</w:t>
            </w:r>
            <w:proofErr w:type="spellEnd"/>
          </w:p>
          <w:p w14:paraId="7E413EF1" w14:textId="51B52587" w:rsidR="003C43BC" w:rsidRPr="00EB626D" w:rsidRDefault="70C56487" w:rsidP="00594953">
            <w:pPr>
              <w:pStyle w:val="ListParagraph"/>
              <w:numPr>
                <w:ilvl w:val="0"/>
                <w:numId w:val="37"/>
              </w:numPr>
            </w:pPr>
            <w:r w:rsidRPr="70C56487">
              <w:t>Szöveg</w:t>
            </w:r>
          </w:p>
        </w:tc>
      </w:tr>
      <w:tr w:rsidR="008D5B84" w14:paraId="6AB404F0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5A2A9642" w14:textId="27BAA379" w:rsidR="008D5B84" w:rsidRPr="008D4F96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37401976" w14:textId="46723157" w:rsidR="004A1BB2" w:rsidRDefault="004A1BB2" w:rsidP="00D4181F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  <w:r>
              <w:t>/login</w:t>
            </w:r>
          </w:p>
          <w:p w14:paraId="7F089CAE" w14:textId="162008EF" w:rsidR="00D4181F" w:rsidRPr="00D4181F" w:rsidRDefault="00D4181F" w:rsidP="00D4181F">
            <w:r w:rsidRPr="00D4181F">
              <w:t>{</w:t>
            </w:r>
          </w:p>
          <w:p w14:paraId="086FAEC8" w14:textId="06A4883C" w:rsidR="00D4181F" w:rsidRPr="00D4181F" w:rsidRDefault="00D4181F" w:rsidP="00D4181F">
            <w:r w:rsidRPr="00D4181F">
              <w:t xml:space="preserve">    "</w:t>
            </w:r>
            <w:proofErr w:type="spellStart"/>
            <w:r w:rsidRPr="00D4181F">
              <w:t>userID</w:t>
            </w:r>
            <w:proofErr w:type="spellEnd"/>
            <w:r w:rsidRPr="00D4181F">
              <w:t>":"erdodif@gmail.com",</w:t>
            </w:r>
          </w:p>
          <w:p w14:paraId="3F90F3F7" w14:textId="06A4883C" w:rsidR="00D4181F" w:rsidRPr="00D4181F" w:rsidRDefault="00D4181F" w:rsidP="00D4181F">
            <w:r w:rsidRPr="00D4181F">
              <w:t xml:space="preserve">    "</w:t>
            </w:r>
            <w:proofErr w:type="spellStart"/>
            <w:r w:rsidRPr="00D4181F">
              <w:t>password</w:t>
            </w:r>
            <w:proofErr w:type="spellEnd"/>
            <w:r w:rsidRPr="00D4181F">
              <w:t>":"</w:t>
            </w:r>
            <w:proofErr w:type="spellStart"/>
            <w:r>
              <w:t>xyz</w:t>
            </w:r>
            <w:proofErr w:type="spellEnd"/>
            <w:r w:rsidRPr="00D4181F">
              <w:t>"</w:t>
            </w:r>
          </w:p>
          <w:p w14:paraId="518EB49E" w14:textId="3491DAF4" w:rsidR="008D5B84" w:rsidRPr="008D4F96" w:rsidRDefault="00D4181F" w:rsidP="00D4181F">
            <w:r w:rsidRPr="00D4181F">
              <w:t>}</w:t>
            </w:r>
          </w:p>
        </w:tc>
      </w:tr>
      <w:tr w:rsidR="008D5B84" w14:paraId="659F2944" w14:textId="77777777" w:rsidTr="00D94147">
        <w:trPr>
          <w:trHeight w:val="1486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722FEF54" w14:textId="3E1E16A0" w:rsidR="008D5B84" w:rsidRPr="008D4F96" w:rsidRDefault="008D5B84" w:rsidP="008D5B84">
            <w:r>
              <w:t>Példa válasz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7AF369FF" w14:textId="77777777" w:rsidR="00D1617A" w:rsidRDefault="00D1617A" w:rsidP="008D5B84">
            <w:r>
              <w:t>{</w:t>
            </w:r>
          </w:p>
          <w:p w14:paraId="2A15285F" w14:textId="3A158AFB" w:rsidR="00D1617A" w:rsidRDefault="00F07DD1" w:rsidP="008D5B84">
            <w:r>
              <w:t xml:space="preserve">  </w:t>
            </w:r>
            <w:r w:rsidR="001628AD" w:rsidRPr="001628AD">
              <w:t>"</w:t>
            </w:r>
            <w:proofErr w:type="spellStart"/>
            <w:r w:rsidR="001628AD" w:rsidRPr="001628AD">
              <w:t>userName</w:t>
            </w:r>
            <w:proofErr w:type="spellEnd"/>
            <w:r w:rsidR="00A40736">
              <w:t>”</w:t>
            </w:r>
            <w:proofErr w:type="gramStart"/>
            <w:r w:rsidR="00A40736">
              <w:t>:”</w:t>
            </w:r>
            <w:proofErr w:type="spellStart"/>
            <w:r w:rsidR="001628AD" w:rsidRPr="001628AD">
              <w:t>erdodif</w:t>
            </w:r>
            <w:proofErr w:type="spellEnd"/>
            <w:proofErr w:type="gramEnd"/>
            <w:r w:rsidR="001628AD" w:rsidRPr="001628AD">
              <w:t>",</w:t>
            </w:r>
          </w:p>
          <w:p w14:paraId="09B29132" w14:textId="11883E5F" w:rsidR="00F07DD1" w:rsidRDefault="00F07DD1" w:rsidP="00F07DD1">
            <w:r>
              <w:t xml:space="preserve">  </w:t>
            </w:r>
            <w:r w:rsidR="00830C52" w:rsidRPr="00830C52">
              <w:t>"token</w:t>
            </w:r>
            <w:r w:rsidR="00A40736" w:rsidRPr="00A40736">
              <w:t>"</w:t>
            </w:r>
            <w:r w:rsidR="00A40736">
              <w:t>:</w:t>
            </w:r>
            <w:r w:rsidR="000B53D9" w:rsidRPr="000B53D9">
              <w:t>"</w:t>
            </w:r>
            <w:r w:rsidR="00626263" w:rsidRPr="00626263">
              <w:t>af8661ad9aedc9e7044ce8e655c0864</w:t>
            </w:r>
            <w:r w:rsidR="000B53D9" w:rsidRPr="000B53D9">
              <w:t>"</w:t>
            </w:r>
          </w:p>
          <w:p w14:paraId="10A63AE7" w14:textId="3A878B2E" w:rsidR="00F07DD1" w:rsidRDefault="00F07DD1" w:rsidP="00F07DD1">
            <w:r>
              <w:t xml:space="preserve">  </w:t>
            </w:r>
            <w:r w:rsidRPr="00F07DD1">
              <w:t>"remember_token</w:t>
            </w:r>
            <w:r w:rsidR="00A40736" w:rsidRPr="00A40736">
              <w:t>"</w:t>
            </w:r>
            <w:r w:rsidR="00A40736">
              <w:t>:</w:t>
            </w:r>
            <w:r w:rsidR="000B53D9" w:rsidRPr="000B53D9">
              <w:t>"</w:t>
            </w:r>
            <w:r w:rsidR="00626263" w:rsidRPr="00626263">
              <w:t>txk48akfSQYLIh4CN7plDuT3drOveD1x</w:t>
            </w:r>
            <w:r w:rsidR="000B53D9" w:rsidRPr="000B53D9">
              <w:t>"</w:t>
            </w:r>
          </w:p>
          <w:p w14:paraId="172E487A" w14:textId="673652D8" w:rsidR="008D5B84" w:rsidRPr="008D4F96" w:rsidRDefault="00D1617A" w:rsidP="00F07DD1">
            <w:r>
              <w:t>}</w:t>
            </w:r>
          </w:p>
        </w:tc>
      </w:tr>
      <w:tr w:rsidR="004F5E0C" w14:paraId="407D7610" w14:textId="77777777" w:rsidTr="70C56487">
        <w:trPr>
          <w:trHeight w:val="312"/>
        </w:trPr>
        <w:tc>
          <w:tcPr>
            <w:tcW w:w="2122" w:type="dxa"/>
            <w:vMerge w:val="restart"/>
            <w:tcBorders>
              <w:top w:val="single" w:sz="4" w:space="0" w:color="000000" w:themeColor="text1"/>
            </w:tcBorders>
          </w:tcPr>
          <w:p w14:paraId="39306743" w14:textId="2CB6B88A" w:rsidR="004F5E0C" w:rsidRPr="008D4F96" w:rsidRDefault="004F5E0C" w:rsidP="008D5B84">
            <w:r>
              <w:t>Lehetséges hibák</w:t>
            </w:r>
          </w:p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3E205474" w14:textId="34B9658A" w:rsidR="004F5E0C" w:rsidRPr="008D4F96" w:rsidRDefault="004F5E0C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25FEF158" w14:textId="50F88736" w:rsidR="004F5E0C" w:rsidRPr="008D4F96" w:rsidRDefault="004F5E0C" w:rsidP="008D5B84">
            <w:r>
              <w:t xml:space="preserve">hibás </w:t>
            </w:r>
            <w:r w:rsidR="00D71AC2">
              <w:t>azonosító</w:t>
            </w:r>
            <w:r>
              <w:t xml:space="preserve"> vagy jelszó</w:t>
            </w:r>
          </w:p>
        </w:tc>
      </w:tr>
      <w:tr w:rsidR="004F5E0C" w14:paraId="01356FBF" w14:textId="77777777" w:rsidTr="70C56487">
        <w:trPr>
          <w:trHeight w:val="312"/>
        </w:trPr>
        <w:tc>
          <w:tcPr>
            <w:tcW w:w="2122" w:type="dxa"/>
            <w:vMerge/>
          </w:tcPr>
          <w:p w14:paraId="0734A5CB" w14:textId="77777777" w:rsidR="004F5E0C" w:rsidRDefault="004F5E0C" w:rsidP="008D5B84"/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259CBC51" w14:textId="374B5F92" w:rsidR="004F5E0C" w:rsidRPr="008D4F96" w:rsidRDefault="00BC6F0B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09C90E47" w14:textId="6FD4356F" w:rsidR="00190D8F" w:rsidRPr="008D4F96" w:rsidRDefault="00BC6F0B" w:rsidP="008D5B84">
            <w:r>
              <w:t>hiány</w:t>
            </w:r>
            <w:r w:rsidR="00D71AC2">
              <w:t>zó azonosító vagy jelszó</w:t>
            </w:r>
          </w:p>
        </w:tc>
      </w:tr>
    </w:tbl>
    <w:p w14:paraId="0440E855" w14:textId="5DE2A34C" w:rsidR="00772304" w:rsidRDefault="70C56487" w:rsidP="00974F8A">
      <w:pPr>
        <w:pStyle w:val="Heading3Quizion"/>
        <w:numPr>
          <w:ilvl w:val="2"/>
          <w:numId w:val="1"/>
        </w:numPr>
      </w:pPr>
      <w:bookmarkStart w:id="27" w:name="_Toc518268065"/>
      <w:r>
        <w:t>Kvízt megtekintő végpontok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14:paraId="64B659C7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992182E" w14:textId="7088F2D9" w:rsidR="008D5B84" w:rsidRPr="00E87445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</w:p>
        </w:tc>
      </w:tr>
      <w:tr w:rsidR="008D5B84" w14:paraId="55E82ECE" w14:textId="77777777" w:rsidTr="70C56487">
        <w:tc>
          <w:tcPr>
            <w:tcW w:w="2122" w:type="dxa"/>
          </w:tcPr>
          <w:p w14:paraId="4448159C" w14:textId="3C246949" w:rsidR="008D5B84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1C71D43F" w14:textId="1C35417D" w:rsidR="008D5B84" w:rsidRDefault="008D5B84" w:rsidP="008D5B84">
            <w:r>
              <w:t>GET</w:t>
            </w:r>
          </w:p>
        </w:tc>
      </w:tr>
      <w:tr w:rsidR="008D5B84" w14:paraId="1F889EDB" w14:textId="77777777" w:rsidTr="70C56487">
        <w:tc>
          <w:tcPr>
            <w:tcW w:w="2122" w:type="dxa"/>
          </w:tcPr>
          <w:p w14:paraId="47587E56" w14:textId="24F8D2F9" w:rsidR="008D5B84" w:rsidRDefault="008D5B84" w:rsidP="008D5B84">
            <w:r>
              <w:t>Leírás</w:t>
            </w:r>
          </w:p>
        </w:tc>
        <w:tc>
          <w:tcPr>
            <w:tcW w:w="6940" w:type="dxa"/>
            <w:gridSpan w:val="2"/>
          </w:tcPr>
          <w:p w14:paraId="28F3797E" w14:textId="52393F03" w:rsidR="008D5B84" w:rsidRDefault="008D5B84" w:rsidP="008D5B84">
            <w:r>
              <w:t>Megjeleníti az összes aktív kvízt</w:t>
            </w:r>
          </w:p>
        </w:tc>
      </w:tr>
      <w:tr w:rsidR="008D5B84" w14:paraId="1D94169D" w14:textId="77777777" w:rsidTr="70C56487">
        <w:tc>
          <w:tcPr>
            <w:tcW w:w="2122" w:type="dxa"/>
          </w:tcPr>
          <w:p w14:paraId="5743075B" w14:textId="0EAA06C2" w:rsidR="008D5B84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</w:tcPr>
          <w:p w14:paraId="417E190E" w14:textId="1263EB88" w:rsidR="008D5B84" w:rsidRDefault="008D5B84" w:rsidP="008D5B84">
            <w:r>
              <w:t>A végpont nem igényel jogosultságot</w:t>
            </w:r>
          </w:p>
        </w:tc>
      </w:tr>
      <w:tr w:rsidR="008D5B84" w14:paraId="3B06F2F9" w14:textId="77777777" w:rsidTr="70C56487">
        <w:trPr>
          <w:trHeight w:val="330"/>
        </w:trPr>
        <w:tc>
          <w:tcPr>
            <w:tcW w:w="2122" w:type="dxa"/>
          </w:tcPr>
          <w:p w14:paraId="5534476C" w14:textId="6B7F18FB" w:rsidR="008D5B84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51A4D186" w14:textId="77777777" w:rsidR="008D5B84" w:rsidRDefault="008D5B84" w:rsidP="008D5B84"/>
        </w:tc>
      </w:tr>
      <w:tr w:rsidR="008D5B84" w14:paraId="027B5326" w14:textId="77777777" w:rsidTr="70C56487">
        <w:trPr>
          <w:trHeight w:val="329"/>
        </w:trPr>
        <w:tc>
          <w:tcPr>
            <w:tcW w:w="2122" w:type="dxa"/>
          </w:tcPr>
          <w:p w14:paraId="1BB8F103" w14:textId="4795FA20" w:rsidR="008D5B84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</w:tcPr>
          <w:p w14:paraId="2102C63A" w14:textId="584994C8" w:rsidR="008D5B84" w:rsidRPr="00633168" w:rsidRDefault="008D5B84" w:rsidP="008D5B8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</w:p>
        </w:tc>
      </w:tr>
      <w:tr w:rsidR="008D5B84" w14:paraId="62F14472" w14:textId="77777777" w:rsidTr="70C56487">
        <w:trPr>
          <w:trHeight w:val="2395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6ED9D0F5" w14:textId="34425B8D" w:rsidR="008D5B84" w:rsidRDefault="008D5B84" w:rsidP="008D5B8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1833CCCF" w14:textId="12B30DB2" w:rsidR="008D5B84" w:rsidRPr="00633168" w:rsidRDefault="008D5B84" w:rsidP="008D5B84">
            <w:r w:rsidRPr="00633168">
              <w:t>[</w:t>
            </w:r>
          </w:p>
          <w:p w14:paraId="1644DBF2" w14:textId="12B30DB2" w:rsidR="008D5B84" w:rsidRPr="00633168" w:rsidRDefault="008D5B84" w:rsidP="008D5B84">
            <w:r w:rsidRPr="00633168">
              <w:t xml:space="preserve">  {</w:t>
            </w:r>
          </w:p>
          <w:p w14:paraId="6AB695F9" w14:textId="7C1121C2" w:rsidR="008D5B84" w:rsidRPr="00633168" w:rsidRDefault="008D5B84" w:rsidP="008D5B84">
            <w:r w:rsidRPr="00633168">
              <w:t xml:space="preserve">    "id</w:t>
            </w:r>
            <w:r w:rsidR="000B53D9" w:rsidRPr="000B53D9">
              <w:t>"</w:t>
            </w:r>
            <w:r w:rsidR="00023BB2">
              <w:t>:</w:t>
            </w:r>
            <w:r w:rsidRPr="00633168">
              <w:t>1,</w:t>
            </w:r>
          </w:p>
          <w:p w14:paraId="79A46119" w14:textId="34211454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Első kvíz",</w:t>
            </w:r>
          </w:p>
          <w:p w14:paraId="322DEEA6" w14:textId="77285AA1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Első kvíz leírás",</w:t>
            </w:r>
          </w:p>
          <w:p w14:paraId="272925CE" w14:textId="22C453B0" w:rsidR="008D5B84" w:rsidRPr="00633168" w:rsidRDefault="008D5B84" w:rsidP="008D5B84">
            <w:r w:rsidRPr="00633168">
              <w:t xml:space="preserve">    "seconds_per_quiz</w:t>
            </w:r>
            <w:r w:rsidR="000B53D9" w:rsidRPr="000B53D9">
              <w:t>"</w:t>
            </w:r>
            <w:r w:rsidR="00023BB2">
              <w:t>:</w:t>
            </w:r>
            <w:r w:rsidRPr="00633168">
              <w:t>10</w:t>
            </w:r>
          </w:p>
          <w:p w14:paraId="709C1EF5" w14:textId="12B30DB2" w:rsidR="008D5B84" w:rsidRPr="00633168" w:rsidRDefault="008D5B84" w:rsidP="008D5B84">
            <w:r w:rsidRPr="00633168">
              <w:t xml:space="preserve">  },</w:t>
            </w:r>
          </w:p>
          <w:p w14:paraId="305C9604" w14:textId="12B30DB2" w:rsidR="008D5B84" w:rsidRPr="00633168" w:rsidRDefault="008D5B84" w:rsidP="008D5B84">
            <w:r w:rsidRPr="00633168">
              <w:t xml:space="preserve">  {</w:t>
            </w:r>
          </w:p>
          <w:p w14:paraId="6AF3D86A" w14:textId="21EC7052" w:rsidR="008D5B84" w:rsidRPr="00633168" w:rsidRDefault="008D5B84" w:rsidP="008D5B84">
            <w:r w:rsidRPr="00633168">
              <w:t xml:space="preserve">    "id</w:t>
            </w:r>
            <w:r w:rsidR="000B53D9" w:rsidRPr="000B53D9">
              <w:t>"</w:t>
            </w:r>
            <w:r w:rsidR="00023BB2">
              <w:t>:</w:t>
            </w:r>
            <w:r w:rsidRPr="00633168">
              <w:t>2,</w:t>
            </w:r>
          </w:p>
          <w:p w14:paraId="27C246DB" w14:textId="088D211E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Második kvíz",</w:t>
            </w:r>
          </w:p>
          <w:p w14:paraId="63250C35" w14:textId="5E21A06E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Második kvíz leírás",</w:t>
            </w:r>
          </w:p>
          <w:p w14:paraId="1F52467D" w14:textId="2C221135" w:rsidR="008D5B84" w:rsidRPr="00633168" w:rsidRDefault="008D5B84" w:rsidP="008D5B84">
            <w:r w:rsidRPr="00633168">
              <w:t xml:space="preserve">    "seconds_per_quiz</w:t>
            </w:r>
            <w:r w:rsidR="000B53D9" w:rsidRPr="000B53D9">
              <w:t>"</w:t>
            </w:r>
            <w:r w:rsidR="00023BB2">
              <w:t>:</w:t>
            </w:r>
            <w:r w:rsidRPr="00633168">
              <w:t>10</w:t>
            </w:r>
          </w:p>
          <w:p w14:paraId="3266FF34" w14:textId="12B30DB2" w:rsidR="008D5B84" w:rsidRPr="00633168" w:rsidRDefault="008D5B84" w:rsidP="008D5B84">
            <w:r w:rsidRPr="00633168">
              <w:t xml:space="preserve">  },</w:t>
            </w:r>
          </w:p>
          <w:p w14:paraId="345946E8" w14:textId="12B30DB2" w:rsidR="008D5B84" w:rsidRPr="00633168" w:rsidRDefault="008D5B84" w:rsidP="008D5B84">
            <w:r w:rsidRPr="00633168">
              <w:t xml:space="preserve">  {</w:t>
            </w:r>
          </w:p>
          <w:p w14:paraId="60020407" w14:textId="2CCC1082" w:rsidR="008D5B84" w:rsidRPr="00633168" w:rsidRDefault="008D5B84" w:rsidP="008D5B84">
            <w:r w:rsidRPr="00633168">
              <w:t xml:space="preserve">    "id</w:t>
            </w:r>
            <w:r w:rsidR="000B53D9" w:rsidRPr="000B53D9">
              <w:t>"</w:t>
            </w:r>
            <w:r w:rsidR="00023BB2">
              <w:t>:</w:t>
            </w:r>
            <w:r w:rsidRPr="00633168">
              <w:t>3,</w:t>
            </w:r>
          </w:p>
          <w:p w14:paraId="486160E7" w14:textId="218415BC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Harmadik kvíz",</w:t>
            </w:r>
          </w:p>
          <w:p w14:paraId="5ACF4805" w14:textId="0C96B031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0B53D9" w:rsidRPr="000B53D9">
              <w:t>"</w:t>
            </w:r>
            <w:r w:rsidR="00A40736">
              <w:t>:</w:t>
            </w:r>
            <w:r w:rsidR="000B53D9" w:rsidRPr="000B53D9">
              <w:t>"</w:t>
            </w:r>
            <w:r w:rsidRPr="00633168">
              <w:t>Harmadik kvíz leírás",</w:t>
            </w:r>
          </w:p>
          <w:p w14:paraId="5D0ADA4E" w14:textId="1E6A9953" w:rsidR="008D5B84" w:rsidRPr="00633168" w:rsidRDefault="008D5B84" w:rsidP="008D5B84">
            <w:r w:rsidRPr="00633168">
              <w:t xml:space="preserve">    "seconds_per_quiz</w:t>
            </w:r>
            <w:r w:rsidR="000B53D9" w:rsidRPr="000B53D9">
              <w:t>"</w:t>
            </w:r>
            <w:r w:rsidR="00023BB2">
              <w:t>:</w:t>
            </w:r>
            <w:r w:rsidRPr="00633168">
              <w:t>10</w:t>
            </w:r>
          </w:p>
          <w:p w14:paraId="0465D129" w14:textId="12B30DB2" w:rsidR="008D5B84" w:rsidRPr="00633168" w:rsidRDefault="008D5B84" w:rsidP="008D5B84">
            <w:r w:rsidRPr="00633168">
              <w:t xml:space="preserve">  }</w:t>
            </w:r>
          </w:p>
          <w:p w14:paraId="35323A3F" w14:textId="12B30DB2" w:rsidR="008D5B84" w:rsidRDefault="008D5B84" w:rsidP="008D5B84">
            <w:r w:rsidRPr="00633168">
              <w:t>]</w:t>
            </w:r>
          </w:p>
        </w:tc>
      </w:tr>
      <w:tr w:rsidR="008D5B84" w:rsidRPr="00B8782C" w14:paraId="39689B1E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FD715B5" w14:textId="26A5D6B3" w:rsidR="008D5B84" w:rsidRPr="00E87445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</w:t>
            </w:r>
            <w:proofErr w:type="spellEnd"/>
            <w:r w:rsidRPr="00FA5361">
              <w:t>}</w:t>
            </w:r>
          </w:p>
        </w:tc>
      </w:tr>
      <w:tr w:rsidR="008D5B84" w14:paraId="505D31FD" w14:textId="77777777" w:rsidTr="70C56487">
        <w:tc>
          <w:tcPr>
            <w:tcW w:w="2122" w:type="dxa"/>
          </w:tcPr>
          <w:p w14:paraId="7D13A9FB" w14:textId="067DB825" w:rsidR="008D5B84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766D0B73" w14:textId="200E0623" w:rsidR="008D5B84" w:rsidRDefault="008D5B84" w:rsidP="008D5B84">
            <w:r>
              <w:t>GET</w:t>
            </w:r>
          </w:p>
        </w:tc>
      </w:tr>
      <w:tr w:rsidR="008D5B84" w14:paraId="01754C11" w14:textId="77777777" w:rsidTr="70C56487">
        <w:tc>
          <w:tcPr>
            <w:tcW w:w="2122" w:type="dxa"/>
          </w:tcPr>
          <w:p w14:paraId="22539074" w14:textId="550E2403" w:rsidR="008D5B84" w:rsidRDefault="008D5B84" w:rsidP="008D5B84">
            <w:r>
              <w:t>Leírás</w:t>
            </w:r>
          </w:p>
        </w:tc>
        <w:tc>
          <w:tcPr>
            <w:tcW w:w="6940" w:type="dxa"/>
            <w:gridSpan w:val="2"/>
          </w:tcPr>
          <w:p w14:paraId="7AD967F0" w14:textId="1A8862E1" w:rsidR="008D5B84" w:rsidRDefault="008D5B84" w:rsidP="008D5B84">
            <w:r>
              <w:t>Megjeleníti az adott azonosítóval rendelkező kvízt</w:t>
            </w:r>
          </w:p>
        </w:tc>
      </w:tr>
      <w:tr w:rsidR="008D5B84" w14:paraId="72336085" w14:textId="77777777" w:rsidTr="70C56487">
        <w:tc>
          <w:tcPr>
            <w:tcW w:w="2122" w:type="dxa"/>
          </w:tcPr>
          <w:p w14:paraId="0BF3CE9E" w14:textId="7D4618C4" w:rsidR="008D5B84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</w:tcPr>
          <w:p w14:paraId="234A3DD9" w14:textId="05311EE7" w:rsidR="008D5B84" w:rsidRDefault="008D5B84" w:rsidP="008D5B84">
            <w:r>
              <w:t>A végpont nem igényel jogosultságot</w:t>
            </w:r>
          </w:p>
        </w:tc>
      </w:tr>
      <w:tr w:rsidR="008D5B84" w14:paraId="3AB0FFF3" w14:textId="77777777" w:rsidTr="70C56487">
        <w:trPr>
          <w:trHeight w:val="330"/>
        </w:trPr>
        <w:tc>
          <w:tcPr>
            <w:tcW w:w="2122" w:type="dxa"/>
          </w:tcPr>
          <w:p w14:paraId="380AB6BB" w14:textId="487B3598" w:rsidR="008D5B84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0A4C376B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150A7B7B" w14:textId="77777777" w:rsidR="008D5B84" w:rsidRDefault="70C56487" w:rsidP="00594953">
            <w:pPr>
              <w:pStyle w:val="ListParagraph"/>
              <w:numPr>
                <w:ilvl w:val="0"/>
                <w:numId w:val="38"/>
              </w:numPr>
            </w:pPr>
            <w:r w:rsidRPr="70C56487">
              <w:t>A kvíz azonosítója</w:t>
            </w:r>
          </w:p>
          <w:p w14:paraId="0E10EF17" w14:textId="56CA88BE" w:rsidR="008D5B84" w:rsidRPr="00362BA3" w:rsidRDefault="70C56487" w:rsidP="00594953">
            <w:pPr>
              <w:pStyle w:val="ListParagraph"/>
              <w:numPr>
                <w:ilvl w:val="0"/>
                <w:numId w:val="38"/>
              </w:numPr>
            </w:pPr>
            <w:r w:rsidRPr="70C56487">
              <w:t>Egész szám</w:t>
            </w:r>
          </w:p>
        </w:tc>
      </w:tr>
      <w:tr w:rsidR="008D5B84" w:rsidRPr="00633168" w14:paraId="0AE94307" w14:textId="77777777" w:rsidTr="70C56487">
        <w:trPr>
          <w:trHeight w:val="329"/>
        </w:trPr>
        <w:tc>
          <w:tcPr>
            <w:tcW w:w="2122" w:type="dxa"/>
          </w:tcPr>
          <w:p w14:paraId="3357E8C4" w14:textId="39C3F278" w:rsidR="008D5B84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</w:tcPr>
          <w:p w14:paraId="4E8978B9" w14:textId="2D39AECD" w:rsidR="008D5B84" w:rsidRPr="00633168" w:rsidRDefault="008D5B84" w:rsidP="008D5B8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  <w:r>
              <w:t>/1</w:t>
            </w:r>
          </w:p>
        </w:tc>
      </w:tr>
      <w:tr w:rsidR="008D5B84" w14:paraId="664C41D0" w14:textId="77777777" w:rsidTr="000D0B25">
        <w:trPr>
          <w:trHeight w:val="1762"/>
        </w:trPr>
        <w:tc>
          <w:tcPr>
            <w:tcW w:w="2122" w:type="dxa"/>
            <w:tcBorders>
              <w:bottom w:val="single" w:sz="4" w:space="0" w:color="auto"/>
            </w:tcBorders>
          </w:tcPr>
          <w:p w14:paraId="31BD13A6" w14:textId="18F3B3B6" w:rsidR="008D5B84" w:rsidRDefault="008D5B84" w:rsidP="008D5B84">
            <w: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auto"/>
            </w:tcBorders>
          </w:tcPr>
          <w:p w14:paraId="3DA7924F" w14:textId="77777777" w:rsidR="008D5B84" w:rsidRPr="00FF2CD7" w:rsidRDefault="008D5B84" w:rsidP="008D5B84">
            <w:r w:rsidRPr="00FF2CD7">
              <w:t>{</w:t>
            </w:r>
          </w:p>
          <w:p w14:paraId="60A4B3B8" w14:textId="6F469876" w:rsidR="008D5B84" w:rsidRPr="00FF2CD7" w:rsidRDefault="008D5B84" w:rsidP="008D5B84">
            <w:r w:rsidRPr="00FF2CD7">
              <w:t xml:space="preserve">  "id</w:t>
            </w:r>
            <w:r w:rsidR="006A5026" w:rsidRPr="006A5026">
              <w:t>"</w:t>
            </w:r>
            <w:r w:rsidR="00023BB2">
              <w:t>:</w:t>
            </w:r>
            <w:r w:rsidRPr="00FF2CD7">
              <w:t>1,</w:t>
            </w:r>
          </w:p>
          <w:p w14:paraId="298F7D93" w14:textId="64617D71" w:rsidR="008D5B84" w:rsidRPr="00FF2CD7" w:rsidRDefault="008D5B84" w:rsidP="008D5B84">
            <w:r w:rsidRPr="00FF2CD7">
              <w:t xml:space="preserve">  "</w:t>
            </w:r>
            <w:proofErr w:type="spellStart"/>
            <w:r w:rsidRPr="00FF2CD7">
              <w:t>header</w:t>
            </w:r>
            <w:proofErr w:type="spellEnd"/>
            <w:r w:rsidR="006A5026" w:rsidRPr="006A5026">
              <w:t>"</w:t>
            </w:r>
            <w:r w:rsidR="00A40736">
              <w:t>:</w:t>
            </w:r>
            <w:r w:rsidR="006A5026" w:rsidRPr="006A5026">
              <w:t>"</w:t>
            </w:r>
            <w:r w:rsidRPr="00FF2CD7">
              <w:t>Első kvíz",</w:t>
            </w:r>
          </w:p>
          <w:p w14:paraId="00D1412E" w14:textId="06BD79E4" w:rsidR="008D5B84" w:rsidRPr="00FF2CD7" w:rsidRDefault="008D5B84" w:rsidP="008D5B84">
            <w:r w:rsidRPr="00FF2CD7">
              <w:t xml:space="preserve">  "</w:t>
            </w:r>
            <w:proofErr w:type="spellStart"/>
            <w:r w:rsidRPr="00FF2CD7">
              <w:t>description</w:t>
            </w:r>
            <w:proofErr w:type="spellEnd"/>
            <w:r w:rsidR="006A5026" w:rsidRPr="006A5026">
              <w:t>"</w:t>
            </w:r>
            <w:r w:rsidR="00A40736">
              <w:t>:</w:t>
            </w:r>
            <w:r w:rsidR="006A5026" w:rsidRPr="006A5026">
              <w:t>"</w:t>
            </w:r>
            <w:r w:rsidRPr="00FF2CD7">
              <w:t>Első kvíz leírás",</w:t>
            </w:r>
          </w:p>
          <w:p w14:paraId="76BE2DD7" w14:textId="1B946682" w:rsidR="008D5B84" w:rsidRPr="00FF2CD7" w:rsidRDefault="008D5B84" w:rsidP="008D5B84">
            <w:r w:rsidRPr="00FF2CD7">
              <w:t xml:space="preserve">  "seconds_per_quiz</w:t>
            </w:r>
            <w:r w:rsidR="006A5026" w:rsidRPr="006A5026">
              <w:t>"</w:t>
            </w:r>
            <w:r w:rsidR="00023BB2">
              <w:t>:</w:t>
            </w:r>
            <w:r w:rsidRPr="00FF2CD7">
              <w:t>10</w:t>
            </w:r>
          </w:p>
          <w:p w14:paraId="78F190C8" w14:textId="5841FA4C" w:rsidR="008D5B84" w:rsidRDefault="008D5B84" w:rsidP="008D5B84">
            <w:r w:rsidRPr="00FF2CD7">
              <w:t>}</w:t>
            </w:r>
          </w:p>
        </w:tc>
      </w:tr>
      <w:tr w:rsidR="002F23A9" w14:paraId="7750C2A2" w14:textId="77777777" w:rsidTr="70C56487">
        <w:trPr>
          <w:trHeight w:val="312"/>
        </w:trPr>
        <w:tc>
          <w:tcPr>
            <w:tcW w:w="2122" w:type="dxa"/>
            <w:tcBorders>
              <w:top w:val="single" w:sz="4" w:space="0" w:color="auto"/>
              <w:bottom w:val="double" w:sz="4" w:space="0" w:color="000000" w:themeColor="text1"/>
            </w:tcBorders>
          </w:tcPr>
          <w:p w14:paraId="5F3E27AC" w14:textId="20FAB90E" w:rsidR="002F23A9" w:rsidRDefault="002F23A9" w:rsidP="002F23A9">
            <w:r>
              <w:t>Lehetséges hiba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4" w:space="0" w:color="000000" w:themeColor="text1"/>
            </w:tcBorders>
            <w:vAlign w:val="center"/>
          </w:tcPr>
          <w:p w14:paraId="63AF21BC" w14:textId="07B3E7DD" w:rsidR="002F23A9" w:rsidRPr="00FF2CD7" w:rsidRDefault="002F23A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bottom w:val="double" w:sz="4" w:space="0" w:color="000000" w:themeColor="text1"/>
            </w:tcBorders>
          </w:tcPr>
          <w:p w14:paraId="6E84CA46" w14:textId="1BD2B306" w:rsidR="002F23A9" w:rsidRPr="00FF2CD7" w:rsidRDefault="002F23A9" w:rsidP="002F23A9">
            <w:r>
              <w:rPr>
                <w:rFonts w:cstheme="minorHAnsi"/>
              </w:rPr>
              <w:t>A kvíz nem található</w:t>
            </w:r>
          </w:p>
        </w:tc>
      </w:tr>
      <w:tr w:rsidR="008D5B84" w:rsidRPr="00250067" w14:paraId="3887C0F9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F5FC7FC" w14:textId="395ACCB6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leaderboard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8D5B84" w:rsidRPr="00250067" w14:paraId="052E52E2" w14:textId="77777777" w:rsidTr="70C56487">
        <w:tc>
          <w:tcPr>
            <w:tcW w:w="2122" w:type="dxa"/>
          </w:tcPr>
          <w:p w14:paraId="4B02F3A9" w14:textId="762C23C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B4A871D" w14:textId="53C7F721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58B558AB" w14:textId="77777777" w:rsidTr="70C56487">
        <w:tc>
          <w:tcPr>
            <w:tcW w:w="2122" w:type="dxa"/>
          </w:tcPr>
          <w:p w14:paraId="5D2E586E" w14:textId="16647D68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60353DE" w14:textId="12165F46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Megjeleníti a megadott azonosítójú kvíz ranglétráját</w:t>
            </w:r>
          </w:p>
        </w:tc>
      </w:tr>
      <w:tr w:rsidR="008D5B84" w:rsidRPr="00250067" w14:paraId="1E5872F4" w14:textId="77777777" w:rsidTr="70C56487">
        <w:tc>
          <w:tcPr>
            <w:tcW w:w="2122" w:type="dxa"/>
          </w:tcPr>
          <w:p w14:paraId="40177CFA" w14:textId="282BAD9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60224907" w14:textId="4D3727B8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  <w:tr w:rsidR="008D5B84" w:rsidRPr="00250067" w14:paraId="68AD88FE" w14:textId="77777777" w:rsidTr="70C56487">
        <w:trPr>
          <w:trHeight w:val="330"/>
        </w:trPr>
        <w:tc>
          <w:tcPr>
            <w:tcW w:w="2122" w:type="dxa"/>
          </w:tcPr>
          <w:p w14:paraId="423EB336" w14:textId="2EB027AB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013277A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082534E9" w14:textId="77777777" w:rsidR="008D5B84" w:rsidRDefault="70C56487" w:rsidP="00A4367A">
            <w:pPr>
              <w:pStyle w:val="ListParagraph"/>
              <w:numPr>
                <w:ilvl w:val="0"/>
                <w:numId w:val="39"/>
              </w:numPr>
            </w:pPr>
            <w:r w:rsidRPr="70C56487">
              <w:t>A kvíz azonosítója</w:t>
            </w:r>
          </w:p>
          <w:p w14:paraId="7A6DFDC6" w14:textId="166B9010" w:rsidR="008D5B84" w:rsidRPr="00362BA3" w:rsidRDefault="70C56487" w:rsidP="00A4367A">
            <w:pPr>
              <w:pStyle w:val="ListParagraph"/>
              <w:numPr>
                <w:ilvl w:val="0"/>
                <w:numId w:val="39"/>
              </w:numPr>
            </w:pPr>
            <w:r w:rsidRPr="70C56487">
              <w:t>Egész szám</w:t>
            </w:r>
          </w:p>
        </w:tc>
      </w:tr>
      <w:tr w:rsidR="008D5B84" w:rsidRPr="00250067" w14:paraId="59155E4E" w14:textId="77777777" w:rsidTr="70C56487">
        <w:trPr>
          <w:trHeight w:val="329"/>
        </w:trPr>
        <w:tc>
          <w:tcPr>
            <w:tcW w:w="2122" w:type="dxa"/>
          </w:tcPr>
          <w:p w14:paraId="646D600C" w14:textId="36EE9779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530A9C27" w14:textId="544F85FE" w:rsidR="00415FB8" w:rsidRPr="00250067" w:rsidRDefault="008D5B84" w:rsidP="008D5B84">
            <w:pPr>
              <w:rPr>
                <w:rFonts w:cstheme="minorHAnsi"/>
              </w:rPr>
            </w:pPr>
            <w:proofErr w:type="spellStart"/>
            <w:r w:rsidRPr="00B769DE">
              <w:rPr>
                <w:rFonts w:cstheme="minorHAnsi"/>
              </w:rPr>
              <w:t>api</w:t>
            </w:r>
            <w:proofErr w:type="spellEnd"/>
            <w:r w:rsidRPr="00B769DE">
              <w:rPr>
                <w:rFonts w:cstheme="minorHAnsi"/>
              </w:rPr>
              <w:t>/</w:t>
            </w:r>
            <w:proofErr w:type="spellStart"/>
            <w:r w:rsidRPr="00B769DE">
              <w:rPr>
                <w:rFonts w:cstheme="minorHAnsi"/>
              </w:rPr>
              <w:t>leaderboard</w:t>
            </w:r>
            <w:proofErr w:type="spellEnd"/>
            <w:r w:rsidRPr="00B769DE">
              <w:rPr>
                <w:rFonts w:cstheme="minorHAnsi"/>
              </w:rPr>
              <w:t>/1</w:t>
            </w:r>
          </w:p>
        </w:tc>
      </w:tr>
    </w:tbl>
    <w:p w14:paraId="5471C6E8" w14:textId="77777777" w:rsidR="00201438" w:rsidRDefault="0020143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65E0E273" w14:textId="77777777" w:rsidTr="70C56487">
        <w:trPr>
          <w:trHeight w:val="411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23CFC3E2" w14:textId="5C195F8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387CC6E5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>[</w:t>
            </w:r>
          </w:p>
          <w:p w14:paraId="25E71942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{</w:t>
            </w:r>
          </w:p>
          <w:p w14:paraId="2DC0B931" w14:textId="6FF1E5EF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"user_id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6,</w:t>
            </w:r>
          </w:p>
          <w:p w14:paraId="558D59D3" w14:textId="2399B823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</w:t>
            </w:r>
            <w:proofErr w:type="spellStart"/>
            <w:r w:rsidRPr="007B3F2D">
              <w:rPr>
                <w:rFonts w:cstheme="minorHAnsi"/>
              </w:rPr>
              <w:t>name</w:t>
            </w:r>
            <w:proofErr w:type="spellEnd"/>
            <w:r w:rsidR="00FA3E8E" w:rsidRPr="00FA3E8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FA3E8E" w:rsidRPr="00FA3E8E">
              <w:rPr>
                <w:rFonts w:cstheme="minorHAnsi"/>
              </w:rPr>
              <w:t>"</w:t>
            </w:r>
            <w:proofErr w:type="spellStart"/>
            <w:r w:rsidRPr="007B3F2D">
              <w:rPr>
                <w:rFonts w:cstheme="minorHAnsi"/>
              </w:rPr>
              <w:t>probaBoi</w:t>
            </w:r>
            <w:proofErr w:type="spellEnd"/>
            <w:r w:rsidRPr="007B3F2D">
              <w:rPr>
                <w:rFonts w:cstheme="minorHAnsi"/>
              </w:rPr>
              <w:t>",</w:t>
            </w:r>
          </w:p>
          <w:p w14:paraId="2ABBE95E" w14:textId="4CB662BD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"points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250,</w:t>
            </w:r>
          </w:p>
          <w:p w14:paraId="05F47C57" w14:textId="17F97D0E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"rank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1</w:t>
            </w:r>
          </w:p>
          <w:p w14:paraId="0F52CA22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},</w:t>
            </w:r>
          </w:p>
          <w:p w14:paraId="76213A7D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{</w:t>
            </w:r>
          </w:p>
          <w:p w14:paraId="73CDB9D4" w14:textId="7A8C47BD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"user_id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4,</w:t>
            </w:r>
          </w:p>
          <w:p w14:paraId="365EF3ED" w14:textId="28E2CD2C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</w:t>
            </w:r>
            <w:proofErr w:type="spellStart"/>
            <w:r w:rsidRPr="007B3F2D">
              <w:rPr>
                <w:rFonts w:cstheme="minorHAnsi"/>
              </w:rPr>
              <w:t>name</w:t>
            </w:r>
            <w:proofErr w:type="spellEnd"/>
            <w:r w:rsidR="00FA3E8E" w:rsidRPr="00FA3E8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FA3E8E" w:rsidRPr="00FA3E8E">
              <w:rPr>
                <w:rFonts w:cstheme="minorHAnsi"/>
              </w:rPr>
              <w:t>"</w:t>
            </w:r>
            <w:proofErr w:type="spellStart"/>
            <w:r w:rsidRPr="007B3F2D">
              <w:rPr>
                <w:rFonts w:cstheme="minorHAnsi"/>
              </w:rPr>
              <w:t>erdodif</w:t>
            </w:r>
            <w:proofErr w:type="spellEnd"/>
            <w:r w:rsidRPr="007B3F2D">
              <w:rPr>
                <w:rFonts w:cstheme="minorHAnsi"/>
              </w:rPr>
              <w:t>",</w:t>
            </w:r>
          </w:p>
          <w:p w14:paraId="73C092F3" w14:textId="307DD852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"points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200,</w:t>
            </w:r>
          </w:p>
          <w:p w14:paraId="3DD27BE6" w14:textId="01C82428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"rank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B3F2D">
              <w:rPr>
                <w:rFonts w:cstheme="minorHAnsi"/>
              </w:rPr>
              <w:t>2</w:t>
            </w:r>
          </w:p>
          <w:p w14:paraId="4EE7F7B4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}</w:t>
            </w:r>
          </w:p>
          <w:p w14:paraId="749A7E01" w14:textId="3416835E" w:rsidR="008D5B84" w:rsidRPr="00250067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>]</w:t>
            </w:r>
          </w:p>
        </w:tc>
      </w:tr>
      <w:tr w:rsidR="009B1DAE" w:rsidRPr="00250067" w14:paraId="063227FD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3FE8E14C" w14:textId="21CB284C" w:rsidR="009B1DAE" w:rsidRPr="00250067" w:rsidRDefault="009B1DAE" w:rsidP="009B1DAE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4F73B76B" w14:textId="0E4DF81A" w:rsidR="009B1DAE" w:rsidRPr="007B3F2D" w:rsidRDefault="009B1DAE" w:rsidP="002F23A9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417F580" w14:textId="6033BD5C" w:rsidR="009B1DAE" w:rsidRPr="007B3F2D" w:rsidRDefault="009B1DAE" w:rsidP="009B1DAE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9B1DAE" w:rsidRPr="00250067" w14:paraId="689BE282" w14:textId="77777777" w:rsidTr="70C56487">
        <w:trPr>
          <w:trHeight w:val="312"/>
        </w:trPr>
        <w:tc>
          <w:tcPr>
            <w:tcW w:w="2122" w:type="dxa"/>
            <w:vMerge/>
          </w:tcPr>
          <w:p w14:paraId="26AA77B6" w14:textId="77777777" w:rsidR="009B1DAE" w:rsidRDefault="009B1DAE" w:rsidP="009B1DAE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15AC7B09" w14:textId="3BF449F0" w:rsidR="009B1DAE" w:rsidRPr="007B3F2D" w:rsidRDefault="009B1DAE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74BF43E0" w14:textId="487F5419" w:rsidR="009B1DAE" w:rsidRPr="007B3F2D" w:rsidRDefault="009B1DAE" w:rsidP="009B1DAE">
            <w:pPr>
              <w:rPr>
                <w:rFonts w:cstheme="minorHAnsi"/>
              </w:rPr>
            </w:pPr>
            <w:r>
              <w:rPr>
                <w:rFonts w:cstheme="minorHAnsi"/>
              </w:rPr>
              <w:t>A kvíz nem található</w:t>
            </w:r>
          </w:p>
        </w:tc>
      </w:tr>
      <w:tr w:rsidR="00CF0A48" w:rsidRPr="00250067" w14:paraId="1F9E3C1C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E9E07CE" w14:textId="77777777" w:rsidR="00CF0A48" w:rsidRPr="00481A84" w:rsidRDefault="00CF0A48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ranking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CF0A48" w:rsidRPr="00250067" w14:paraId="2F9F1180" w14:textId="77777777" w:rsidTr="70C56487">
        <w:tc>
          <w:tcPr>
            <w:tcW w:w="2122" w:type="dxa"/>
          </w:tcPr>
          <w:p w14:paraId="1474C296" w14:textId="77777777" w:rsidR="00CF0A48" w:rsidRPr="00250067" w:rsidRDefault="00CF0A48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E59A1BF" w14:textId="77777777" w:rsidR="00CF0A48" w:rsidRPr="00250067" w:rsidRDefault="00CF0A48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CF0A48" w:rsidRPr="00250067" w14:paraId="4EF5648A" w14:textId="77777777" w:rsidTr="70C56487">
        <w:tc>
          <w:tcPr>
            <w:tcW w:w="2122" w:type="dxa"/>
          </w:tcPr>
          <w:p w14:paraId="046F31AC" w14:textId="77777777" w:rsidR="00CF0A48" w:rsidRPr="00250067" w:rsidRDefault="00CF0A48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8D1429D" w14:textId="04D1D83C" w:rsidR="00CF0A48" w:rsidRPr="00250067" w:rsidRDefault="00CF0A48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bejelentkezett felhasználó helyezését a</w:t>
            </w:r>
            <w:r w:rsidR="00856C4D">
              <w:rPr>
                <w:rFonts w:cstheme="minorHAnsi"/>
              </w:rPr>
              <w:t>z adott azonosítójú kvíz ranglétráján</w:t>
            </w:r>
          </w:p>
        </w:tc>
      </w:tr>
      <w:tr w:rsidR="00856C4D" w:rsidRPr="00250067" w14:paraId="200B6C22" w14:textId="77777777" w:rsidTr="70C56487">
        <w:tc>
          <w:tcPr>
            <w:tcW w:w="2122" w:type="dxa"/>
          </w:tcPr>
          <w:p w14:paraId="371EE45D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72BA2A5" w14:textId="1DBE49D3" w:rsidR="00856C4D" w:rsidRPr="00250067" w:rsidRDefault="00856C4D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  <w:tr w:rsidR="00856C4D" w:rsidRPr="00250067" w14:paraId="7773BC1E" w14:textId="77777777" w:rsidTr="70C56487">
        <w:trPr>
          <w:trHeight w:val="330"/>
        </w:trPr>
        <w:tc>
          <w:tcPr>
            <w:tcW w:w="2122" w:type="dxa"/>
          </w:tcPr>
          <w:p w14:paraId="7140262C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B726054" w14:textId="77777777" w:rsidR="00856C4D" w:rsidRDefault="00856C4D" w:rsidP="00856C4D">
            <w:proofErr w:type="spellStart"/>
            <w:r>
              <w:t>quiz_id</w:t>
            </w:r>
            <w:proofErr w:type="spellEnd"/>
          </w:p>
          <w:p w14:paraId="6DE68135" w14:textId="77777777" w:rsidR="00856C4D" w:rsidRDefault="70C56487" w:rsidP="00AE4745">
            <w:pPr>
              <w:pStyle w:val="ListParagraph"/>
              <w:numPr>
                <w:ilvl w:val="0"/>
                <w:numId w:val="40"/>
              </w:numPr>
            </w:pPr>
            <w:r w:rsidRPr="70C56487">
              <w:t>A kvíz azonosítója</w:t>
            </w:r>
          </w:p>
          <w:p w14:paraId="45054D4F" w14:textId="3EF7B07C" w:rsidR="00856C4D" w:rsidRPr="00856C4D" w:rsidRDefault="70C56487" w:rsidP="00AE4745">
            <w:pPr>
              <w:pStyle w:val="ListParagraph"/>
              <w:numPr>
                <w:ilvl w:val="0"/>
                <w:numId w:val="40"/>
              </w:numPr>
            </w:pPr>
            <w:r w:rsidRPr="70C56487">
              <w:t>Egész szám</w:t>
            </w:r>
          </w:p>
        </w:tc>
      </w:tr>
      <w:tr w:rsidR="00856C4D" w:rsidRPr="00250067" w14:paraId="6E94CD52" w14:textId="77777777" w:rsidTr="70C56487">
        <w:trPr>
          <w:trHeight w:val="329"/>
        </w:trPr>
        <w:tc>
          <w:tcPr>
            <w:tcW w:w="2122" w:type="dxa"/>
          </w:tcPr>
          <w:p w14:paraId="2E04C4BC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7FC2143" w14:textId="7B54F2B5" w:rsidR="00856C4D" w:rsidRPr="00250067" w:rsidRDefault="008A128F" w:rsidP="00856C4D">
            <w:pPr>
              <w:rPr>
                <w:rFonts w:cstheme="minorHAnsi"/>
              </w:rPr>
            </w:pPr>
            <w:r w:rsidRPr="008A128F">
              <w:rPr>
                <w:rFonts w:cstheme="minorHAnsi"/>
              </w:rPr>
              <w:t>quizion.hu/</w:t>
            </w:r>
            <w:proofErr w:type="spellStart"/>
            <w:r w:rsidRPr="008A128F">
              <w:rPr>
                <w:rFonts w:cstheme="minorHAnsi"/>
              </w:rPr>
              <w:t>api</w:t>
            </w:r>
            <w:proofErr w:type="spellEnd"/>
            <w:r w:rsidRPr="008A128F">
              <w:rPr>
                <w:rFonts w:cstheme="minorHAnsi"/>
              </w:rPr>
              <w:t>/</w:t>
            </w:r>
            <w:proofErr w:type="spellStart"/>
            <w:r w:rsidRPr="008A128F">
              <w:rPr>
                <w:rFonts w:cstheme="minorHAnsi"/>
              </w:rPr>
              <w:t>ranking</w:t>
            </w:r>
            <w:proofErr w:type="spellEnd"/>
            <w:r w:rsidRPr="008A128F">
              <w:rPr>
                <w:rFonts w:cstheme="minorHAnsi"/>
              </w:rPr>
              <w:t>/1</w:t>
            </w:r>
          </w:p>
        </w:tc>
      </w:tr>
      <w:tr w:rsidR="00856C4D" w:rsidRPr="00250067" w14:paraId="25EF6BA3" w14:textId="77777777" w:rsidTr="70C56487">
        <w:trPr>
          <w:trHeight w:val="1873"/>
        </w:trPr>
        <w:tc>
          <w:tcPr>
            <w:tcW w:w="2122" w:type="dxa"/>
          </w:tcPr>
          <w:p w14:paraId="5D95B5A7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AA29D96" w14:textId="77777777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>{</w:t>
            </w:r>
          </w:p>
          <w:p w14:paraId="0B845F0F" w14:textId="12B776CD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"</w:t>
            </w:r>
            <w:proofErr w:type="spellStart"/>
            <w:r w:rsidRPr="000E7931">
              <w:rPr>
                <w:rFonts w:cstheme="minorHAnsi"/>
              </w:rPr>
              <w:t>users</w:t>
            </w:r>
            <w:proofErr w:type="spellEnd"/>
            <w:proofErr w:type="gramStart"/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E7931">
              <w:rPr>
                <w:rFonts w:cstheme="minorHAnsi"/>
              </w:rPr>
              <w:t>{</w:t>
            </w:r>
            <w:proofErr w:type="gramEnd"/>
          </w:p>
          <w:p w14:paraId="703F7493" w14:textId="31376075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"quiz_id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E7931">
              <w:rPr>
                <w:rFonts w:cstheme="minorHAnsi"/>
              </w:rPr>
              <w:t>1,</w:t>
            </w:r>
          </w:p>
          <w:p w14:paraId="4D681919" w14:textId="4CCB30CC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"user_id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E7931">
              <w:rPr>
                <w:rFonts w:cstheme="minorHAnsi"/>
              </w:rPr>
              <w:t>4,</w:t>
            </w:r>
          </w:p>
          <w:p w14:paraId="2D97AAED" w14:textId="59589754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</w:t>
            </w:r>
            <w:proofErr w:type="spellStart"/>
            <w:r w:rsidRPr="000E7931">
              <w:rPr>
                <w:rFonts w:cstheme="minorHAnsi"/>
              </w:rPr>
              <w:t>name</w:t>
            </w:r>
            <w:proofErr w:type="spellEnd"/>
            <w:r w:rsidR="00FA3E8E" w:rsidRPr="00FA3E8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FA3E8E" w:rsidRPr="00FA3E8E">
              <w:rPr>
                <w:rFonts w:cstheme="minorHAnsi"/>
              </w:rPr>
              <w:t>"</w:t>
            </w:r>
            <w:proofErr w:type="spellStart"/>
            <w:r w:rsidRPr="000E7931">
              <w:rPr>
                <w:rFonts w:cstheme="minorHAnsi"/>
              </w:rPr>
              <w:t>erdodif</w:t>
            </w:r>
            <w:proofErr w:type="spellEnd"/>
            <w:r w:rsidRPr="000E7931">
              <w:rPr>
                <w:rFonts w:cstheme="minorHAnsi"/>
              </w:rPr>
              <w:t>",</w:t>
            </w:r>
          </w:p>
          <w:p w14:paraId="2E850D95" w14:textId="1F43CA2E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"points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E7931">
              <w:rPr>
                <w:rFonts w:cstheme="minorHAnsi"/>
              </w:rPr>
              <w:t>100,</w:t>
            </w:r>
          </w:p>
          <w:p w14:paraId="4166CB8B" w14:textId="7329B124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"rank</w:t>
            </w:r>
            <w:r w:rsidR="00FA3E8E" w:rsidRPr="00FA3E8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E7931">
              <w:rPr>
                <w:rFonts w:cstheme="minorHAnsi"/>
              </w:rPr>
              <w:t>1</w:t>
            </w:r>
          </w:p>
          <w:p w14:paraId="1F9B791A" w14:textId="77777777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}</w:t>
            </w:r>
          </w:p>
          <w:p w14:paraId="5366B30A" w14:textId="2A81999D" w:rsidR="00856C4D" w:rsidRPr="00250067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>}</w:t>
            </w:r>
          </w:p>
        </w:tc>
      </w:tr>
      <w:tr w:rsidR="00856C4D" w:rsidRPr="00250067" w14:paraId="67D5DA34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6D01205B" w14:textId="77777777" w:rsidR="00856C4D" w:rsidRPr="00250067" w:rsidRDefault="00856C4D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F434296" w14:textId="1AB37094" w:rsidR="00856C4D" w:rsidRPr="00250067" w:rsidRDefault="008A128F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325E5454" w14:textId="54409431" w:rsidR="00856C4D" w:rsidRPr="00250067" w:rsidRDefault="008A128F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856C4D" w:rsidRPr="00250067" w14:paraId="32EBCE36" w14:textId="77777777" w:rsidTr="70C56487">
        <w:trPr>
          <w:trHeight w:val="312"/>
        </w:trPr>
        <w:tc>
          <w:tcPr>
            <w:tcW w:w="2122" w:type="dxa"/>
            <w:vMerge/>
          </w:tcPr>
          <w:p w14:paraId="1220E5DE" w14:textId="77777777" w:rsidR="00856C4D" w:rsidRDefault="00856C4D" w:rsidP="00856C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31F3B7C" w14:textId="04962186" w:rsidR="00856C4D" w:rsidRPr="00250067" w:rsidRDefault="008A128F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3039C29D" w14:textId="60553C18" w:rsidR="00856C4D" w:rsidRPr="00250067" w:rsidRDefault="008A128F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kvíz nem található</w:t>
            </w:r>
          </w:p>
        </w:tc>
      </w:tr>
      <w:tr w:rsidR="00856C4D" w:rsidRPr="00250067" w14:paraId="03C3F237" w14:textId="77777777" w:rsidTr="70C56487">
        <w:trPr>
          <w:trHeight w:val="312"/>
        </w:trPr>
        <w:tc>
          <w:tcPr>
            <w:tcW w:w="2122" w:type="dxa"/>
            <w:vMerge/>
          </w:tcPr>
          <w:p w14:paraId="1B52CAE8" w14:textId="77777777" w:rsidR="00856C4D" w:rsidRDefault="00856C4D" w:rsidP="00856C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3EDF3A" w14:textId="7B660CD2" w:rsidR="00856C4D" w:rsidRPr="00250067" w:rsidRDefault="00B2540B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51068FB5" w14:textId="35F3E841" w:rsidR="00856C4D" w:rsidRPr="00250067" w:rsidRDefault="00B2540B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mentett eredménye a kvízhez</w:t>
            </w:r>
          </w:p>
        </w:tc>
      </w:tr>
    </w:tbl>
    <w:p w14:paraId="38AF8620" w14:textId="4D3B3FCF" w:rsidR="00772304" w:rsidRDefault="70C56487" w:rsidP="00974F8A">
      <w:pPr>
        <w:pStyle w:val="Heading3Quizion"/>
        <w:numPr>
          <w:ilvl w:val="2"/>
          <w:numId w:val="1"/>
        </w:numPr>
      </w:pPr>
      <w:bookmarkStart w:id="28" w:name="_Toc152938327"/>
      <w:r>
        <w:t>Játék végpontok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D5B84" w:rsidRPr="00250067" w14:paraId="038DC0A5" w14:textId="77777777" w:rsidTr="70C56487">
        <w:tc>
          <w:tcPr>
            <w:tcW w:w="9062" w:type="dxa"/>
            <w:gridSpan w:val="2"/>
            <w:tcBorders>
              <w:top w:val="double" w:sz="4" w:space="0" w:color="000000" w:themeColor="text1"/>
            </w:tcBorders>
          </w:tcPr>
          <w:p w14:paraId="098662EC" w14:textId="10A31A11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/play/</w:t>
            </w:r>
            <w:proofErr w:type="spellStart"/>
            <w:r w:rsidRPr="00FA5361">
              <w:t>newgame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8D5B84" w:rsidRPr="00250067" w14:paraId="6A775DB8" w14:textId="77777777" w:rsidTr="70C56487">
        <w:tc>
          <w:tcPr>
            <w:tcW w:w="2122" w:type="dxa"/>
          </w:tcPr>
          <w:p w14:paraId="7024234D" w14:textId="7F053BB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</w:tcPr>
          <w:p w14:paraId="356B2501" w14:textId="0B78EB21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8D5B84" w:rsidRPr="00250067" w14:paraId="1F4D9CE6" w14:textId="77777777" w:rsidTr="70C56487">
        <w:tc>
          <w:tcPr>
            <w:tcW w:w="2122" w:type="dxa"/>
          </w:tcPr>
          <w:p w14:paraId="00534B31" w14:textId="06D03FF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</w:tcPr>
          <w:p w14:paraId="16784722" w14:textId="5BE5DD2B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Elindít egy játékmenetet a bejelentkezett felhasználó profiljával, és a megadott kvíz azonosítójával</w:t>
            </w:r>
          </w:p>
        </w:tc>
      </w:tr>
      <w:tr w:rsidR="008D5B84" w:rsidRPr="00250067" w14:paraId="75A6B6BD" w14:textId="77777777" w:rsidTr="70C56487">
        <w:tc>
          <w:tcPr>
            <w:tcW w:w="2122" w:type="dxa"/>
          </w:tcPr>
          <w:p w14:paraId="7F88F893" w14:textId="7E33670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</w:tcPr>
          <w:p w14:paraId="44B52DB1" w14:textId="57FB9103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</w:tbl>
    <w:p w14:paraId="04A256A1" w14:textId="77777777" w:rsidR="00201438" w:rsidRDefault="0020143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423AB28E" w14:textId="77777777" w:rsidTr="70C56487">
        <w:trPr>
          <w:trHeight w:val="330"/>
        </w:trPr>
        <w:tc>
          <w:tcPr>
            <w:tcW w:w="2122" w:type="dxa"/>
          </w:tcPr>
          <w:p w14:paraId="17BD6FE4" w14:textId="0C8FD31A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Várt paraméterek</w:t>
            </w:r>
          </w:p>
        </w:tc>
        <w:tc>
          <w:tcPr>
            <w:tcW w:w="6940" w:type="dxa"/>
            <w:gridSpan w:val="2"/>
          </w:tcPr>
          <w:p w14:paraId="092F270D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70F9DBB0" w14:textId="77777777" w:rsidR="008D5B84" w:rsidRDefault="70C56487" w:rsidP="00AE4745">
            <w:pPr>
              <w:pStyle w:val="ListParagraph"/>
              <w:numPr>
                <w:ilvl w:val="0"/>
                <w:numId w:val="41"/>
              </w:numPr>
            </w:pPr>
            <w:r w:rsidRPr="70C56487">
              <w:t>A kvíz azonosítója</w:t>
            </w:r>
          </w:p>
          <w:p w14:paraId="597A41C9" w14:textId="3C6DD118" w:rsidR="008D5B84" w:rsidRPr="00362BA3" w:rsidRDefault="70C56487" w:rsidP="00AE4745">
            <w:pPr>
              <w:pStyle w:val="ListParagraph"/>
              <w:numPr>
                <w:ilvl w:val="0"/>
                <w:numId w:val="41"/>
              </w:numPr>
            </w:pPr>
            <w:r w:rsidRPr="70C56487">
              <w:t>Egész szám</w:t>
            </w:r>
          </w:p>
        </w:tc>
      </w:tr>
      <w:tr w:rsidR="008D5B84" w:rsidRPr="00250067" w14:paraId="29E6068F" w14:textId="77777777" w:rsidTr="70C56487">
        <w:trPr>
          <w:trHeight w:val="329"/>
        </w:trPr>
        <w:tc>
          <w:tcPr>
            <w:tcW w:w="2122" w:type="dxa"/>
          </w:tcPr>
          <w:p w14:paraId="60E0D90F" w14:textId="11F2A29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CF40EBC" w14:textId="68D3EACF" w:rsidR="008D5B84" w:rsidRPr="00250067" w:rsidRDefault="008D5B84" w:rsidP="008D5B84">
            <w:pPr>
              <w:rPr>
                <w:rFonts w:cstheme="minorHAnsi"/>
              </w:rPr>
            </w:pPr>
            <w:proofErr w:type="spellStart"/>
            <w:r w:rsidRPr="00955A98">
              <w:rPr>
                <w:rFonts w:cstheme="minorHAnsi"/>
              </w:rPr>
              <w:t>api</w:t>
            </w:r>
            <w:proofErr w:type="spellEnd"/>
            <w:r w:rsidRPr="00955A98">
              <w:rPr>
                <w:rFonts w:cstheme="minorHAnsi"/>
              </w:rPr>
              <w:t>/play/</w:t>
            </w:r>
            <w:proofErr w:type="spellStart"/>
            <w:r w:rsidRPr="00955A98">
              <w:rPr>
                <w:rFonts w:cstheme="minorHAnsi"/>
              </w:rPr>
              <w:t>newgame</w:t>
            </w:r>
            <w:proofErr w:type="spellEnd"/>
            <w:r w:rsidRPr="00955A98">
              <w:rPr>
                <w:rFonts w:cstheme="minorHAnsi"/>
              </w:rPr>
              <w:t>/1</w:t>
            </w:r>
          </w:p>
        </w:tc>
      </w:tr>
      <w:tr w:rsidR="008D5B84" w:rsidRPr="00250067" w14:paraId="0CA5E5F7" w14:textId="77777777" w:rsidTr="00201438">
        <w:trPr>
          <w:trHeight w:val="1477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789661A1" w14:textId="2453310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6B26735F" w14:textId="77777777" w:rsidR="008D5B84" w:rsidRPr="00D00F3E" w:rsidRDefault="008D5B84" w:rsidP="008D5B84">
            <w:r w:rsidRPr="44FE91EB">
              <w:t>{</w:t>
            </w:r>
          </w:p>
          <w:p w14:paraId="3D24FFE5" w14:textId="717182FE" w:rsidR="008D5B84" w:rsidRPr="00D00F3E" w:rsidRDefault="008D5B84" w:rsidP="008D5B84">
            <w:r w:rsidRPr="44FE91EB">
              <w:t xml:space="preserve">  "user_id</w:t>
            </w:r>
            <w:r w:rsidR="00C4223C" w:rsidRPr="00C4223C">
              <w:t>"</w:t>
            </w:r>
            <w:r w:rsidR="00023BB2">
              <w:t>:</w:t>
            </w:r>
            <w:r w:rsidRPr="44FE91EB">
              <w:t>4,</w:t>
            </w:r>
          </w:p>
          <w:p w14:paraId="4F79BBBF" w14:textId="083F6407" w:rsidR="008D5B84" w:rsidRPr="00D00F3E" w:rsidRDefault="008D5B84" w:rsidP="008D5B84">
            <w:r w:rsidRPr="44FE91EB">
              <w:t xml:space="preserve">  "quiz_id</w:t>
            </w:r>
            <w:r w:rsidR="00C4223C" w:rsidRPr="00C4223C">
              <w:t>"</w:t>
            </w:r>
            <w:r w:rsidR="00023BB2">
              <w:t>:</w:t>
            </w:r>
            <w:r w:rsidRPr="44FE91EB">
              <w:t>1,</w:t>
            </w:r>
          </w:p>
          <w:p w14:paraId="0C247A23" w14:textId="2966A7F5" w:rsidR="008D5B84" w:rsidRPr="00D00F3E" w:rsidRDefault="008D5B84" w:rsidP="008D5B84">
            <w:r w:rsidRPr="44FE91EB">
              <w:t xml:space="preserve">  "id</w:t>
            </w:r>
            <w:r w:rsidR="00C4223C" w:rsidRPr="00C4223C">
              <w:t>"</w:t>
            </w:r>
            <w:r w:rsidR="00023BB2">
              <w:t>:</w:t>
            </w:r>
            <w:r w:rsidRPr="44FE91EB">
              <w:t>11</w:t>
            </w:r>
          </w:p>
          <w:p w14:paraId="3C2C5AD8" w14:textId="6E6E4BD5" w:rsidR="008D5B84" w:rsidRPr="00250067" w:rsidRDefault="008D5B84" w:rsidP="008D5B84">
            <w:pPr>
              <w:rPr>
                <w:rFonts w:cstheme="minorHAnsi"/>
              </w:rPr>
            </w:pPr>
            <w:r w:rsidRPr="44FE91EB">
              <w:t>}</w:t>
            </w:r>
          </w:p>
        </w:tc>
      </w:tr>
      <w:tr w:rsidR="00062241" w:rsidRPr="00250067" w14:paraId="1B97438F" w14:textId="77777777" w:rsidTr="70C56487">
        <w:trPr>
          <w:trHeight w:val="238"/>
        </w:trPr>
        <w:tc>
          <w:tcPr>
            <w:tcW w:w="2122" w:type="dxa"/>
            <w:tcBorders>
              <w:bottom w:val="double" w:sz="4" w:space="0" w:color="000000" w:themeColor="text1"/>
            </w:tcBorders>
          </w:tcPr>
          <w:p w14:paraId="3AC5F040" w14:textId="157D6743" w:rsidR="00062241" w:rsidRPr="00250067" w:rsidRDefault="00062241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double" w:sz="4" w:space="0" w:color="000000" w:themeColor="text1"/>
            </w:tcBorders>
          </w:tcPr>
          <w:p w14:paraId="5C191220" w14:textId="3F3C089A" w:rsidR="00062241" w:rsidRPr="44FE91EB" w:rsidRDefault="00062241" w:rsidP="0039779B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569E8D15" w14:textId="3D837272" w:rsidR="00062241" w:rsidRPr="44FE91EB" w:rsidRDefault="00062241" w:rsidP="008D5B84">
            <w:r>
              <w:t>kvíz nem található</w:t>
            </w:r>
          </w:p>
        </w:tc>
      </w:tr>
      <w:tr w:rsidR="008D5B84" w:rsidRPr="00250067" w14:paraId="306BA971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D542712" w14:textId="784334C4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/play/{</w:t>
            </w:r>
            <w:proofErr w:type="spellStart"/>
            <w:r w:rsidRPr="00FA5361">
              <w:t>quiz_</w:t>
            </w:r>
            <w:proofErr w:type="gramStart"/>
            <w:r w:rsidRPr="00FA5361">
              <w:t>id</w:t>
            </w:r>
            <w:proofErr w:type="spellEnd"/>
            <w:r w:rsidRPr="00FA5361">
              <w:t>}/</w:t>
            </w:r>
            <w:proofErr w:type="spellStart"/>
            <w:proofErr w:type="gramEnd"/>
            <w:r w:rsidRPr="00FA5361">
              <w:t>question</w:t>
            </w:r>
            <w:proofErr w:type="spellEnd"/>
          </w:p>
        </w:tc>
      </w:tr>
      <w:tr w:rsidR="008D5B84" w:rsidRPr="00250067" w14:paraId="3B0C52C8" w14:textId="77777777" w:rsidTr="70C56487">
        <w:tc>
          <w:tcPr>
            <w:tcW w:w="2122" w:type="dxa"/>
          </w:tcPr>
          <w:p w14:paraId="2D502DF7" w14:textId="268B99C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800355E" w14:textId="6484E16B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6C34F7C5" w14:textId="77777777" w:rsidTr="70C56487">
        <w:tc>
          <w:tcPr>
            <w:tcW w:w="2122" w:type="dxa"/>
          </w:tcPr>
          <w:p w14:paraId="62D09167" w14:textId="54982E47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66718F2" w14:textId="70D6D308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játékmenet aktuális kérdését adja vissza</w:t>
            </w:r>
          </w:p>
        </w:tc>
      </w:tr>
      <w:tr w:rsidR="008D5B84" w:rsidRPr="00250067" w14:paraId="3BE6B630" w14:textId="77777777" w:rsidTr="70C56487">
        <w:tc>
          <w:tcPr>
            <w:tcW w:w="2122" w:type="dxa"/>
          </w:tcPr>
          <w:p w14:paraId="47122425" w14:textId="6D344DB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334E12F" w14:textId="77777777" w:rsidR="008D5B84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  <w:p w14:paraId="1E0188B8" w14:textId="661D4704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végpont használatához a bejelentkezett felhasználónak egy aktív játékban kell lennie a meghatározott kvízzel</w:t>
            </w:r>
          </w:p>
        </w:tc>
      </w:tr>
      <w:tr w:rsidR="008D5B84" w:rsidRPr="00250067" w14:paraId="19C1987F" w14:textId="77777777" w:rsidTr="70C56487">
        <w:trPr>
          <w:trHeight w:val="330"/>
        </w:trPr>
        <w:tc>
          <w:tcPr>
            <w:tcW w:w="2122" w:type="dxa"/>
          </w:tcPr>
          <w:p w14:paraId="1CE823E2" w14:textId="0A95F28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80650F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155D2279" w14:textId="77777777" w:rsidR="008D5B84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10B563C8" w14:textId="31003068" w:rsidR="008D5B84" w:rsidRPr="00362BA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8D5B84" w:rsidRPr="00250067" w14:paraId="57197E78" w14:textId="77777777" w:rsidTr="70C56487">
        <w:trPr>
          <w:trHeight w:val="329"/>
        </w:trPr>
        <w:tc>
          <w:tcPr>
            <w:tcW w:w="2122" w:type="dxa"/>
          </w:tcPr>
          <w:p w14:paraId="3303F364" w14:textId="3585A32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99D0018" w14:textId="1C81B842" w:rsidR="008D5B84" w:rsidRPr="00250067" w:rsidRDefault="008D5B84" w:rsidP="008D5B84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api</w:t>
            </w:r>
            <w:proofErr w:type="spellEnd"/>
            <w:r>
              <w:rPr>
                <w:rFonts w:cstheme="minorHAnsi"/>
              </w:rPr>
              <w:t>/play/1/</w:t>
            </w:r>
            <w:proofErr w:type="spellStart"/>
            <w:r>
              <w:rPr>
                <w:rFonts w:cstheme="minorHAnsi"/>
              </w:rPr>
              <w:t>question</w:t>
            </w:r>
            <w:proofErr w:type="spellEnd"/>
          </w:p>
        </w:tc>
      </w:tr>
      <w:tr w:rsidR="008D5B84" w:rsidRPr="00250067" w14:paraId="176F00A3" w14:textId="77777777" w:rsidTr="005A2BB2">
        <w:trPr>
          <w:trHeight w:val="1478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0815B510" w14:textId="62D1941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7B160582" w14:textId="339C8F02" w:rsidR="008D5B84" w:rsidRPr="009B7F5E" w:rsidRDefault="008D5B84" w:rsidP="008D5B84">
            <w:r w:rsidRPr="009B7F5E">
              <w:t>{</w:t>
            </w:r>
          </w:p>
          <w:p w14:paraId="16DE4371" w14:textId="53694CC7" w:rsidR="008D5B84" w:rsidRPr="009B7F5E" w:rsidRDefault="008D5B84" w:rsidP="008D5B84">
            <w:r w:rsidRPr="009B7F5E">
              <w:t xml:space="preserve">  "id</w:t>
            </w:r>
            <w:r w:rsidR="00C4223C" w:rsidRPr="00C4223C">
              <w:t>"</w:t>
            </w:r>
            <w:r w:rsidR="00023BB2">
              <w:t>:</w:t>
            </w:r>
            <w:r w:rsidRPr="009B7F5E">
              <w:t>1,</w:t>
            </w:r>
          </w:p>
          <w:p w14:paraId="67CDF93A" w14:textId="52156353" w:rsidR="008D5B84" w:rsidRPr="009B7F5E" w:rsidRDefault="008D5B84" w:rsidP="008D5B84">
            <w:r w:rsidRPr="009B7F5E">
              <w:t xml:space="preserve">  "</w:t>
            </w:r>
            <w:proofErr w:type="spellStart"/>
            <w:r w:rsidRPr="009B7F5E">
              <w:t>content</w:t>
            </w:r>
            <w:proofErr w:type="spellEnd"/>
            <w:r w:rsidR="00C4223C" w:rsidRPr="00C4223C">
              <w:t>"</w:t>
            </w:r>
            <w:r w:rsidR="00A40736">
              <w:t>:</w:t>
            </w:r>
            <w:r w:rsidR="00C4223C" w:rsidRPr="00C4223C">
              <w:t>"</w:t>
            </w:r>
            <w:r w:rsidRPr="009B7F5E">
              <w:t>Első kvíz első kérdés",</w:t>
            </w:r>
          </w:p>
          <w:p w14:paraId="63DF023B" w14:textId="2B4E5370" w:rsidR="008D5B84" w:rsidRPr="009B7F5E" w:rsidRDefault="008D5B84" w:rsidP="008D5B84">
            <w:r w:rsidRPr="009B7F5E">
              <w:t xml:space="preserve">  "point</w:t>
            </w:r>
            <w:r w:rsidR="00C4223C" w:rsidRPr="00C4223C">
              <w:t>"</w:t>
            </w:r>
            <w:r w:rsidR="00023BB2">
              <w:t>:</w:t>
            </w:r>
            <w:r w:rsidRPr="009B7F5E">
              <w:t>101</w:t>
            </w:r>
          </w:p>
          <w:p w14:paraId="43CFD6C4" w14:textId="339C8F02" w:rsidR="008D5B84" w:rsidRPr="00250067" w:rsidRDefault="008D5B84" w:rsidP="008D5B84">
            <w:r w:rsidRPr="009B7F5E">
              <w:t>}</w:t>
            </w:r>
          </w:p>
        </w:tc>
      </w:tr>
      <w:tr w:rsidR="00DB2409" w:rsidRPr="00250067" w14:paraId="7B4F05C2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84676C7" w14:textId="145DFDE6" w:rsidR="00DB2409" w:rsidRPr="00250067" w:rsidRDefault="00DB2409" w:rsidP="00DB240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A794BCB" w14:textId="4D1D9978" w:rsidR="00DB2409" w:rsidRPr="009B7F5E" w:rsidRDefault="00DB2409" w:rsidP="00DB2409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2477B39" w14:textId="0395753A" w:rsidR="00DB2409" w:rsidRPr="009B7F5E" w:rsidRDefault="00DB2409" w:rsidP="00DB2409">
            <w:r>
              <w:t>A felhasználó nincs bejelentkezve</w:t>
            </w:r>
          </w:p>
        </w:tc>
      </w:tr>
      <w:tr w:rsidR="00DB2409" w:rsidRPr="00250067" w14:paraId="3710D3C2" w14:textId="77777777" w:rsidTr="70C56487">
        <w:trPr>
          <w:trHeight w:val="312"/>
        </w:trPr>
        <w:tc>
          <w:tcPr>
            <w:tcW w:w="2122" w:type="dxa"/>
            <w:vMerge/>
          </w:tcPr>
          <w:p w14:paraId="3BBC24FF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D5924D7" w14:textId="17BEE360" w:rsidR="00DB2409" w:rsidRPr="009B7F5E" w:rsidRDefault="00DB2409" w:rsidP="00DB240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BE40E99" w14:textId="1125A149" w:rsidR="00DB2409" w:rsidRPr="009B7F5E" w:rsidRDefault="00DB2409" w:rsidP="00DB2409">
            <w:r>
              <w:t>A felhasználónak nincs aktív játékmenetben</w:t>
            </w:r>
          </w:p>
        </w:tc>
      </w:tr>
      <w:tr w:rsidR="00DB2409" w:rsidRPr="00250067" w14:paraId="7D0D848D" w14:textId="77777777" w:rsidTr="70C56487">
        <w:trPr>
          <w:trHeight w:val="312"/>
        </w:trPr>
        <w:tc>
          <w:tcPr>
            <w:tcW w:w="2122" w:type="dxa"/>
            <w:vMerge/>
          </w:tcPr>
          <w:p w14:paraId="1B987A98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double" w:sz="4" w:space="0" w:color="000000" w:themeColor="text1"/>
            </w:tcBorders>
            <w:vAlign w:val="center"/>
          </w:tcPr>
          <w:p w14:paraId="424E2DAF" w14:textId="6BA924F7" w:rsidR="00DB2409" w:rsidRPr="009B7F5E" w:rsidRDefault="00DB2409" w:rsidP="00DB240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double" w:sz="4" w:space="0" w:color="000000" w:themeColor="text1"/>
            </w:tcBorders>
          </w:tcPr>
          <w:p w14:paraId="43A3C6C6" w14:textId="52FC0174" w:rsidR="00DB2409" w:rsidRPr="009B7F5E" w:rsidRDefault="00DB2409" w:rsidP="00DB2409">
            <w:r>
              <w:t>A játék már véget ért</w:t>
            </w:r>
          </w:p>
        </w:tc>
      </w:tr>
      <w:tr w:rsidR="008D5B84" w:rsidRPr="00250067" w14:paraId="3966D556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0AC3480" w14:textId="4D01E974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8D5B84" w:rsidRPr="00250067" w14:paraId="4904A30D" w14:textId="77777777" w:rsidTr="70C56487">
        <w:tc>
          <w:tcPr>
            <w:tcW w:w="2122" w:type="dxa"/>
          </w:tcPr>
          <w:p w14:paraId="39131EFB" w14:textId="1D2A3C2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2D985BC0" w14:textId="1A516505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6A375D52" w14:textId="77777777" w:rsidTr="70C56487">
        <w:tc>
          <w:tcPr>
            <w:tcW w:w="2122" w:type="dxa"/>
          </w:tcPr>
          <w:p w14:paraId="51EFFC71" w14:textId="78524DD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EB46944" w14:textId="30EA8B1D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játékmenet aktuális kérdéséhez tartozó válaszokat adja vissza</w:t>
            </w:r>
          </w:p>
        </w:tc>
      </w:tr>
      <w:tr w:rsidR="008D5B84" w:rsidRPr="00250067" w14:paraId="75A700FC" w14:textId="77777777" w:rsidTr="70C56487">
        <w:tc>
          <w:tcPr>
            <w:tcW w:w="2122" w:type="dxa"/>
          </w:tcPr>
          <w:p w14:paraId="69040A4C" w14:textId="0880978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09E3675" w14:textId="7D282A99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5B0BFAF2" w14:textId="749075FE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2C61C102" w14:textId="77777777" w:rsidTr="70C56487">
        <w:trPr>
          <w:trHeight w:val="330"/>
        </w:trPr>
        <w:tc>
          <w:tcPr>
            <w:tcW w:w="2122" w:type="dxa"/>
          </w:tcPr>
          <w:p w14:paraId="22DDB30B" w14:textId="4842FED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EA49231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A893C2A" w14:textId="77777777" w:rsidR="008D5B84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2E2A6B43" w14:textId="0DD5F359" w:rsidR="008D5B84" w:rsidRPr="00362BA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8D5B84" w:rsidRPr="00250067" w14:paraId="3BD6E59E" w14:textId="77777777" w:rsidTr="70C56487">
        <w:trPr>
          <w:trHeight w:val="329"/>
        </w:trPr>
        <w:tc>
          <w:tcPr>
            <w:tcW w:w="2122" w:type="dxa"/>
          </w:tcPr>
          <w:p w14:paraId="3D363122" w14:textId="4D36AF2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6307C329" w14:textId="17C19F6E" w:rsidR="008D5B84" w:rsidRPr="00250067" w:rsidRDefault="008D5B84" w:rsidP="008D5B84">
            <w:proofErr w:type="spellStart"/>
            <w:r w:rsidRPr="4498AE4D">
              <w:t>api</w:t>
            </w:r>
            <w:proofErr w:type="spellEnd"/>
            <w:r w:rsidRPr="4498AE4D">
              <w:t>/play/1/</w:t>
            </w:r>
            <w:proofErr w:type="spellStart"/>
            <w:r w:rsidRPr="4498AE4D">
              <w:t>answers</w:t>
            </w:r>
            <w:proofErr w:type="spellEnd"/>
          </w:p>
        </w:tc>
      </w:tr>
      <w:tr w:rsidR="008D5B84" w:rsidRPr="00250067" w14:paraId="0D80B343" w14:textId="77777777" w:rsidTr="005A2BB2">
        <w:trPr>
          <w:trHeight w:val="5088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3E33C38D" w14:textId="45E973F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6AA03EDC" w14:textId="3C50AB6F" w:rsidR="008D5B84" w:rsidRPr="00310EA7" w:rsidRDefault="008D5B84" w:rsidP="008D5B84">
            <w:r w:rsidRPr="5CEBA6DB">
              <w:t>[</w:t>
            </w:r>
          </w:p>
          <w:p w14:paraId="20986FAA" w14:textId="3C50AB6F" w:rsidR="008D5B84" w:rsidRPr="00310EA7" w:rsidRDefault="008D5B84" w:rsidP="008D5B84">
            <w:r w:rsidRPr="5CEBA6DB">
              <w:t xml:space="preserve">  {</w:t>
            </w:r>
          </w:p>
          <w:p w14:paraId="13009C43" w14:textId="52E9637D" w:rsidR="008D5B84" w:rsidRPr="00310EA7" w:rsidRDefault="008D5B84" w:rsidP="008D5B84">
            <w:r w:rsidRPr="5CEBA6DB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5CEBA6DB">
              <w:t>1,</w:t>
            </w:r>
          </w:p>
          <w:p w14:paraId="19775F1B" w14:textId="60B8F714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C4223C" w:rsidRPr="00C4223C">
              <w:t>"</w:t>
            </w:r>
            <w:r w:rsidR="00A40736">
              <w:t>:</w:t>
            </w:r>
            <w:r w:rsidR="00C4223C" w:rsidRPr="00C4223C">
              <w:t>"</w:t>
            </w:r>
            <w:r w:rsidRPr="5CEBA6DB">
              <w:t>Első kvíz első kérdés első válaszlehetőség, módosítva"</w:t>
            </w:r>
          </w:p>
          <w:p w14:paraId="13883B18" w14:textId="3C50AB6F" w:rsidR="008D5B84" w:rsidRPr="00310EA7" w:rsidRDefault="008D5B84" w:rsidP="008D5B84">
            <w:r w:rsidRPr="5CEBA6DB">
              <w:t xml:space="preserve">  },</w:t>
            </w:r>
          </w:p>
          <w:p w14:paraId="6C4FC89B" w14:textId="3C50AB6F" w:rsidR="008D5B84" w:rsidRPr="00310EA7" w:rsidRDefault="008D5B84" w:rsidP="008D5B84">
            <w:r w:rsidRPr="5CEBA6DB">
              <w:t xml:space="preserve">  {</w:t>
            </w:r>
          </w:p>
          <w:p w14:paraId="4BCFC7B0" w14:textId="1AE2062A" w:rsidR="008D5B84" w:rsidRPr="00310EA7" w:rsidRDefault="008D5B84" w:rsidP="008D5B84">
            <w:r w:rsidRPr="5CEBA6DB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5CEBA6DB">
              <w:t>2,</w:t>
            </w:r>
          </w:p>
          <w:p w14:paraId="7D2C7BA2" w14:textId="52F23596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C4223C" w:rsidRPr="00C4223C">
              <w:t>"</w:t>
            </w:r>
            <w:r w:rsidR="00A40736">
              <w:t>:</w:t>
            </w:r>
            <w:r w:rsidR="00C4223C" w:rsidRPr="00C4223C">
              <w:t>"</w:t>
            </w:r>
            <w:r w:rsidRPr="5CEBA6DB">
              <w:t>Első kvíz első kérdés második válaszlehetőség"</w:t>
            </w:r>
          </w:p>
          <w:p w14:paraId="2E8FE7BE" w14:textId="3C50AB6F" w:rsidR="008D5B84" w:rsidRPr="00310EA7" w:rsidRDefault="008D5B84" w:rsidP="008D5B84">
            <w:r w:rsidRPr="5CEBA6DB">
              <w:t xml:space="preserve">  },</w:t>
            </w:r>
          </w:p>
          <w:p w14:paraId="61BA4175" w14:textId="3C50AB6F" w:rsidR="008D5B84" w:rsidRPr="00310EA7" w:rsidRDefault="008D5B84" w:rsidP="008D5B84">
            <w:r w:rsidRPr="5CEBA6DB">
              <w:t xml:space="preserve">  {</w:t>
            </w:r>
          </w:p>
          <w:p w14:paraId="416E12C0" w14:textId="6CB56D0D" w:rsidR="008D5B84" w:rsidRPr="00310EA7" w:rsidRDefault="008D5B84" w:rsidP="008D5B84">
            <w:r w:rsidRPr="5CEBA6DB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5CEBA6DB">
              <w:t>3,</w:t>
            </w:r>
          </w:p>
          <w:p w14:paraId="36D22325" w14:textId="06742405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C4223C" w:rsidRPr="00C4223C">
              <w:t>"</w:t>
            </w:r>
            <w:r w:rsidR="00A40736">
              <w:t>:</w:t>
            </w:r>
            <w:r w:rsidR="00C4223C" w:rsidRPr="00C4223C">
              <w:t>"</w:t>
            </w:r>
            <w:r w:rsidRPr="5CEBA6DB">
              <w:t>Első kvíz első kérdés harmadik válaszlehetőség"</w:t>
            </w:r>
          </w:p>
          <w:p w14:paraId="369B22A6" w14:textId="3C50AB6F" w:rsidR="008D5B84" w:rsidRPr="00310EA7" w:rsidRDefault="008D5B84" w:rsidP="008D5B84">
            <w:r w:rsidRPr="5CEBA6DB">
              <w:t xml:space="preserve">  },</w:t>
            </w:r>
          </w:p>
          <w:p w14:paraId="788D1CD5" w14:textId="3C50AB6F" w:rsidR="008D5B84" w:rsidRPr="00310EA7" w:rsidRDefault="008D5B84" w:rsidP="008D5B84">
            <w:r w:rsidRPr="5CEBA6DB">
              <w:t xml:space="preserve">  {</w:t>
            </w:r>
          </w:p>
          <w:p w14:paraId="5898121C" w14:textId="07451CFD" w:rsidR="008D5B84" w:rsidRPr="00310EA7" w:rsidRDefault="008D5B84" w:rsidP="008D5B84">
            <w:r w:rsidRPr="5CEBA6DB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5CEBA6DB">
              <w:t>4,</w:t>
            </w:r>
          </w:p>
          <w:p w14:paraId="5CFBAA64" w14:textId="0C91F2AB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C4223C" w:rsidRPr="00C4223C">
              <w:t>"</w:t>
            </w:r>
            <w:r w:rsidR="00A40736">
              <w:t>:</w:t>
            </w:r>
            <w:r w:rsidR="00C4223C" w:rsidRPr="00C4223C">
              <w:t>"</w:t>
            </w:r>
            <w:r w:rsidRPr="5CEBA6DB">
              <w:t>Első kvíz első kérdés negyedik válaszlehetőség"</w:t>
            </w:r>
          </w:p>
          <w:p w14:paraId="3DC49F96" w14:textId="3C50AB6F" w:rsidR="008D5B84" w:rsidRPr="00310EA7" w:rsidRDefault="008D5B84" w:rsidP="008D5B84">
            <w:r w:rsidRPr="5CEBA6DB">
              <w:t xml:space="preserve">  }</w:t>
            </w:r>
          </w:p>
          <w:p w14:paraId="62E1DA4D" w14:textId="3C50AB6F" w:rsidR="008D5B84" w:rsidRPr="00250067" w:rsidRDefault="008D5B84" w:rsidP="008D5B84">
            <w:r w:rsidRPr="5CEBA6DB">
              <w:t>]</w:t>
            </w:r>
          </w:p>
        </w:tc>
      </w:tr>
      <w:tr w:rsidR="00DB2409" w:rsidRPr="00250067" w14:paraId="6A2C673B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538E17C4" w14:textId="457840AF" w:rsidR="00DB2409" w:rsidRPr="00250067" w:rsidRDefault="00DB2409" w:rsidP="00DB240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30E27316" w14:textId="75770101" w:rsidR="00DB2409" w:rsidRPr="5CEBA6DB" w:rsidRDefault="00DB2409" w:rsidP="002F23A9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0D329FE2" w14:textId="716E824A" w:rsidR="00DB2409" w:rsidRPr="5CEBA6DB" w:rsidRDefault="00DB2409" w:rsidP="00DB2409">
            <w:r>
              <w:t>A felhasználó nincs bejelentkezve</w:t>
            </w:r>
          </w:p>
        </w:tc>
      </w:tr>
      <w:tr w:rsidR="00DB2409" w:rsidRPr="00250067" w14:paraId="0FC1BEB4" w14:textId="77777777" w:rsidTr="70C56487">
        <w:trPr>
          <w:trHeight w:val="312"/>
        </w:trPr>
        <w:tc>
          <w:tcPr>
            <w:tcW w:w="2122" w:type="dxa"/>
            <w:vMerge/>
          </w:tcPr>
          <w:p w14:paraId="1A153ED6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7FC72528" w14:textId="378945B2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3C186AB0" w14:textId="28439E66" w:rsidR="00DB2409" w:rsidRPr="5CEBA6DB" w:rsidRDefault="00DB2409" w:rsidP="00DB2409">
            <w:r>
              <w:t>A felhasználónak nincs aktív játékmenetben</w:t>
            </w:r>
          </w:p>
        </w:tc>
      </w:tr>
      <w:tr w:rsidR="00DB2409" w:rsidRPr="00250067" w14:paraId="194E9666" w14:textId="77777777" w:rsidTr="70C56487">
        <w:trPr>
          <w:trHeight w:val="312"/>
        </w:trPr>
        <w:tc>
          <w:tcPr>
            <w:tcW w:w="2122" w:type="dxa"/>
            <w:vMerge/>
          </w:tcPr>
          <w:p w14:paraId="16BDADED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1E52B8D5" w14:textId="452075A3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05C608DC" w14:textId="094DCC1B" w:rsidR="00DB2409" w:rsidRPr="5CEBA6DB" w:rsidRDefault="00DB2409" w:rsidP="00DB2409">
            <w:r>
              <w:t>A játék már véget ért</w:t>
            </w:r>
          </w:p>
        </w:tc>
      </w:tr>
      <w:tr w:rsidR="00DB2409" w:rsidRPr="00250067" w14:paraId="00DC54C8" w14:textId="77777777" w:rsidTr="70C56487">
        <w:trPr>
          <w:trHeight w:val="312"/>
        </w:trPr>
        <w:tc>
          <w:tcPr>
            <w:tcW w:w="2122" w:type="dxa"/>
            <w:vMerge/>
          </w:tcPr>
          <w:p w14:paraId="76EC7C8D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21F13AE4" w14:textId="089BCBC7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9732196" w14:textId="5BE54BF6" w:rsidR="00DB2409" w:rsidRPr="5CEBA6DB" w:rsidRDefault="00DB2409" w:rsidP="00DB2409">
            <w:r>
              <w:t>A kérdést még nem indították el</w:t>
            </w:r>
          </w:p>
        </w:tc>
      </w:tr>
      <w:tr w:rsidR="00DB2409" w:rsidRPr="00250067" w14:paraId="16CAAF18" w14:textId="77777777" w:rsidTr="70C56487">
        <w:trPr>
          <w:trHeight w:val="312"/>
        </w:trPr>
        <w:tc>
          <w:tcPr>
            <w:tcW w:w="2122" w:type="dxa"/>
            <w:vMerge/>
          </w:tcPr>
          <w:p w14:paraId="1FAD359B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7BCEF68F" w14:textId="069FFED4" w:rsidR="00DB2409" w:rsidRPr="5CEBA6DB" w:rsidRDefault="00DB2409" w:rsidP="002F23A9">
            <w:pPr>
              <w:jc w:val="center"/>
            </w:pPr>
            <w:r>
              <w:t>408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52EE3095" w14:textId="42FFB20E" w:rsidR="00DB2409" w:rsidRPr="5CEBA6DB" w:rsidRDefault="00DB2409" w:rsidP="00DB2409">
            <w:r>
              <w:t>Időtúllépés</w:t>
            </w:r>
          </w:p>
        </w:tc>
      </w:tr>
      <w:tr w:rsidR="008D5B84" w:rsidRPr="00250067" w14:paraId="53DD2DD8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6025E00" w14:textId="13751F34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state</w:t>
            </w:r>
            <w:proofErr w:type="spellEnd"/>
          </w:p>
        </w:tc>
      </w:tr>
      <w:tr w:rsidR="008D5B84" w:rsidRPr="00250067" w14:paraId="6AE1F930" w14:textId="77777777" w:rsidTr="70C56487">
        <w:tc>
          <w:tcPr>
            <w:tcW w:w="2122" w:type="dxa"/>
          </w:tcPr>
          <w:p w14:paraId="67349D72" w14:textId="28125838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6889006B" w14:textId="5A9F4189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272A95CE" w14:textId="77777777" w:rsidTr="70C56487">
        <w:tc>
          <w:tcPr>
            <w:tcW w:w="2122" w:type="dxa"/>
          </w:tcPr>
          <w:p w14:paraId="7A218AFD" w14:textId="62CF2A7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3DE031E" w14:textId="6D1A1B6F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Visszaadja, hogy az adott játékmenet a kvíz hányadik kérdésénél tart</w:t>
            </w:r>
          </w:p>
        </w:tc>
      </w:tr>
      <w:tr w:rsidR="008D5B84" w:rsidRPr="00250067" w14:paraId="2FC9A330" w14:textId="77777777" w:rsidTr="70C56487">
        <w:tc>
          <w:tcPr>
            <w:tcW w:w="2122" w:type="dxa"/>
          </w:tcPr>
          <w:p w14:paraId="27C1B5B6" w14:textId="409E0EE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1B8054F" w14:textId="1641549B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4D64D198" w14:textId="11884758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28861313" w14:textId="77777777" w:rsidTr="70C56487">
        <w:trPr>
          <w:trHeight w:val="330"/>
        </w:trPr>
        <w:tc>
          <w:tcPr>
            <w:tcW w:w="2122" w:type="dxa"/>
          </w:tcPr>
          <w:p w14:paraId="658642A6" w14:textId="0AAF43D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9CA037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5F3FD4B" w14:textId="77777777" w:rsidR="008D5B84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6AB7CED1" w14:textId="3C48F2E6" w:rsidR="008D5B84" w:rsidRPr="00362BA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8D5B84" w:rsidRPr="00250067" w14:paraId="7094C344" w14:textId="77777777" w:rsidTr="70C56487">
        <w:trPr>
          <w:trHeight w:val="329"/>
        </w:trPr>
        <w:tc>
          <w:tcPr>
            <w:tcW w:w="2122" w:type="dxa"/>
          </w:tcPr>
          <w:p w14:paraId="3A969000" w14:textId="00CA22E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D1F3082" w14:textId="7A89E368" w:rsidR="008D5B84" w:rsidRPr="00250067" w:rsidRDefault="008D5B84" w:rsidP="008D5B84">
            <w:pPr>
              <w:tabs>
                <w:tab w:val="left" w:pos="1356"/>
              </w:tabs>
              <w:rPr>
                <w:rFonts w:cstheme="minorHAnsi"/>
              </w:rPr>
            </w:pPr>
            <w:proofErr w:type="spellStart"/>
            <w:r w:rsidRPr="00D01C73">
              <w:rPr>
                <w:rFonts w:cstheme="minorHAnsi"/>
              </w:rPr>
              <w:t>api</w:t>
            </w:r>
            <w:proofErr w:type="spellEnd"/>
            <w:r w:rsidRPr="00D01C73">
              <w:rPr>
                <w:rFonts w:cstheme="minorHAnsi"/>
              </w:rPr>
              <w:t>/play/1/</w:t>
            </w:r>
            <w:proofErr w:type="spellStart"/>
            <w:r w:rsidRPr="00D01C73">
              <w:rPr>
                <w:rFonts w:cstheme="minorHAnsi"/>
              </w:rPr>
              <w:t>state</w:t>
            </w:r>
            <w:proofErr w:type="spellEnd"/>
          </w:p>
        </w:tc>
      </w:tr>
      <w:tr w:rsidR="008D5B84" w:rsidRPr="00250067" w14:paraId="2CEB97CF" w14:textId="77777777" w:rsidTr="70C56487">
        <w:trPr>
          <w:trHeight w:val="929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1613F1F4" w14:textId="65A9368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3B7D68EE" w14:textId="77777777" w:rsidR="008D5B84" w:rsidRPr="007E33BC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>{</w:t>
            </w:r>
          </w:p>
          <w:p w14:paraId="552F48DA" w14:textId="45C9754B" w:rsidR="008D5B84" w:rsidRPr="007E33BC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 xml:space="preserve">  "current</w:t>
            </w:r>
            <w:r w:rsidR="00C4223C" w:rsidRPr="00C4223C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7E33BC">
              <w:rPr>
                <w:rFonts w:cstheme="minorHAnsi"/>
              </w:rPr>
              <w:t>1</w:t>
            </w:r>
          </w:p>
          <w:p w14:paraId="1635E700" w14:textId="120ABD99" w:rsidR="008D5B84" w:rsidRPr="00250067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>}</w:t>
            </w:r>
          </w:p>
        </w:tc>
      </w:tr>
      <w:tr w:rsidR="002F23A9" w:rsidRPr="00250067" w14:paraId="121CD90E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09AF3C17" w14:textId="2C19FF26" w:rsidR="002F23A9" w:rsidRPr="00250067" w:rsidRDefault="002F23A9" w:rsidP="002F23A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E021C3F" w14:textId="18063370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  <w:tcBorders>
              <w:left w:val="single" w:sz="4" w:space="0" w:color="auto"/>
              <w:bottom w:val="single" w:sz="4" w:space="0" w:color="auto"/>
            </w:tcBorders>
          </w:tcPr>
          <w:p w14:paraId="22A0E924" w14:textId="40F00F4D" w:rsidR="002F23A9" w:rsidRPr="007E33BC" w:rsidRDefault="002F23A9" w:rsidP="002F23A9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2F23A9" w:rsidRPr="00250067" w14:paraId="06939335" w14:textId="77777777" w:rsidTr="70C56487">
        <w:trPr>
          <w:trHeight w:val="312"/>
        </w:trPr>
        <w:tc>
          <w:tcPr>
            <w:tcW w:w="2122" w:type="dxa"/>
            <w:vMerge/>
          </w:tcPr>
          <w:p w14:paraId="1A8B0FB2" w14:textId="77777777" w:rsidR="002F23A9" w:rsidRDefault="002F23A9" w:rsidP="002F23A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24844" w14:textId="5487DEFA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E5EBCA" w14:textId="7B820D22" w:rsidR="002F23A9" w:rsidRPr="007E33BC" w:rsidRDefault="002F23A9" w:rsidP="002F23A9">
            <w:pPr>
              <w:rPr>
                <w:rFonts w:cstheme="minorHAnsi"/>
              </w:rPr>
            </w:pPr>
            <w:r>
              <w:t>A felhasználónak nincs aktív játékmenetben</w:t>
            </w:r>
          </w:p>
        </w:tc>
      </w:tr>
      <w:tr w:rsidR="002F23A9" w:rsidRPr="00250067" w14:paraId="021DF37E" w14:textId="77777777" w:rsidTr="70C56487">
        <w:trPr>
          <w:trHeight w:val="312"/>
        </w:trPr>
        <w:tc>
          <w:tcPr>
            <w:tcW w:w="2122" w:type="dxa"/>
            <w:vMerge/>
          </w:tcPr>
          <w:p w14:paraId="6682FE2A" w14:textId="77777777" w:rsidR="002F23A9" w:rsidRDefault="002F23A9" w:rsidP="002F23A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57ED1" w14:textId="473EDC45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5D8E03" w14:textId="519513EA" w:rsidR="002F23A9" w:rsidRPr="007E33BC" w:rsidRDefault="002F23A9" w:rsidP="002F23A9">
            <w:pPr>
              <w:rPr>
                <w:rFonts w:cstheme="minorHAnsi"/>
              </w:rPr>
            </w:pPr>
            <w:r>
              <w:t>A játék már véget ért</w:t>
            </w:r>
          </w:p>
        </w:tc>
      </w:tr>
      <w:tr w:rsidR="008D5B84" w:rsidRPr="00250067" w14:paraId="41E0F517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0FB8DC1D" w14:textId="63914FD9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choose</w:t>
            </w:r>
            <w:proofErr w:type="spellEnd"/>
          </w:p>
        </w:tc>
      </w:tr>
      <w:tr w:rsidR="008D5B84" w:rsidRPr="00250067" w14:paraId="6F2D33E6" w14:textId="77777777" w:rsidTr="70C56487">
        <w:tc>
          <w:tcPr>
            <w:tcW w:w="2122" w:type="dxa"/>
          </w:tcPr>
          <w:p w14:paraId="6E2741CE" w14:textId="279CDD1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3145C7E" w14:textId="5AF0240A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8D5B84" w:rsidRPr="00250067" w14:paraId="569554AE" w14:textId="77777777" w:rsidTr="70C56487">
        <w:tc>
          <w:tcPr>
            <w:tcW w:w="2122" w:type="dxa"/>
          </w:tcPr>
          <w:p w14:paraId="342CEE93" w14:textId="47DB763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AC94629" w14:textId="7F3ACEB3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játékmenet aktuális kérdésére </w:t>
            </w:r>
            <w:r w:rsidR="00F23060">
              <w:rPr>
                <w:rFonts w:cstheme="minorHAnsi"/>
              </w:rPr>
              <w:t>válaszol</w:t>
            </w:r>
            <w:r>
              <w:rPr>
                <w:rFonts w:cstheme="minorHAnsi"/>
              </w:rPr>
              <w:t xml:space="preserve"> (a pontszámítás automatikusan történik)</w:t>
            </w:r>
          </w:p>
        </w:tc>
      </w:tr>
    </w:tbl>
    <w:p w14:paraId="479D6D1C" w14:textId="77777777" w:rsidR="005A2BB2" w:rsidRDefault="005A2BB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104EAA30" w14:textId="77777777" w:rsidTr="70C56487">
        <w:tc>
          <w:tcPr>
            <w:tcW w:w="2122" w:type="dxa"/>
          </w:tcPr>
          <w:p w14:paraId="39DE837C" w14:textId="1DE725A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Követelmények</w:t>
            </w:r>
          </w:p>
        </w:tc>
        <w:tc>
          <w:tcPr>
            <w:tcW w:w="6940" w:type="dxa"/>
            <w:gridSpan w:val="2"/>
          </w:tcPr>
          <w:p w14:paraId="41E45C8B" w14:textId="68438A05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2866F195" w14:textId="3EAF350F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016A7507" w14:textId="77777777" w:rsidTr="70C56487">
        <w:trPr>
          <w:trHeight w:val="330"/>
        </w:trPr>
        <w:tc>
          <w:tcPr>
            <w:tcW w:w="2122" w:type="dxa"/>
          </w:tcPr>
          <w:p w14:paraId="34E3AABC" w14:textId="7EE3C0CA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7A83A12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BC8A5A5" w14:textId="53B07882" w:rsidR="008D5B84" w:rsidRDefault="70C56487" w:rsidP="00293354">
            <w:pPr>
              <w:pStyle w:val="ListParagraph"/>
              <w:numPr>
                <w:ilvl w:val="0"/>
                <w:numId w:val="33"/>
              </w:numPr>
            </w:pPr>
            <w:r w:rsidRPr="70C56487">
              <w:t>A kvíz azonosítója</w:t>
            </w:r>
          </w:p>
          <w:p w14:paraId="358C15B4" w14:textId="53B07882" w:rsidR="008D5B84" w:rsidRPr="00207DFC" w:rsidRDefault="70C56487" w:rsidP="00293354">
            <w:pPr>
              <w:pStyle w:val="ListParagraph"/>
              <w:numPr>
                <w:ilvl w:val="0"/>
                <w:numId w:val="33"/>
              </w:numPr>
            </w:pPr>
            <w:r w:rsidRPr="70C56487">
              <w:t>Egész szám</w:t>
            </w:r>
          </w:p>
          <w:p w14:paraId="05B7FBDB" w14:textId="53B07882" w:rsidR="008D5B84" w:rsidRDefault="008D5B84" w:rsidP="008D5B84">
            <w:proofErr w:type="spellStart"/>
            <w:r w:rsidRPr="0123395C">
              <w:t>chosen</w:t>
            </w:r>
            <w:proofErr w:type="spellEnd"/>
          </w:p>
          <w:p w14:paraId="292FE7CB" w14:textId="77777777" w:rsidR="008D5B84" w:rsidRDefault="70C56487" w:rsidP="00FA73DB">
            <w:pPr>
              <w:pStyle w:val="ListParagraph"/>
              <w:numPr>
                <w:ilvl w:val="0"/>
                <w:numId w:val="46"/>
              </w:numPr>
            </w:pPr>
            <w:r w:rsidRPr="70C56487">
              <w:t>A kiválasztott válaszok azonosítója</w:t>
            </w:r>
          </w:p>
          <w:p w14:paraId="1D19CA16" w14:textId="681CD965" w:rsidR="008D5B84" w:rsidRPr="00207DFC" w:rsidRDefault="70C56487" w:rsidP="00FA73DB">
            <w:pPr>
              <w:pStyle w:val="ListParagraph"/>
              <w:numPr>
                <w:ilvl w:val="0"/>
                <w:numId w:val="46"/>
              </w:numPr>
            </w:pPr>
            <w:r w:rsidRPr="70C56487">
              <w:t>Egész szám</w:t>
            </w:r>
          </w:p>
        </w:tc>
      </w:tr>
      <w:tr w:rsidR="008D5B84" w:rsidRPr="00250067" w14:paraId="4C1CB368" w14:textId="77777777" w:rsidTr="70C56487">
        <w:trPr>
          <w:trHeight w:val="329"/>
        </w:trPr>
        <w:tc>
          <w:tcPr>
            <w:tcW w:w="2122" w:type="dxa"/>
          </w:tcPr>
          <w:p w14:paraId="6C184882" w14:textId="0268067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818509C" w14:textId="45B3D716" w:rsidR="008D5B84" w:rsidRDefault="008D5B84" w:rsidP="008D5B84">
            <w:proofErr w:type="spellStart"/>
            <w:r w:rsidRPr="4498AE4D">
              <w:t>api</w:t>
            </w:r>
            <w:proofErr w:type="spellEnd"/>
            <w:r w:rsidRPr="4498AE4D">
              <w:t>/play/1/</w:t>
            </w:r>
            <w:proofErr w:type="spellStart"/>
            <w:r w:rsidRPr="4498AE4D">
              <w:t>choose</w:t>
            </w:r>
            <w:proofErr w:type="spellEnd"/>
          </w:p>
          <w:p w14:paraId="77D929B0" w14:textId="630BF556" w:rsidR="008D5B84" w:rsidRPr="00CE55D4" w:rsidRDefault="008D5B84" w:rsidP="008D5B84">
            <w:r w:rsidRPr="4498AE4D">
              <w:t>{</w:t>
            </w:r>
          </w:p>
          <w:p w14:paraId="61214DE8" w14:textId="0A3A1359" w:rsidR="008D5B84" w:rsidRPr="00CE55D4" w:rsidRDefault="008D5B84" w:rsidP="008D5B84">
            <w:r w:rsidRPr="4498AE4D">
              <w:t xml:space="preserve">    "</w:t>
            </w:r>
            <w:proofErr w:type="spellStart"/>
            <w:r w:rsidRPr="4498AE4D">
              <w:t>chosen</w:t>
            </w:r>
            <w:proofErr w:type="spellEnd"/>
            <w:r w:rsidRPr="4498AE4D">
              <w:t>":[8]</w:t>
            </w:r>
          </w:p>
          <w:p w14:paraId="7AA2A18E" w14:textId="66D20E1F" w:rsidR="008D5B84" w:rsidRPr="00250067" w:rsidRDefault="008D5B84" w:rsidP="008D5B84">
            <w:r w:rsidRPr="4498AE4D">
              <w:t>}</w:t>
            </w:r>
          </w:p>
        </w:tc>
      </w:tr>
      <w:tr w:rsidR="008D5B84" w:rsidRPr="00250067" w14:paraId="68169E64" w14:textId="77777777" w:rsidTr="70C56487">
        <w:trPr>
          <w:trHeight w:val="3959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041B6923" w14:textId="6BCD9BA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01F10535" w14:textId="6EBD8460" w:rsidR="008D5B84" w:rsidRPr="00BC348A" w:rsidRDefault="008D5B84" w:rsidP="008D5B84">
            <w:r w:rsidRPr="4498AE4D">
              <w:t>[</w:t>
            </w:r>
          </w:p>
          <w:p w14:paraId="1661707D" w14:textId="121DF754" w:rsidR="008D5B84" w:rsidRPr="00BC348A" w:rsidRDefault="008D5B84" w:rsidP="008D5B84">
            <w:r w:rsidRPr="4498AE4D">
              <w:t xml:space="preserve">  {</w:t>
            </w:r>
          </w:p>
          <w:p w14:paraId="332521A9" w14:textId="6AD8AEB7" w:rsidR="008D5B84" w:rsidRPr="00BC348A" w:rsidRDefault="008D5B84" w:rsidP="008D5B84">
            <w:r w:rsidRPr="4498AE4D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4498AE4D">
              <w:t>8,</w:t>
            </w:r>
          </w:p>
          <w:p w14:paraId="32892E5B" w14:textId="56B1F5F1" w:rsidR="008D5B84" w:rsidRPr="00BC348A" w:rsidRDefault="008D5B84" w:rsidP="008D5B84">
            <w:r w:rsidRPr="4498AE4D">
              <w:t xml:space="preserve">    "is_right</w:t>
            </w:r>
            <w:r w:rsidR="00C4223C" w:rsidRPr="00C4223C">
              <w:t>"</w:t>
            </w:r>
            <w:r w:rsidR="00023BB2">
              <w:t>:</w:t>
            </w:r>
            <w:r w:rsidRPr="4498AE4D">
              <w:t>1</w:t>
            </w:r>
          </w:p>
          <w:p w14:paraId="53C42A5B" w14:textId="61D633BA" w:rsidR="008D5B84" w:rsidRPr="00BC348A" w:rsidRDefault="008D5B84" w:rsidP="008D5B84">
            <w:r w:rsidRPr="4498AE4D">
              <w:t xml:space="preserve">  },</w:t>
            </w:r>
          </w:p>
          <w:p w14:paraId="2799C1F9" w14:textId="4459EFEC" w:rsidR="008D5B84" w:rsidRPr="00BC348A" w:rsidRDefault="008D5B84" w:rsidP="008D5B84">
            <w:r w:rsidRPr="4498AE4D">
              <w:t xml:space="preserve">  {</w:t>
            </w:r>
          </w:p>
          <w:p w14:paraId="50B329EC" w14:textId="0873819F" w:rsidR="008D5B84" w:rsidRPr="00BC348A" w:rsidRDefault="008D5B84" w:rsidP="008D5B84">
            <w:r w:rsidRPr="4498AE4D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4498AE4D">
              <w:t>9,</w:t>
            </w:r>
          </w:p>
          <w:p w14:paraId="045C32FB" w14:textId="3F5B4102" w:rsidR="008D5B84" w:rsidRPr="00BC348A" w:rsidRDefault="008D5B84" w:rsidP="008D5B84">
            <w:r w:rsidRPr="4498AE4D">
              <w:t xml:space="preserve">    "is_right</w:t>
            </w:r>
            <w:r w:rsidR="00C4223C" w:rsidRPr="00C4223C">
              <w:t>"</w:t>
            </w:r>
            <w:r w:rsidR="00023BB2">
              <w:t>:</w:t>
            </w:r>
            <w:r w:rsidRPr="4498AE4D">
              <w:t>0</w:t>
            </w:r>
          </w:p>
          <w:p w14:paraId="601C7E67" w14:textId="30D3DA67" w:rsidR="008D5B84" w:rsidRPr="00BC348A" w:rsidRDefault="008D5B84" w:rsidP="008D5B84">
            <w:r w:rsidRPr="4498AE4D">
              <w:t xml:space="preserve">  },</w:t>
            </w:r>
          </w:p>
          <w:p w14:paraId="402A309A" w14:textId="2B9741BB" w:rsidR="008D5B84" w:rsidRPr="00BC348A" w:rsidRDefault="008D5B84" w:rsidP="008D5B84">
            <w:r w:rsidRPr="4498AE4D">
              <w:t xml:space="preserve">  {</w:t>
            </w:r>
          </w:p>
          <w:p w14:paraId="2D974F1A" w14:textId="73714333" w:rsidR="008D5B84" w:rsidRPr="00BC348A" w:rsidRDefault="008D5B84" w:rsidP="008D5B84">
            <w:r w:rsidRPr="4498AE4D">
              <w:t xml:space="preserve">    "id</w:t>
            </w:r>
            <w:r w:rsidR="00C4223C" w:rsidRPr="00C4223C">
              <w:t>"</w:t>
            </w:r>
            <w:r w:rsidR="00023BB2">
              <w:t>:</w:t>
            </w:r>
            <w:r w:rsidRPr="4498AE4D">
              <w:t>10,</w:t>
            </w:r>
          </w:p>
          <w:p w14:paraId="20C2530B" w14:textId="7717D398" w:rsidR="008D5B84" w:rsidRPr="00BC348A" w:rsidRDefault="008D5B84" w:rsidP="008D5B84">
            <w:r w:rsidRPr="4498AE4D">
              <w:t xml:space="preserve">    "is_right</w:t>
            </w:r>
            <w:r w:rsidR="00C4223C" w:rsidRPr="00C4223C">
              <w:t>"</w:t>
            </w:r>
            <w:r w:rsidRPr="4498AE4D">
              <w:t>0</w:t>
            </w:r>
          </w:p>
          <w:p w14:paraId="59F8821E" w14:textId="414D89AD" w:rsidR="008D5B84" w:rsidRPr="00BC348A" w:rsidRDefault="008D5B84" w:rsidP="008D5B84">
            <w:r w:rsidRPr="4498AE4D">
              <w:t xml:space="preserve">  }</w:t>
            </w:r>
          </w:p>
          <w:p w14:paraId="2A9D1AB7" w14:textId="15A0271E" w:rsidR="008D5B84" w:rsidRPr="00250067" w:rsidRDefault="008D5B84" w:rsidP="008D5B84">
            <w:r w:rsidRPr="4498AE4D">
              <w:t>]</w:t>
            </w:r>
          </w:p>
        </w:tc>
      </w:tr>
      <w:tr w:rsidR="008D5B84" w:rsidRPr="00250067" w14:paraId="0F5B3BEC" w14:textId="51847ADB" w:rsidTr="70C56487">
        <w:trPr>
          <w:trHeight w:val="312"/>
        </w:trPr>
        <w:tc>
          <w:tcPr>
            <w:tcW w:w="2122" w:type="dxa"/>
            <w:vMerge w:val="restart"/>
          </w:tcPr>
          <w:p w14:paraId="2FF985E4" w14:textId="380403AD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12923DD8" w14:textId="30C4566D" w:rsidR="008D5B84" w:rsidRPr="4498AE4D" w:rsidRDefault="008D5B84" w:rsidP="008D5B84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269F275" w14:textId="4A74B6B2" w:rsidR="008D5B84" w:rsidRPr="4498AE4D" w:rsidRDefault="008D5B84" w:rsidP="008D5B84">
            <w:r>
              <w:t>A felhasználó nincs bejelentkezve</w:t>
            </w:r>
          </w:p>
        </w:tc>
      </w:tr>
      <w:tr w:rsidR="008D5B84" w:rsidRPr="00250067" w14:paraId="31E4A4BF" w14:textId="77777777" w:rsidTr="70C56487">
        <w:trPr>
          <w:trHeight w:val="312"/>
        </w:trPr>
        <w:tc>
          <w:tcPr>
            <w:tcW w:w="2122" w:type="dxa"/>
            <w:vMerge/>
          </w:tcPr>
          <w:p w14:paraId="1F9811CD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27EFAF50" w14:textId="6EACF9B8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27EFB44D" w14:textId="22F109C3" w:rsidR="008D5B84" w:rsidRDefault="008D5B84" w:rsidP="008D5B84">
            <w:r>
              <w:t>A felhasználónak nincs aktív játékmenetben</w:t>
            </w:r>
          </w:p>
        </w:tc>
      </w:tr>
      <w:tr w:rsidR="008D5B84" w:rsidRPr="00250067" w14:paraId="74AD03C4" w14:textId="77777777" w:rsidTr="70C56487">
        <w:trPr>
          <w:trHeight w:val="312"/>
        </w:trPr>
        <w:tc>
          <w:tcPr>
            <w:tcW w:w="2122" w:type="dxa"/>
            <w:vMerge/>
          </w:tcPr>
          <w:p w14:paraId="2B9104C3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59353930" w14:textId="3020447F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75706A5A" w14:textId="42F9DDEF" w:rsidR="008D5B84" w:rsidRDefault="008D5B84" w:rsidP="008D5B84">
            <w:r>
              <w:t>A játék már véget ért</w:t>
            </w:r>
          </w:p>
        </w:tc>
      </w:tr>
      <w:tr w:rsidR="008D5B84" w:rsidRPr="00250067" w14:paraId="7AA72324" w14:textId="77777777" w:rsidTr="70C56487">
        <w:trPr>
          <w:trHeight w:val="312"/>
        </w:trPr>
        <w:tc>
          <w:tcPr>
            <w:tcW w:w="2122" w:type="dxa"/>
            <w:vMerge/>
          </w:tcPr>
          <w:p w14:paraId="2C7666D2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680471A9" w14:textId="2367DC8E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5553606D" w14:textId="5B33A8EA" w:rsidR="008D5B84" w:rsidRDefault="008D5B84" w:rsidP="008D5B84">
            <w:r>
              <w:t>A kérdést még nem indították el</w:t>
            </w:r>
          </w:p>
        </w:tc>
      </w:tr>
      <w:tr w:rsidR="008D5B84" w:rsidRPr="00250067" w14:paraId="1C394E10" w14:textId="77777777" w:rsidTr="51FD66C5">
        <w:trPr>
          <w:trHeight w:val="312"/>
        </w:trPr>
        <w:tc>
          <w:tcPr>
            <w:tcW w:w="2122" w:type="dxa"/>
            <w:vMerge/>
          </w:tcPr>
          <w:p w14:paraId="78FC0B58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7C01A9F" w14:textId="668DB2DA" w:rsidR="008D5B84" w:rsidRDefault="008D5B84" w:rsidP="008D5B84">
            <w:pPr>
              <w:jc w:val="center"/>
            </w:pPr>
            <w:r>
              <w:t>408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4C2521" w14:textId="7B31F4B1" w:rsidR="008D5B84" w:rsidRDefault="008D5B84" w:rsidP="008D5B84">
            <w:r>
              <w:t>Időtúllépés</w:t>
            </w:r>
          </w:p>
        </w:tc>
      </w:tr>
    </w:tbl>
    <w:p w14:paraId="54A78FF3" w14:textId="3A5379B0" w:rsidR="00772304" w:rsidRDefault="70C56487" w:rsidP="00974F8A">
      <w:pPr>
        <w:pStyle w:val="Heading3Quizion"/>
        <w:numPr>
          <w:ilvl w:val="2"/>
          <w:numId w:val="1"/>
        </w:numPr>
      </w:pPr>
      <w:bookmarkStart w:id="29" w:name="_Toc1552184810"/>
      <w:r>
        <w:t>Adminisztrációs végpontok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D5B84" w:rsidRPr="00250067" w14:paraId="31032AC2" w14:textId="77777777" w:rsidTr="70C56487">
        <w:tc>
          <w:tcPr>
            <w:tcW w:w="9062" w:type="dxa"/>
            <w:gridSpan w:val="2"/>
            <w:tcBorders>
              <w:top w:val="double" w:sz="4" w:space="0" w:color="000000" w:themeColor="text1"/>
            </w:tcBorders>
          </w:tcPr>
          <w:p w14:paraId="49AA9AD8" w14:textId="6CEF72DC" w:rsidR="008D5B84" w:rsidRPr="00FA5361" w:rsidRDefault="281A08C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8D5B84" w:rsidRPr="00FA5361">
              <w:t>/</w:t>
            </w:r>
            <w:proofErr w:type="spellStart"/>
            <w:r w:rsidR="001576DD" w:rsidRPr="00FA5361">
              <w:t>quizzes</w:t>
            </w:r>
            <w:proofErr w:type="spellEnd"/>
          </w:p>
        </w:tc>
      </w:tr>
      <w:tr w:rsidR="008D5B84" w:rsidRPr="00250067" w14:paraId="6B31A85B" w14:textId="77777777" w:rsidTr="70C56487">
        <w:tc>
          <w:tcPr>
            <w:tcW w:w="2122" w:type="dxa"/>
          </w:tcPr>
          <w:p w14:paraId="618C2998" w14:textId="49DA843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</w:tcPr>
          <w:p w14:paraId="5924933E" w14:textId="2D793CC9" w:rsidR="008D5B84" w:rsidRPr="00250067" w:rsidRDefault="001576DD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590CBAD5" w14:textId="77777777" w:rsidTr="70C56487">
        <w:tc>
          <w:tcPr>
            <w:tcW w:w="2122" w:type="dxa"/>
          </w:tcPr>
          <w:p w14:paraId="6B14AE68" w14:textId="5F0ECAE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</w:tcPr>
          <w:p w14:paraId="1373B5A8" w14:textId="1F30A21D" w:rsidR="008D5B84" w:rsidRPr="00250067" w:rsidRDefault="001576DD" w:rsidP="008D5B84">
            <w:r w:rsidRPr="281A08CB">
              <w:t xml:space="preserve">Visszaadja </w:t>
            </w:r>
            <w:r w:rsidR="00A76200">
              <w:t>azokat a kvízeket, amik a felhasználók számára elérhető</w:t>
            </w:r>
            <w:r w:rsidR="00FD6CCC">
              <w:t>ek</w:t>
            </w:r>
          </w:p>
        </w:tc>
      </w:tr>
      <w:tr w:rsidR="008D5B84" w:rsidRPr="00250067" w14:paraId="0281D7AE" w14:textId="77777777" w:rsidTr="70C56487">
        <w:tc>
          <w:tcPr>
            <w:tcW w:w="2122" w:type="dxa"/>
          </w:tcPr>
          <w:p w14:paraId="58685E2F" w14:textId="558BF8F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</w:tcPr>
          <w:p w14:paraId="36F224FD" w14:textId="1937EA9F" w:rsidR="008D5B84" w:rsidRPr="00EE4C20" w:rsidRDefault="00EE4C20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8D5B84" w:rsidRPr="00250067" w14:paraId="23383927" w14:textId="77777777" w:rsidTr="70C56487">
        <w:trPr>
          <w:trHeight w:val="330"/>
        </w:trPr>
        <w:tc>
          <w:tcPr>
            <w:tcW w:w="2122" w:type="dxa"/>
          </w:tcPr>
          <w:p w14:paraId="4A3BD28D" w14:textId="75DAA97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</w:tcPr>
          <w:p w14:paraId="740948BC" w14:textId="77777777" w:rsidR="008D5B84" w:rsidRPr="00250067" w:rsidRDefault="008D5B84" w:rsidP="008D5B84">
            <w:pPr>
              <w:rPr>
                <w:rFonts w:cstheme="minorHAnsi"/>
              </w:rPr>
            </w:pPr>
          </w:p>
        </w:tc>
      </w:tr>
      <w:tr w:rsidR="008D5B84" w:rsidRPr="00250067" w14:paraId="56895BDF" w14:textId="77777777" w:rsidTr="70C56487">
        <w:trPr>
          <w:trHeight w:val="329"/>
        </w:trPr>
        <w:tc>
          <w:tcPr>
            <w:tcW w:w="2122" w:type="dxa"/>
          </w:tcPr>
          <w:p w14:paraId="3EF55387" w14:textId="60A3371B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</w:tcPr>
          <w:p w14:paraId="64922B05" w14:textId="496FCD10" w:rsidR="008D5B84" w:rsidRPr="00250067" w:rsidRDefault="00233C14" w:rsidP="008D5B84">
            <w:r w:rsidRPr="274DB4AF">
              <w:t>quizion.hu/</w:t>
            </w:r>
            <w:proofErr w:type="spellStart"/>
            <w:r w:rsidR="274DB4AF" w:rsidRPr="274DB4AF">
              <w:t>admin</w:t>
            </w:r>
            <w:proofErr w:type="spellEnd"/>
            <w:r w:rsidRPr="274DB4AF">
              <w:t>/</w:t>
            </w:r>
            <w:proofErr w:type="spellStart"/>
            <w:r w:rsidRPr="274DB4AF">
              <w:t>quizzes</w:t>
            </w:r>
            <w:proofErr w:type="spellEnd"/>
          </w:p>
        </w:tc>
      </w:tr>
    </w:tbl>
    <w:p w14:paraId="25FF3FC8" w14:textId="77777777" w:rsidR="00DE18F3" w:rsidRDefault="00DE18F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5BB1D641" w14:textId="77777777" w:rsidTr="70C56487">
        <w:trPr>
          <w:trHeight w:val="1873"/>
        </w:trPr>
        <w:tc>
          <w:tcPr>
            <w:tcW w:w="2122" w:type="dxa"/>
          </w:tcPr>
          <w:p w14:paraId="6E9659EB" w14:textId="617A258B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685A71BD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[</w:t>
            </w:r>
          </w:p>
          <w:p w14:paraId="70CA3C58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1979F043" w14:textId="21F50C3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"id":1,</w:t>
            </w:r>
          </w:p>
          <w:p w14:paraId="7602EA37" w14:textId="0FBBAB1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464601" w:rsidRPr="00464601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Első kvíz",</w:t>
            </w:r>
          </w:p>
          <w:p w14:paraId="68E042CE" w14:textId="4C8ED8C9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464601" w:rsidRPr="00464601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Első kvíz leírás",</w:t>
            </w:r>
          </w:p>
          <w:p w14:paraId="7E6FB85E" w14:textId="7B630CF5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"seconds_per_quiz":10</w:t>
            </w:r>
          </w:p>
          <w:p w14:paraId="1F00DEB1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7F6BFF8B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6D377021" w14:textId="32883E2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F74AC3" w:rsidRPr="00F74AC3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:2,</w:t>
            </w:r>
          </w:p>
          <w:p w14:paraId="02D58CEA" w14:textId="20CF9B89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507615" w:rsidRPr="00507615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Második kvíz",</w:t>
            </w:r>
          </w:p>
          <w:p w14:paraId="558BA846" w14:textId="41EEBB9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F74AC3" w:rsidRPr="00F74AC3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Második kvíz leírás",</w:t>
            </w:r>
          </w:p>
          <w:p w14:paraId="69C37945" w14:textId="09EBBC1F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"seconds_per_quiz":10</w:t>
            </w:r>
          </w:p>
          <w:p w14:paraId="0B1035DE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07EF4B69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022CB2BF" w14:textId="19ED4968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"id":3,</w:t>
            </w:r>
          </w:p>
          <w:p w14:paraId="07D1F453" w14:textId="5FF019DC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0B53D9" w:rsidRPr="000B53D9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Harmadik kvíz",</w:t>
            </w:r>
          </w:p>
          <w:p w14:paraId="1C96CAB4" w14:textId="5B391D61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0B53D9" w:rsidRPr="000B53D9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C4223C" w:rsidRPr="00C4223C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Harmadik kvíz leírás",</w:t>
            </w:r>
          </w:p>
          <w:p w14:paraId="5FEB2EDA" w14:textId="3F25D4B4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"seconds_per_quiz":10</w:t>
            </w:r>
          </w:p>
          <w:p w14:paraId="2D1BEA55" w14:textId="77777777" w:rsidR="00A76200" w:rsidRDefault="006D6C51" w:rsidP="00A76200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19047965" w14:textId="0944BD39" w:rsidR="008D5B84" w:rsidRPr="00250067" w:rsidRDefault="006D6C51" w:rsidP="00A76200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]</w:t>
            </w:r>
          </w:p>
        </w:tc>
      </w:tr>
      <w:tr w:rsidR="000B470D" w:rsidRPr="00250067" w14:paraId="544ECEB5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7E5383C3" w14:textId="2E3EF344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5B9DBCA" w14:textId="4A8D85EC" w:rsidR="000B470D" w:rsidRPr="00250067" w:rsidRDefault="000B470D" w:rsidP="000B470D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</w:tcPr>
          <w:p w14:paraId="64F2DE80" w14:textId="32578BDF" w:rsidR="000B470D" w:rsidRPr="00250067" w:rsidRDefault="000B470D" w:rsidP="000B470D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0B470D" w:rsidRPr="00250067" w14:paraId="7749993A" w14:textId="77777777" w:rsidTr="70C56487">
        <w:trPr>
          <w:trHeight w:val="312"/>
        </w:trPr>
        <w:tc>
          <w:tcPr>
            <w:tcW w:w="2122" w:type="dxa"/>
            <w:vMerge/>
          </w:tcPr>
          <w:p w14:paraId="249F0A70" w14:textId="77777777" w:rsidR="000B470D" w:rsidRDefault="000B470D" w:rsidP="000B4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2C1C1B1" w14:textId="72842D6E" w:rsidR="000B470D" w:rsidRPr="00250067" w:rsidRDefault="000B470D" w:rsidP="000B4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046023C9" w14:textId="29A4E376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DF22A7" w:rsidRPr="00250067" w14:paraId="131091F0" w14:textId="77777777" w:rsidTr="007B4444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225E6B5" w14:textId="77777777" w:rsidR="00DF22A7" w:rsidRPr="00E87445" w:rsidRDefault="00DF22A7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</w:t>
            </w:r>
            <w:proofErr w:type="spellStart"/>
            <w:r w:rsidRPr="00FA5361">
              <w:t>all</w:t>
            </w:r>
            <w:proofErr w:type="spellEnd"/>
          </w:p>
        </w:tc>
      </w:tr>
      <w:tr w:rsidR="00DF22A7" w:rsidRPr="00250067" w14:paraId="48D9DDA0" w14:textId="77777777" w:rsidTr="007B4444">
        <w:tc>
          <w:tcPr>
            <w:tcW w:w="2122" w:type="dxa"/>
          </w:tcPr>
          <w:p w14:paraId="7DBB520A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6475022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DF22A7" w:rsidRPr="00250067" w14:paraId="650FAB9B" w14:textId="77777777" w:rsidTr="007B4444">
        <w:tc>
          <w:tcPr>
            <w:tcW w:w="2122" w:type="dxa"/>
          </w:tcPr>
          <w:p w14:paraId="69182295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DF397B4" w14:textId="77777777" w:rsidR="00DF22A7" w:rsidRPr="00250067" w:rsidRDefault="00DF22A7" w:rsidP="007B4444">
            <w:r w:rsidRPr="281A08CB">
              <w:t>Visszaadja az összes(!) kvízt (az inaktívakat is)</w:t>
            </w:r>
          </w:p>
        </w:tc>
      </w:tr>
      <w:tr w:rsidR="00DF22A7" w:rsidRPr="00EE4C20" w14:paraId="7ACBC3A7" w14:textId="77777777" w:rsidTr="007B4444">
        <w:tc>
          <w:tcPr>
            <w:tcW w:w="2122" w:type="dxa"/>
          </w:tcPr>
          <w:p w14:paraId="253743A2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542A6E06" w14:textId="77777777" w:rsidR="00DF22A7" w:rsidRPr="00EE4C20" w:rsidRDefault="00DF22A7" w:rsidP="007B444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DF22A7" w:rsidRPr="00250067" w14:paraId="7CBBB6AC" w14:textId="77777777" w:rsidTr="007B4444">
        <w:trPr>
          <w:trHeight w:val="330"/>
        </w:trPr>
        <w:tc>
          <w:tcPr>
            <w:tcW w:w="2122" w:type="dxa"/>
          </w:tcPr>
          <w:p w14:paraId="761DD7F3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1F26FE6" w14:textId="77777777" w:rsidR="00DF22A7" w:rsidRPr="00250067" w:rsidRDefault="00DF22A7" w:rsidP="007B4444">
            <w:pPr>
              <w:rPr>
                <w:rFonts w:cstheme="minorHAnsi"/>
              </w:rPr>
            </w:pPr>
          </w:p>
        </w:tc>
      </w:tr>
      <w:tr w:rsidR="00DF22A7" w:rsidRPr="00250067" w14:paraId="2C8B14D0" w14:textId="77777777" w:rsidTr="007B4444">
        <w:trPr>
          <w:trHeight w:val="329"/>
        </w:trPr>
        <w:tc>
          <w:tcPr>
            <w:tcW w:w="2122" w:type="dxa"/>
          </w:tcPr>
          <w:p w14:paraId="485BE8E2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901FE72" w14:textId="77777777" w:rsidR="00DF22A7" w:rsidRPr="00250067" w:rsidRDefault="00DF22A7" w:rsidP="007B4444">
            <w:r w:rsidRPr="274DB4AF">
              <w:t>quizion.hu/</w:t>
            </w:r>
            <w:proofErr w:type="spellStart"/>
            <w:r w:rsidRPr="274DB4AF">
              <w:t>admin</w:t>
            </w:r>
            <w:proofErr w:type="spellEnd"/>
            <w:r w:rsidRPr="274DB4AF">
              <w:t>/</w:t>
            </w:r>
            <w:proofErr w:type="spellStart"/>
            <w:r w:rsidRPr="274DB4AF">
              <w:t>quizzes</w:t>
            </w:r>
            <w:proofErr w:type="spellEnd"/>
            <w:r w:rsidRPr="274DB4AF">
              <w:t>/</w:t>
            </w:r>
            <w:proofErr w:type="spellStart"/>
            <w:r w:rsidRPr="274DB4AF">
              <w:t>all</w:t>
            </w:r>
            <w:proofErr w:type="spellEnd"/>
          </w:p>
        </w:tc>
      </w:tr>
      <w:tr w:rsidR="00DF22A7" w:rsidRPr="00250067" w14:paraId="2311B16A" w14:textId="77777777" w:rsidTr="007B4444">
        <w:trPr>
          <w:trHeight w:val="1873"/>
        </w:trPr>
        <w:tc>
          <w:tcPr>
            <w:tcW w:w="2122" w:type="dxa"/>
          </w:tcPr>
          <w:p w14:paraId="6EAA2848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0D83F41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[</w:t>
            </w:r>
          </w:p>
          <w:p w14:paraId="52FF6612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2AFBA8FE" w14:textId="379C18FE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023BB2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1,</w:t>
            </w:r>
          </w:p>
          <w:p w14:paraId="138ED3B2" w14:textId="69587DC3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Első kvíz",</w:t>
            </w:r>
          </w:p>
          <w:p w14:paraId="695C08B6" w14:textId="086E515B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Első kvíz leírás",</w:t>
            </w:r>
          </w:p>
          <w:p w14:paraId="0AC71F0A" w14:textId="0DF447D3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523E3E" w:rsidRPr="00523E3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6D6C51">
              <w:rPr>
                <w:rFonts w:cstheme="minorHAnsi"/>
              </w:rPr>
              <w:t>10</w:t>
            </w:r>
          </w:p>
          <w:p w14:paraId="13FE6BD9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227C1390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0D0749D7" w14:textId="303E0618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023BB2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2,</w:t>
            </w:r>
          </w:p>
          <w:p w14:paraId="6BA87E5E" w14:textId="0F450243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Második kvíz",</w:t>
            </w:r>
          </w:p>
          <w:p w14:paraId="3A04BE01" w14:textId="5A56C95D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Második kvíz leírás",</w:t>
            </w:r>
          </w:p>
          <w:p w14:paraId="62FA0EE4" w14:textId="7B7738BB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523E3E" w:rsidRPr="00523E3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6D6C51">
              <w:rPr>
                <w:rFonts w:cstheme="minorHAnsi"/>
              </w:rPr>
              <w:t>10</w:t>
            </w:r>
          </w:p>
          <w:p w14:paraId="2E1A3B90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3F6BCB05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25585223" w14:textId="6CED1AE3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523E3E" w:rsidRPr="00523E3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6D6C51">
              <w:rPr>
                <w:rFonts w:cstheme="minorHAnsi"/>
              </w:rPr>
              <w:t>3,</w:t>
            </w:r>
          </w:p>
          <w:p w14:paraId="4853E1F4" w14:textId="5D71146F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Harmadik kvíz",</w:t>
            </w:r>
          </w:p>
          <w:p w14:paraId="5510344B" w14:textId="1F3F5E2E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6D6C51">
              <w:rPr>
                <w:rFonts w:cstheme="minorHAnsi"/>
              </w:rPr>
              <w:t>Harmadik kvíz leírás",</w:t>
            </w:r>
          </w:p>
          <w:p w14:paraId="646AE158" w14:textId="06D61771" w:rsidR="00DF22A7" w:rsidRPr="006D6C51" w:rsidRDefault="00DF22A7" w:rsidP="00660D5B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523E3E" w:rsidRPr="00523E3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6D6C51">
              <w:rPr>
                <w:rFonts w:cstheme="minorHAnsi"/>
              </w:rPr>
              <w:t>10</w:t>
            </w:r>
          </w:p>
          <w:p w14:paraId="7353E035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</w:t>
            </w:r>
          </w:p>
          <w:p w14:paraId="73CD3907" w14:textId="77777777" w:rsidR="00DF22A7" w:rsidRPr="00250067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]</w:t>
            </w:r>
          </w:p>
        </w:tc>
      </w:tr>
      <w:tr w:rsidR="00DF22A7" w:rsidRPr="00250067" w14:paraId="447C3E65" w14:textId="77777777" w:rsidTr="007B4444">
        <w:trPr>
          <w:trHeight w:val="312"/>
        </w:trPr>
        <w:tc>
          <w:tcPr>
            <w:tcW w:w="2122" w:type="dxa"/>
            <w:vMerge w:val="restart"/>
          </w:tcPr>
          <w:p w14:paraId="78CFEA53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5B5D628B" w14:textId="77777777" w:rsidR="00DF22A7" w:rsidRPr="00250067" w:rsidRDefault="00DF22A7" w:rsidP="007B4444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</w:tcPr>
          <w:p w14:paraId="289A5A05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DF22A7" w:rsidRPr="00250067" w14:paraId="0009C28C" w14:textId="77777777" w:rsidTr="007B4444">
        <w:trPr>
          <w:trHeight w:val="312"/>
        </w:trPr>
        <w:tc>
          <w:tcPr>
            <w:tcW w:w="2122" w:type="dxa"/>
            <w:vMerge/>
          </w:tcPr>
          <w:p w14:paraId="6D727497" w14:textId="77777777" w:rsidR="00DF22A7" w:rsidRDefault="00DF22A7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AEFC522" w14:textId="77777777" w:rsidR="00DF22A7" w:rsidRPr="00250067" w:rsidRDefault="00DF22A7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3B6A81FE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0B470D" w:rsidRPr="00250067" w14:paraId="02E0194B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CE6F209" w14:textId="228CE7B3" w:rsidR="000B470D" w:rsidRPr="00E87445" w:rsidRDefault="7647AB0D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0B470D" w:rsidRPr="00FA5361">
              <w:t>/</w:t>
            </w:r>
            <w:proofErr w:type="spellStart"/>
            <w:r w:rsidR="000B470D" w:rsidRPr="00FA5361">
              <w:t>quizzes</w:t>
            </w:r>
            <w:proofErr w:type="spellEnd"/>
          </w:p>
        </w:tc>
      </w:tr>
      <w:tr w:rsidR="000B470D" w:rsidRPr="00250067" w14:paraId="212BC9D0" w14:textId="77777777" w:rsidTr="70C56487">
        <w:tc>
          <w:tcPr>
            <w:tcW w:w="2122" w:type="dxa"/>
          </w:tcPr>
          <w:p w14:paraId="6A36F370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925FB6F" w14:textId="622B7763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0B470D" w:rsidRPr="00250067" w14:paraId="6A4A865A" w14:textId="77777777" w:rsidTr="70C56487">
        <w:tc>
          <w:tcPr>
            <w:tcW w:w="2122" w:type="dxa"/>
          </w:tcPr>
          <w:p w14:paraId="27E9E70A" w14:textId="77777777" w:rsidR="000B470D" w:rsidRPr="00250067" w:rsidRDefault="000B470D" w:rsidP="560921EB">
            <w:pPr>
              <w:spacing w:line="259" w:lineRule="auto"/>
            </w:pPr>
            <w:r w:rsidRPr="7647AB0D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53512021" w14:textId="4129B863" w:rsidR="000B470D" w:rsidRPr="00250067" w:rsidRDefault="000B470D" w:rsidP="560921EB">
            <w:pPr>
              <w:spacing w:line="259" w:lineRule="auto"/>
            </w:pPr>
            <w:r w:rsidRPr="7647AB0D">
              <w:rPr>
                <w:rFonts w:eastAsiaTheme="minorEastAsia"/>
              </w:rPr>
              <w:t>Új kvízt hoz létre</w:t>
            </w:r>
          </w:p>
        </w:tc>
      </w:tr>
      <w:tr w:rsidR="000B470D" w:rsidRPr="00250067" w14:paraId="6D21DE85" w14:textId="77777777" w:rsidTr="70C56487">
        <w:tc>
          <w:tcPr>
            <w:tcW w:w="2122" w:type="dxa"/>
          </w:tcPr>
          <w:p w14:paraId="481107E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5069279F" w14:textId="43A01D1C" w:rsidR="000B470D" w:rsidRPr="00250067" w:rsidRDefault="5FB496BD" w:rsidP="000B470D">
            <w:r>
              <w:t xml:space="preserve">A végpont </w:t>
            </w:r>
            <w:proofErr w:type="spellStart"/>
            <w:r w:rsidR="38F6F206">
              <w:t>autentikációhoz</w:t>
            </w:r>
            <w:proofErr w:type="spellEnd"/>
            <w:r w:rsidR="38F6F206">
              <w:t xml:space="preserve"> kötött (</w:t>
            </w:r>
            <w:r>
              <w:t>adminisztrátori jog</w:t>
            </w:r>
            <w:r w:rsidR="38F6F206">
              <w:t>)</w:t>
            </w:r>
          </w:p>
        </w:tc>
      </w:tr>
      <w:tr w:rsidR="000B470D" w:rsidRPr="00250067" w14:paraId="2C8C6680" w14:textId="77777777" w:rsidTr="70C56487">
        <w:trPr>
          <w:trHeight w:val="330"/>
        </w:trPr>
        <w:tc>
          <w:tcPr>
            <w:tcW w:w="2122" w:type="dxa"/>
          </w:tcPr>
          <w:p w14:paraId="47627366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520A2FB5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header</w:t>
            </w:r>
            <w:proofErr w:type="spellEnd"/>
          </w:p>
          <w:p w14:paraId="10957625" w14:textId="0DB9CEA9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megjelenő címe</w:t>
            </w:r>
          </w:p>
          <w:p w14:paraId="3FA01762" w14:textId="2B0EDCE1" w:rsidR="000B470D" w:rsidRPr="00142F71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Szöveg</w:t>
            </w:r>
          </w:p>
          <w:p w14:paraId="4FAA6870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description</w:t>
            </w:r>
            <w:proofErr w:type="spellEnd"/>
          </w:p>
          <w:p w14:paraId="5309ABC7" w14:textId="77777777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leírása</w:t>
            </w:r>
          </w:p>
          <w:p w14:paraId="7E63A4BA" w14:textId="77777777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Szöveg</w:t>
            </w:r>
          </w:p>
          <w:p w14:paraId="6BEDCCD4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active</w:t>
            </w:r>
            <w:proofErr w:type="spellEnd"/>
          </w:p>
          <w:p w14:paraId="4726FF6F" w14:textId="77777777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kvízláthatósági tulajdonsága</w:t>
            </w:r>
          </w:p>
          <w:p w14:paraId="094E60E0" w14:textId="77777777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Szám (1/0)</w:t>
            </w:r>
          </w:p>
          <w:p w14:paraId="2EB26213" w14:textId="20ECF7EC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Opcionális (</w:t>
            </w:r>
            <w:r w:rsidR="2CD7DE61">
              <w:t>alapértelmezetten</w:t>
            </w:r>
            <w:r w:rsidRPr="70C56487">
              <w:t xml:space="preserve"> 0, nem jelenik meg)</w:t>
            </w:r>
          </w:p>
          <w:p w14:paraId="62A9A918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seconds_per_quiz</w:t>
            </w:r>
            <w:proofErr w:type="spellEnd"/>
          </w:p>
          <w:p w14:paraId="50A97187" w14:textId="5E28E951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Egy kérdéssel eltölthető idő (másodpercben)</w:t>
            </w:r>
          </w:p>
          <w:p w14:paraId="226A5C66" w14:textId="77777777" w:rsidR="000B4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Szám</w:t>
            </w:r>
          </w:p>
          <w:p w14:paraId="26F1FD3A" w14:textId="2643CB49" w:rsidR="000B470D" w:rsidRPr="00E91268" w:rsidRDefault="70C56487" w:rsidP="00170984">
            <w:pPr>
              <w:pStyle w:val="ListParagraph"/>
              <w:numPr>
                <w:ilvl w:val="0"/>
                <w:numId w:val="31"/>
              </w:numPr>
              <w:rPr>
                <w:rFonts w:asciiTheme="minorHAnsi" w:eastAsiaTheme="minorEastAsia" w:hAnsiTheme="minorHAnsi"/>
              </w:rPr>
            </w:pPr>
            <w:r w:rsidRPr="70C56487">
              <w:t>Opcionális (a</w:t>
            </w:r>
            <w:r w:rsidR="00B15306">
              <w:t>l</w:t>
            </w:r>
            <w:r w:rsidRPr="70C56487">
              <w:t>a</w:t>
            </w:r>
            <w:r w:rsidR="00B15306">
              <w:t>p</w:t>
            </w:r>
            <w:r w:rsidRPr="70C56487">
              <w:t>értelmezetten 10)</w:t>
            </w:r>
          </w:p>
        </w:tc>
      </w:tr>
      <w:tr w:rsidR="000B470D" w:rsidRPr="00250067" w14:paraId="162872DC" w14:textId="77777777" w:rsidTr="70C56487">
        <w:trPr>
          <w:trHeight w:val="329"/>
        </w:trPr>
        <w:tc>
          <w:tcPr>
            <w:tcW w:w="2122" w:type="dxa"/>
          </w:tcPr>
          <w:p w14:paraId="2144FA7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C4C834B" w14:textId="7BAFB29E" w:rsidR="000B470D" w:rsidRDefault="774BACB8" w:rsidP="000B470D">
            <w:proofErr w:type="spellStart"/>
            <w:r w:rsidRPr="774BACB8">
              <w:t>admin</w:t>
            </w:r>
            <w:proofErr w:type="spellEnd"/>
            <w:r w:rsidR="000B470D" w:rsidRPr="774BACB8">
              <w:t>/</w:t>
            </w:r>
            <w:proofErr w:type="spellStart"/>
            <w:r w:rsidR="000B470D" w:rsidRPr="774BACB8">
              <w:t>quizzes</w:t>
            </w:r>
            <w:proofErr w:type="spellEnd"/>
          </w:p>
          <w:p w14:paraId="4F8020C1" w14:textId="6E8CD822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>{</w:t>
            </w:r>
          </w:p>
          <w:p w14:paraId="017565E2" w14:textId="77777777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 xml:space="preserve">    "</w:t>
            </w:r>
            <w:proofErr w:type="spellStart"/>
            <w:r w:rsidRPr="00B51179">
              <w:rPr>
                <w:rFonts w:cstheme="minorHAnsi"/>
              </w:rPr>
              <w:t>header</w:t>
            </w:r>
            <w:proofErr w:type="spellEnd"/>
            <w:r w:rsidRPr="00B51179">
              <w:rPr>
                <w:rFonts w:cstheme="minorHAnsi"/>
              </w:rPr>
              <w:t>":"Negyedik kvíz",</w:t>
            </w:r>
          </w:p>
          <w:p w14:paraId="0FD23372" w14:textId="77777777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 xml:space="preserve">    "</w:t>
            </w:r>
            <w:proofErr w:type="spellStart"/>
            <w:r w:rsidRPr="00B51179">
              <w:rPr>
                <w:rFonts w:cstheme="minorHAnsi"/>
              </w:rPr>
              <w:t>description</w:t>
            </w:r>
            <w:proofErr w:type="spellEnd"/>
            <w:r w:rsidRPr="00B51179">
              <w:rPr>
                <w:rFonts w:cstheme="minorHAnsi"/>
              </w:rPr>
              <w:t>":"Negyedik kvíz leírása"</w:t>
            </w:r>
          </w:p>
          <w:p w14:paraId="6E498962" w14:textId="0E0C5391" w:rsidR="000B470D" w:rsidRPr="00250067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>}</w:t>
            </w:r>
          </w:p>
        </w:tc>
      </w:tr>
      <w:tr w:rsidR="000B470D" w:rsidRPr="00250067" w14:paraId="6688B83E" w14:textId="77777777" w:rsidTr="70C56487">
        <w:trPr>
          <w:trHeight w:val="1510"/>
        </w:trPr>
        <w:tc>
          <w:tcPr>
            <w:tcW w:w="2122" w:type="dxa"/>
          </w:tcPr>
          <w:p w14:paraId="28CB17F2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30AAE95" w14:textId="77777777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>{</w:t>
            </w:r>
          </w:p>
          <w:p w14:paraId="1BD83D62" w14:textId="49BC4DA7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</w:t>
            </w:r>
            <w:proofErr w:type="spellStart"/>
            <w:r w:rsidRPr="000B470D">
              <w:rPr>
                <w:rFonts w:cstheme="minorHAnsi"/>
              </w:rPr>
              <w:t>header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0B470D">
              <w:rPr>
                <w:rFonts w:cstheme="minorHAnsi"/>
              </w:rPr>
              <w:t>Negyedik kvíz",</w:t>
            </w:r>
          </w:p>
          <w:p w14:paraId="51B7955E" w14:textId="5E1A08A2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</w:t>
            </w:r>
            <w:proofErr w:type="spellStart"/>
            <w:r w:rsidRPr="000B470D">
              <w:rPr>
                <w:rFonts w:cstheme="minorHAnsi"/>
              </w:rPr>
              <w:t>description</w:t>
            </w:r>
            <w:proofErr w:type="spellEnd"/>
            <w:r w:rsidR="00523E3E" w:rsidRPr="00523E3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3E3E" w:rsidRPr="00523E3E">
              <w:rPr>
                <w:rFonts w:cstheme="minorHAnsi"/>
              </w:rPr>
              <w:t>"</w:t>
            </w:r>
            <w:r w:rsidRPr="000B470D">
              <w:rPr>
                <w:rFonts w:cstheme="minorHAnsi"/>
              </w:rPr>
              <w:t>Negyedik kvíz leírása",</w:t>
            </w:r>
          </w:p>
          <w:p w14:paraId="0AEA1CE8" w14:textId="551116A9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"id</w:t>
            </w:r>
            <w:r w:rsidR="00523E3E" w:rsidRPr="00523E3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B470D">
              <w:rPr>
                <w:rFonts w:cstheme="minorHAnsi"/>
              </w:rPr>
              <w:t>4</w:t>
            </w:r>
          </w:p>
          <w:p w14:paraId="12627755" w14:textId="52639705" w:rsidR="000B470D" w:rsidRPr="00250067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>}</w:t>
            </w:r>
          </w:p>
        </w:tc>
      </w:tr>
      <w:tr w:rsidR="00917575" w:rsidRPr="00250067" w14:paraId="67CA8475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610FD7D" w14:textId="77777777" w:rsidR="00917575" w:rsidRPr="00250067" w:rsidRDefault="00917575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EDEFDA8" w14:textId="6C6F02F4" w:rsidR="00917575" w:rsidRDefault="00917575" w:rsidP="00917575">
            <w:pPr>
              <w:jc w:val="center"/>
            </w:pPr>
            <w:r>
              <w:t>400</w:t>
            </w:r>
          </w:p>
        </w:tc>
        <w:tc>
          <w:tcPr>
            <w:tcW w:w="5806" w:type="dxa"/>
            <w:vAlign w:val="center"/>
          </w:tcPr>
          <w:p w14:paraId="53FE8F41" w14:textId="311A966E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917575" w:rsidRPr="00250067" w14:paraId="2E0EC0DC" w14:textId="77777777" w:rsidTr="70C56487">
        <w:trPr>
          <w:trHeight w:val="312"/>
        </w:trPr>
        <w:tc>
          <w:tcPr>
            <w:tcW w:w="2122" w:type="dxa"/>
            <w:vMerge/>
          </w:tcPr>
          <w:p w14:paraId="6306AB5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5D7BAC3" w14:textId="04F06660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11E8E10F" w14:textId="20EEB6AF" w:rsidR="00917575" w:rsidRDefault="00917575" w:rsidP="00917575">
            <w:r>
              <w:rPr>
                <w:rFonts w:cstheme="minorHAnsi"/>
              </w:rPr>
              <w:t>Hibás paraméter</w:t>
            </w:r>
          </w:p>
        </w:tc>
      </w:tr>
      <w:tr w:rsidR="00917575" w:rsidRPr="00250067" w14:paraId="3B9DA10E" w14:textId="77777777" w:rsidTr="70C56487">
        <w:trPr>
          <w:trHeight w:val="312"/>
        </w:trPr>
        <w:tc>
          <w:tcPr>
            <w:tcW w:w="2122" w:type="dxa"/>
            <w:vMerge/>
          </w:tcPr>
          <w:p w14:paraId="07098B8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D100F8E" w14:textId="6D874E55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43B2240" w14:textId="2678865B" w:rsidR="00917575" w:rsidRDefault="00917575" w:rsidP="00917575"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04A5694D" w14:textId="77777777" w:rsidTr="70C56487">
        <w:trPr>
          <w:trHeight w:val="312"/>
        </w:trPr>
        <w:tc>
          <w:tcPr>
            <w:tcW w:w="2122" w:type="dxa"/>
            <w:vMerge/>
          </w:tcPr>
          <w:p w14:paraId="29386B95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A268845" w14:textId="78C70F79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483F044" w14:textId="07A98611" w:rsidR="00917575" w:rsidRDefault="00917575" w:rsidP="00917575"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3FFEE0BB" w14:textId="77777777" w:rsidTr="008D4C4C">
        <w:trPr>
          <w:trHeight w:val="312"/>
        </w:trPr>
        <w:tc>
          <w:tcPr>
            <w:tcW w:w="2122" w:type="dxa"/>
            <w:vMerge/>
            <w:tcBorders>
              <w:bottom w:val="single" w:sz="4" w:space="0" w:color="auto"/>
            </w:tcBorders>
          </w:tcPr>
          <w:p w14:paraId="58C5678B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CFA9B0A" w14:textId="0D88E1AB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tcBorders>
              <w:bottom w:val="single" w:sz="4" w:space="0" w:color="auto"/>
            </w:tcBorders>
          </w:tcPr>
          <w:p w14:paraId="28221EA8" w14:textId="57460608" w:rsidR="00917575" w:rsidRDefault="00917575" w:rsidP="00917575">
            <w:r>
              <w:rPr>
                <w:rFonts w:cstheme="minorHAnsi"/>
              </w:rPr>
              <w:t>Kvíz nem található</w:t>
            </w:r>
          </w:p>
        </w:tc>
      </w:tr>
    </w:tbl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18515B" w:rsidRPr="00250067" w14:paraId="3ED685AD" w14:textId="77777777" w:rsidTr="008D4C4C">
        <w:tc>
          <w:tcPr>
            <w:tcW w:w="9062" w:type="dxa"/>
            <w:gridSpan w:val="3"/>
            <w:tcBorders>
              <w:top w:val="single" w:sz="4" w:space="0" w:color="auto"/>
            </w:tcBorders>
          </w:tcPr>
          <w:p w14:paraId="3B4AC78F" w14:textId="77777777" w:rsidR="0018515B" w:rsidRPr="004D20A2" w:rsidRDefault="0018515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18515B" w14:paraId="665F160F" w14:textId="77777777" w:rsidTr="007B4444">
        <w:tc>
          <w:tcPr>
            <w:tcW w:w="2122" w:type="dxa"/>
          </w:tcPr>
          <w:p w14:paraId="46D317B0" w14:textId="77777777" w:rsidR="0018515B" w:rsidRDefault="0018515B" w:rsidP="007B444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2B408C9C" w14:textId="77777777" w:rsidR="0018515B" w:rsidRDefault="0018515B" w:rsidP="007B4444">
            <w:r>
              <w:t>GET</w:t>
            </w:r>
          </w:p>
        </w:tc>
      </w:tr>
      <w:tr w:rsidR="0018515B" w14:paraId="3DCE22F1" w14:textId="77777777" w:rsidTr="007B4444">
        <w:tc>
          <w:tcPr>
            <w:tcW w:w="2122" w:type="dxa"/>
          </w:tcPr>
          <w:p w14:paraId="68DE3209" w14:textId="77777777" w:rsidR="0018515B" w:rsidRDefault="0018515B" w:rsidP="007B4444">
            <w:r>
              <w:t>Leírás</w:t>
            </w:r>
          </w:p>
        </w:tc>
        <w:tc>
          <w:tcPr>
            <w:tcW w:w="6940" w:type="dxa"/>
            <w:gridSpan w:val="2"/>
          </w:tcPr>
          <w:p w14:paraId="2F327563" w14:textId="77777777" w:rsidR="0018515B" w:rsidRDefault="0018515B" w:rsidP="007B4444">
            <w:r>
              <w:t>Megjeleníti az adott azonosítóval rendelkező kvízt</w:t>
            </w:r>
          </w:p>
        </w:tc>
      </w:tr>
      <w:tr w:rsidR="0018515B" w14:paraId="20F92A1D" w14:textId="77777777" w:rsidTr="007B4444">
        <w:tc>
          <w:tcPr>
            <w:tcW w:w="2122" w:type="dxa"/>
          </w:tcPr>
          <w:p w14:paraId="281F586F" w14:textId="77777777" w:rsidR="0018515B" w:rsidRDefault="0018515B" w:rsidP="007B4444">
            <w:r>
              <w:t>Követelmények</w:t>
            </w:r>
          </w:p>
        </w:tc>
        <w:tc>
          <w:tcPr>
            <w:tcW w:w="6940" w:type="dxa"/>
            <w:gridSpan w:val="2"/>
          </w:tcPr>
          <w:p w14:paraId="55906ED8" w14:textId="77777777" w:rsidR="0018515B" w:rsidRDefault="0018515B" w:rsidP="007B4444">
            <w:r>
              <w:t>A végpont nem igényel jogosultságot</w:t>
            </w:r>
          </w:p>
        </w:tc>
      </w:tr>
      <w:tr w:rsidR="0018515B" w:rsidRPr="00362BA3" w14:paraId="14613562" w14:textId="77777777" w:rsidTr="007B4444">
        <w:trPr>
          <w:trHeight w:val="330"/>
        </w:trPr>
        <w:tc>
          <w:tcPr>
            <w:tcW w:w="2122" w:type="dxa"/>
          </w:tcPr>
          <w:p w14:paraId="11D1659E" w14:textId="77777777" w:rsidR="0018515B" w:rsidRDefault="0018515B" w:rsidP="007B444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29341207" w14:textId="77777777" w:rsidR="0018515B" w:rsidRDefault="0018515B" w:rsidP="007B4444">
            <w:proofErr w:type="spellStart"/>
            <w:r>
              <w:t>quiz_id</w:t>
            </w:r>
            <w:proofErr w:type="spellEnd"/>
          </w:p>
          <w:p w14:paraId="4DA44FCA" w14:textId="77777777" w:rsidR="0018515B" w:rsidRDefault="0018515B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3395C988" w14:textId="77777777" w:rsidR="0018515B" w:rsidRPr="00362BA3" w:rsidRDefault="0018515B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18515B" w:rsidRPr="00633168" w14:paraId="3FF8476E" w14:textId="77777777" w:rsidTr="007B4444">
        <w:trPr>
          <w:trHeight w:val="329"/>
        </w:trPr>
        <w:tc>
          <w:tcPr>
            <w:tcW w:w="2122" w:type="dxa"/>
          </w:tcPr>
          <w:p w14:paraId="7049B54F" w14:textId="77777777" w:rsidR="0018515B" w:rsidRDefault="0018515B" w:rsidP="007B4444">
            <w:r>
              <w:t>Példa kérés</w:t>
            </w:r>
          </w:p>
        </w:tc>
        <w:tc>
          <w:tcPr>
            <w:tcW w:w="6940" w:type="dxa"/>
            <w:gridSpan w:val="2"/>
          </w:tcPr>
          <w:p w14:paraId="56BD8731" w14:textId="77777777" w:rsidR="0018515B" w:rsidRPr="00633168" w:rsidRDefault="0018515B" w:rsidP="007B444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  <w:r>
              <w:t>/1</w:t>
            </w:r>
          </w:p>
        </w:tc>
      </w:tr>
      <w:tr w:rsidR="0018515B" w14:paraId="419B6A53" w14:textId="77777777" w:rsidTr="00934B93">
        <w:trPr>
          <w:trHeight w:val="1686"/>
        </w:trPr>
        <w:tc>
          <w:tcPr>
            <w:tcW w:w="2122" w:type="dxa"/>
            <w:tcBorders>
              <w:bottom w:val="single" w:sz="4" w:space="0" w:color="auto"/>
            </w:tcBorders>
          </w:tcPr>
          <w:p w14:paraId="32D91EA1" w14:textId="77777777" w:rsidR="0018515B" w:rsidRDefault="0018515B" w:rsidP="007B444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auto"/>
            </w:tcBorders>
          </w:tcPr>
          <w:p w14:paraId="4E78CDE5" w14:textId="77777777" w:rsidR="0018515B" w:rsidRPr="00FF2CD7" w:rsidRDefault="0018515B" w:rsidP="007B4444">
            <w:r w:rsidRPr="00FF2CD7">
              <w:t>{</w:t>
            </w:r>
          </w:p>
          <w:p w14:paraId="0B7FA801" w14:textId="710E1767" w:rsidR="0018515B" w:rsidRPr="00FF2CD7" w:rsidRDefault="0018515B" w:rsidP="007B4444">
            <w:r w:rsidRPr="00FF2CD7">
              <w:t xml:space="preserve">  "id</w:t>
            </w:r>
            <w:r w:rsidR="00523E3E" w:rsidRPr="00523E3E">
              <w:t>"</w:t>
            </w:r>
            <w:r w:rsidR="00023BB2">
              <w:t>:</w:t>
            </w:r>
            <w:r w:rsidRPr="00FF2CD7">
              <w:t>1,</w:t>
            </w:r>
          </w:p>
          <w:p w14:paraId="3B5CF1B9" w14:textId="1BE4A142" w:rsidR="0018515B" w:rsidRPr="00FF2CD7" w:rsidRDefault="0018515B" w:rsidP="007B4444">
            <w:r w:rsidRPr="00FF2CD7">
              <w:t xml:space="preserve">  "</w:t>
            </w:r>
            <w:proofErr w:type="spellStart"/>
            <w:r w:rsidRPr="00FF2CD7">
              <w:t>header</w:t>
            </w:r>
            <w:proofErr w:type="spellEnd"/>
            <w:r w:rsidR="00523E3E" w:rsidRPr="00523E3E">
              <w:t>"</w:t>
            </w:r>
            <w:r w:rsidR="00A40736">
              <w:t>:</w:t>
            </w:r>
            <w:r w:rsidR="00523E3E" w:rsidRPr="00523E3E">
              <w:t>"</w:t>
            </w:r>
            <w:r w:rsidRPr="00FF2CD7">
              <w:t>Első kvíz",</w:t>
            </w:r>
          </w:p>
          <w:p w14:paraId="77B22B5B" w14:textId="38C4AC23" w:rsidR="0018515B" w:rsidRPr="00FF2CD7" w:rsidRDefault="0018515B" w:rsidP="007B4444">
            <w:r w:rsidRPr="00FF2CD7">
              <w:t xml:space="preserve">  "</w:t>
            </w:r>
            <w:proofErr w:type="spellStart"/>
            <w:r w:rsidRPr="00FF2CD7">
              <w:t>description</w:t>
            </w:r>
            <w:proofErr w:type="spellEnd"/>
            <w:r w:rsidR="00523E3E" w:rsidRPr="00523E3E">
              <w:t>"</w:t>
            </w:r>
            <w:r w:rsidR="00A40736">
              <w:t>:</w:t>
            </w:r>
            <w:r w:rsidR="00523E3E" w:rsidRPr="00523E3E">
              <w:t>"</w:t>
            </w:r>
            <w:r w:rsidRPr="00FF2CD7">
              <w:t>Első kvíz leírás",</w:t>
            </w:r>
          </w:p>
          <w:p w14:paraId="09364A82" w14:textId="7F848154" w:rsidR="0018515B" w:rsidRPr="00FF2CD7" w:rsidRDefault="0018515B" w:rsidP="007B4444">
            <w:r w:rsidRPr="00FF2CD7">
              <w:t xml:space="preserve">  "seconds_per_quiz</w:t>
            </w:r>
            <w:r w:rsidR="00523E3E" w:rsidRPr="00523E3E">
              <w:t>"</w:t>
            </w:r>
            <w:r w:rsidR="00023BB2">
              <w:t>:</w:t>
            </w:r>
            <w:r w:rsidRPr="00FF2CD7">
              <w:t>10</w:t>
            </w:r>
          </w:p>
          <w:p w14:paraId="02D507DD" w14:textId="77777777" w:rsidR="0018515B" w:rsidRDefault="0018515B" w:rsidP="007B4444">
            <w:r w:rsidRPr="00FF2CD7">
              <w:t>}</w:t>
            </w:r>
          </w:p>
        </w:tc>
      </w:tr>
      <w:tr w:rsidR="0018515B" w:rsidRPr="00250067" w14:paraId="6286D81C" w14:textId="77777777" w:rsidTr="007B4444">
        <w:trPr>
          <w:trHeight w:val="312"/>
        </w:trPr>
        <w:tc>
          <w:tcPr>
            <w:tcW w:w="2122" w:type="dxa"/>
            <w:vMerge w:val="restart"/>
          </w:tcPr>
          <w:p w14:paraId="024ABF1C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8924E32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6FCE9068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Hibás paraméter </w:t>
            </w:r>
          </w:p>
        </w:tc>
      </w:tr>
      <w:tr w:rsidR="0018515B" w:rsidRPr="00250067" w14:paraId="1ECAB994" w14:textId="77777777" w:rsidTr="007B4444">
        <w:trPr>
          <w:trHeight w:val="312"/>
        </w:trPr>
        <w:tc>
          <w:tcPr>
            <w:tcW w:w="2122" w:type="dxa"/>
            <w:vMerge/>
          </w:tcPr>
          <w:p w14:paraId="6A1DA248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DE78484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5D38610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18515B" w:rsidRPr="00250067" w14:paraId="1B55D397" w14:textId="77777777" w:rsidTr="007B4444">
        <w:trPr>
          <w:trHeight w:val="312"/>
        </w:trPr>
        <w:tc>
          <w:tcPr>
            <w:tcW w:w="2122" w:type="dxa"/>
            <w:vMerge/>
          </w:tcPr>
          <w:p w14:paraId="623E2B38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60CF5FD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3A459AF1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18515B" w:rsidRPr="00250067" w14:paraId="380A4509" w14:textId="77777777" w:rsidTr="007B4444">
        <w:trPr>
          <w:trHeight w:val="312"/>
        </w:trPr>
        <w:tc>
          <w:tcPr>
            <w:tcW w:w="2122" w:type="dxa"/>
            <w:vMerge/>
          </w:tcPr>
          <w:p w14:paraId="46A2F8A2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5294234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ADDBF8C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0B470D" w:rsidRPr="00250067" w14:paraId="02DFF58D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061F8939" w14:textId="4367B004" w:rsidR="000B470D" w:rsidRPr="004D20A2" w:rsidRDefault="0FA95554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0B470D" w:rsidRPr="00FA5361">
              <w:t>/</w:t>
            </w:r>
            <w:proofErr w:type="spellStart"/>
            <w:r w:rsidR="008A06B7" w:rsidRPr="00FA5361">
              <w:t>quizzes</w:t>
            </w:r>
            <w:proofErr w:type="spellEnd"/>
            <w:r w:rsidR="008A06B7" w:rsidRPr="00FA5361">
              <w:t>/{</w:t>
            </w:r>
            <w:proofErr w:type="spellStart"/>
            <w:r w:rsidR="008A06B7" w:rsidRPr="00FA5361">
              <w:t>quiz</w:t>
            </w:r>
            <w:r w:rsidR="001D6CB7" w:rsidRPr="00FA5361">
              <w:t>_id</w:t>
            </w:r>
            <w:proofErr w:type="spellEnd"/>
            <w:r w:rsidR="008A06B7" w:rsidRPr="00FA5361">
              <w:t>}</w:t>
            </w:r>
          </w:p>
        </w:tc>
      </w:tr>
      <w:tr w:rsidR="000B470D" w:rsidRPr="00250067" w14:paraId="6286159E" w14:textId="77777777" w:rsidTr="70C56487">
        <w:tc>
          <w:tcPr>
            <w:tcW w:w="2122" w:type="dxa"/>
          </w:tcPr>
          <w:p w14:paraId="64DBCB4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F1277AD" w14:textId="568152A3" w:rsidR="000B470D" w:rsidRPr="00250067" w:rsidRDefault="008A06B7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0B470D" w:rsidRPr="00250067" w14:paraId="057819FA" w14:textId="77777777" w:rsidTr="70C56487">
        <w:tc>
          <w:tcPr>
            <w:tcW w:w="2122" w:type="dxa"/>
          </w:tcPr>
          <w:p w14:paraId="4CF82C35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7C4D6FA" w14:textId="30336AF5" w:rsidR="000B470D" w:rsidRPr="00250067" w:rsidRDefault="00F90CCE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 megadott sorszámú kvíz megadott paraméter</w:t>
            </w:r>
            <w:r w:rsidR="00917575">
              <w:rPr>
                <w:rFonts w:cstheme="minorHAnsi"/>
              </w:rPr>
              <w:t>eit</w:t>
            </w:r>
          </w:p>
        </w:tc>
      </w:tr>
      <w:tr w:rsidR="000B470D" w:rsidRPr="00250067" w14:paraId="3047DB85" w14:textId="77777777" w:rsidTr="70C56487">
        <w:tc>
          <w:tcPr>
            <w:tcW w:w="2122" w:type="dxa"/>
          </w:tcPr>
          <w:p w14:paraId="6B894789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C8A4A0F" w14:textId="0E1792A5" w:rsidR="000B470D" w:rsidRPr="00250067" w:rsidRDefault="353C53D2" w:rsidP="000B470D">
            <w:r>
              <w:t xml:space="preserve">A végpont </w:t>
            </w:r>
            <w:proofErr w:type="spellStart"/>
            <w:r w:rsidR="560921EB">
              <w:t>autentikációhoz</w:t>
            </w:r>
            <w:proofErr w:type="spellEnd"/>
            <w:r w:rsidR="560921EB">
              <w:t xml:space="preserve"> kötött (</w:t>
            </w:r>
            <w:r>
              <w:t>adminisztrátori jog</w:t>
            </w:r>
            <w:r w:rsidR="560921EB">
              <w:t>)</w:t>
            </w:r>
          </w:p>
        </w:tc>
      </w:tr>
      <w:tr w:rsidR="000B470D" w:rsidRPr="00250067" w14:paraId="23801E13" w14:textId="77777777" w:rsidTr="70C56487">
        <w:trPr>
          <w:trHeight w:val="330"/>
        </w:trPr>
        <w:tc>
          <w:tcPr>
            <w:tcW w:w="2122" w:type="dxa"/>
          </w:tcPr>
          <w:p w14:paraId="4FBD4E63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C3B209C" w14:textId="77777777" w:rsidR="001D6CB7" w:rsidRDefault="001D6CB7" w:rsidP="001D6CB7">
            <w:proofErr w:type="spellStart"/>
            <w:r>
              <w:t>quiz_id</w:t>
            </w:r>
            <w:proofErr w:type="spellEnd"/>
          </w:p>
          <w:p w14:paraId="035EF244" w14:textId="77777777" w:rsidR="001D6CB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7E42E001" w14:textId="77777777" w:rsidR="000B470D" w:rsidRP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6682B892" w14:textId="417702DE" w:rsidR="00B21413" w:rsidRPr="00B21413" w:rsidRDefault="00B21413" w:rsidP="00B21413">
            <w:pPr>
              <w:ind w:left="1301"/>
              <w:rPr>
                <w:rFonts w:cstheme="minorHAnsi"/>
                <w:b/>
                <w:bCs/>
                <w:sz w:val="28"/>
              </w:rPr>
            </w:pPr>
            <w:r w:rsidRPr="00B21413">
              <w:rPr>
                <w:rFonts w:cstheme="minorHAnsi"/>
                <w:b/>
                <w:bCs/>
                <w:sz w:val="28"/>
              </w:rPr>
              <w:t>Opcionális adatok:</w:t>
            </w:r>
          </w:p>
          <w:p w14:paraId="2EDFEF6B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header</w:t>
            </w:r>
            <w:proofErr w:type="spellEnd"/>
          </w:p>
          <w:p w14:paraId="5FF0A047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megjelenő címe</w:t>
            </w:r>
          </w:p>
          <w:p w14:paraId="2D41BDC7" w14:textId="77777777" w:rsidR="00B21413" w:rsidRPr="00142F71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Szöveg</w:t>
            </w:r>
          </w:p>
          <w:p w14:paraId="4E1A4A0B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description</w:t>
            </w:r>
            <w:proofErr w:type="spellEnd"/>
          </w:p>
          <w:p w14:paraId="61975E29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leírása</w:t>
            </w:r>
          </w:p>
          <w:p w14:paraId="070446C1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Szöveg</w:t>
            </w:r>
          </w:p>
          <w:p w14:paraId="4A1B1741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active</w:t>
            </w:r>
            <w:proofErr w:type="spellEnd"/>
          </w:p>
          <w:p w14:paraId="0C57FAD9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kvízláthatósági tulajdonsága</w:t>
            </w:r>
          </w:p>
          <w:p w14:paraId="263F0F54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Szám (1/0)</w:t>
            </w:r>
          </w:p>
          <w:p w14:paraId="5C3BE1B4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Opcionális (</w:t>
            </w:r>
            <w:proofErr w:type="spellStart"/>
            <w:r w:rsidRPr="70C56487">
              <w:t>apalértelmezetten</w:t>
            </w:r>
            <w:proofErr w:type="spellEnd"/>
            <w:r w:rsidRPr="70C56487">
              <w:t xml:space="preserve"> 0, nem jelenik meg)</w:t>
            </w:r>
          </w:p>
          <w:p w14:paraId="004EAE94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seconds_per_quiz</w:t>
            </w:r>
            <w:proofErr w:type="spellEnd"/>
          </w:p>
          <w:p w14:paraId="658C24BA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Egy kérdéssel eltölthető idő (másodpercben)</w:t>
            </w:r>
          </w:p>
          <w:p w14:paraId="4C69DFEB" w14:textId="77777777" w:rsidR="00B2141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Szám</w:t>
            </w:r>
          </w:p>
          <w:p w14:paraId="2C751A56" w14:textId="14C01543" w:rsidR="00B21413" w:rsidRPr="00B21413" w:rsidRDefault="00B21413" w:rsidP="00B21413">
            <w:pPr>
              <w:rPr>
                <w:rFonts w:cstheme="minorHAnsi"/>
              </w:rPr>
            </w:pPr>
            <w:r>
              <w:rPr>
                <w:rFonts w:cstheme="minorHAnsi"/>
              </w:rPr>
              <w:t>Opcionális (</w:t>
            </w:r>
            <w:proofErr w:type="spellStart"/>
            <w:r>
              <w:rPr>
                <w:rFonts w:cstheme="minorHAnsi"/>
              </w:rPr>
              <w:t>apalértelmezetten</w:t>
            </w:r>
            <w:proofErr w:type="spellEnd"/>
            <w:r>
              <w:rPr>
                <w:rFonts w:cstheme="minorHAnsi"/>
              </w:rPr>
              <w:t xml:space="preserve"> 10)</w:t>
            </w:r>
          </w:p>
        </w:tc>
      </w:tr>
      <w:tr w:rsidR="000B470D" w:rsidRPr="00250067" w14:paraId="0A1A70FC" w14:textId="77777777" w:rsidTr="70C56487">
        <w:trPr>
          <w:trHeight w:val="329"/>
        </w:trPr>
        <w:tc>
          <w:tcPr>
            <w:tcW w:w="2122" w:type="dxa"/>
          </w:tcPr>
          <w:p w14:paraId="050E87A9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18F061E" w14:textId="0CACCA9B" w:rsidR="00190E42" w:rsidRDefault="50E0ACF7" w:rsidP="00190E42">
            <w:proofErr w:type="spellStart"/>
            <w:r w:rsidRPr="50E0ACF7">
              <w:t>admin</w:t>
            </w:r>
            <w:proofErr w:type="spellEnd"/>
            <w:r w:rsidR="00C97BF8" w:rsidRPr="50E0ACF7">
              <w:t>/</w:t>
            </w:r>
            <w:proofErr w:type="spellStart"/>
            <w:r w:rsidR="00C97BF8" w:rsidRPr="50E0ACF7">
              <w:t>quizzes</w:t>
            </w:r>
            <w:proofErr w:type="spellEnd"/>
            <w:r w:rsidR="00C97BF8" w:rsidRPr="50E0ACF7">
              <w:t>/1</w:t>
            </w:r>
          </w:p>
          <w:p w14:paraId="2B047C90" w14:textId="1B499969" w:rsidR="00190E42" w:rsidRPr="00190E42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>{</w:t>
            </w:r>
          </w:p>
          <w:p w14:paraId="662B5D14" w14:textId="77777777" w:rsidR="00190E42" w:rsidRPr="00190E42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 xml:space="preserve">    "</w:t>
            </w:r>
            <w:proofErr w:type="spellStart"/>
            <w:r w:rsidRPr="00190E42">
              <w:rPr>
                <w:rFonts w:cstheme="minorHAnsi"/>
              </w:rPr>
              <w:t>description</w:t>
            </w:r>
            <w:proofErr w:type="spellEnd"/>
            <w:r w:rsidRPr="00190E42">
              <w:rPr>
                <w:rFonts w:cstheme="minorHAnsi"/>
              </w:rPr>
              <w:t>":"Első kvíz bővített leírása"</w:t>
            </w:r>
          </w:p>
          <w:p w14:paraId="1977202F" w14:textId="289EAE05" w:rsidR="000B470D" w:rsidRPr="00250067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>}</w:t>
            </w:r>
          </w:p>
        </w:tc>
      </w:tr>
      <w:tr w:rsidR="000B470D" w:rsidRPr="00250067" w14:paraId="581B4E3C" w14:textId="77777777" w:rsidTr="00277330">
        <w:trPr>
          <w:trHeight w:val="1727"/>
        </w:trPr>
        <w:tc>
          <w:tcPr>
            <w:tcW w:w="2122" w:type="dxa"/>
          </w:tcPr>
          <w:p w14:paraId="336D3915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E1A7BC2" w14:textId="79C9A6AD" w:rsidR="00B2044E" w:rsidRPr="00B2044E" w:rsidRDefault="00B2044E" w:rsidP="00B2044E">
            <w:r w:rsidRPr="4D639498">
              <w:t>{</w:t>
            </w:r>
          </w:p>
          <w:p w14:paraId="790A7FF7" w14:textId="292638EB" w:rsidR="00B2044E" w:rsidRPr="00B2044E" w:rsidRDefault="00B2044E" w:rsidP="00B2044E">
            <w:r w:rsidRPr="4D639498">
              <w:t xml:space="preserve">  "id</w:t>
            </w:r>
            <w:r w:rsidR="00023BB2">
              <w:t>”:</w:t>
            </w:r>
            <w:r w:rsidRPr="4D639498">
              <w:t>1,</w:t>
            </w:r>
          </w:p>
          <w:p w14:paraId="22DC134E" w14:textId="4EC30CDD" w:rsidR="00B2044E" w:rsidRPr="00B2044E" w:rsidRDefault="00B2044E" w:rsidP="00B2044E">
            <w:r w:rsidRPr="4D639498">
              <w:t xml:space="preserve">  "</w:t>
            </w:r>
            <w:proofErr w:type="spellStart"/>
            <w:r w:rsidRPr="4D639498">
              <w:t>header</w:t>
            </w:r>
            <w:proofErr w:type="spellEnd"/>
            <w:r w:rsidR="00523E3E" w:rsidRPr="00523E3E">
              <w:t>"</w:t>
            </w:r>
            <w:r w:rsidR="00A40736">
              <w:t>:</w:t>
            </w:r>
            <w:r w:rsidR="00523E3E" w:rsidRPr="00523E3E">
              <w:t>"</w:t>
            </w:r>
            <w:r w:rsidRPr="4D639498">
              <w:t>Első kvíz",</w:t>
            </w:r>
          </w:p>
          <w:p w14:paraId="6FDD5274" w14:textId="4C9FA1C1" w:rsidR="00B2044E" w:rsidRPr="00B2044E" w:rsidRDefault="00B2044E" w:rsidP="00B2044E">
            <w:r w:rsidRPr="4D639498">
              <w:t xml:space="preserve">  "</w:t>
            </w:r>
            <w:proofErr w:type="spellStart"/>
            <w:r w:rsidRPr="4D639498">
              <w:t>description</w:t>
            </w:r>
            <w:proofErr w:type="spellEnd"/>
            <w:r w:rsidR="00523E3E" w:rsidRPr="00523E3E">
              <w:t>"</w:t>
            </w:r>
            <w:r w:rsidR="00A40736">
              <w:t>:</w:t>
            </w:r>
            <w:r w:rsidR="00523E3E" w:rsidRPr="00523E3E">
              <w:t>"</w:t>
            </w:r>
            <w:r w:rsidRPr="4D639498">
              <w:t>Első kvíz bővített leírása",</w:t>
            </w:r>
          </w:p>
          <w:p w14:paraId="18B1120C" w14:textId="044BC4C4" w:rsidR="00B2044E" w:rsidRPr="00B2044E" w:rsidRDefault="00B2044E" w:rsidP="00B2044E">
            <w:r w:rsidRPr="4D639498">
              <w:t xml:space="preserve">  "seconds_per_quiz</w:t>
            </w:r>
            <w:r w:rsidR="00523E3E" w:rsidRPr="00523E3E">
              <w:t>"</w:t>
            </w:r>
            <w:r w:rsidR="00023BB2">
              <w:t>:</w:t>
            </w:r>
            <w:r w:rsidRPr="4D639498">
              <w:t>10</w:t>
            </w:r>
          </w:p>
          <w:p w14:paraId="0033A3B0" w14:textId="7154122E" w:rsidR="00B2044E" w:rsidRPr="00250067" w:rsidRDefault="00B2044E" w:rsidP="00277330">
            <w:r w:rsidRPr="4D639498">
              <w:t>}</w:t>
            </w:r>
          </w:p>
        </w:tc>
      </w:tr>
      <w:tr w:rsidR="00917575" w:rsidRPr="00250067" w14:paraId="02A70811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A952F96" w14:textId="77777777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384F62E9" w14:textId="227BF319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5892612E" w14:textId="0829B930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917575" w:rsidRPr="00250067" w14:paraId="405C5EBB" w14:textId="77777777" w:rsidTr="70C56487">
        <w:trPr>
          <w:trHeight w:val="312"/>
        </w:trPr>
        <w:tc>
          <w:tcPr>
            <w:tcW w:w="2122" w:type="dxa"/>
            <w:vMerge/>
          </w:tcPr>
          <w:p w14:paraId="5CED2C4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1C93B54" w14:textId="71EF49E8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6FF5B637" w14:textId="03F3467E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3EDB64D1" w14:textId="77777777" w:rsidTr="70C56487">
        <w:trPr>
          <w:trHeight w:val="312"/>
        </w:trPr>
        <w:tc>
          <w:tcPr>
            <w:tcW w:w="2122" w:type="dxa"/>
            <w:vMerge/>
          </w:tcPr>
          <w:p w14:paraId="32AB046D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5D590ED" w14:textId="731C6190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4D25D14D" w14:textId="5DFDAD14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1AA5AF0A" w14:textId="77777777" w:rsidTr="70C56487">
        <w:trPr>
          <w:trHeight w:val="312"/>
        </w:trPr>
        <w:tc>
          <w:tcPr>
            <w:tcW w:w="2122" w:type="dxa"/>
            <w:vMerge/>
          </w:tcPr>
          <w:p w14:paraId="01B78AB5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95100FD" w14:textId="1242D4FC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339FF5CE" w14:textId="51741916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917575" w:rsidRPr="00250067" w14:paraId="59529640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4A49771" w14:textId="205AC172" w:rsidR="00917575" w:rsidRPr="004D20A2" w:rsidRDefault="0F4DF88F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="00917575" w:rsidRPr="00FA5361">
              <w:t>/</w:t>
            </w:r>
            <w:proofErr w:type="spellStart"/>
            <w:r w:rsidR="00917575" w:rsidRPr="00FA5361">
              <w:t>quizzes</w:t>
            </w:r>
            <w:proofErr w:type="spellEnd"/>
            <w:r w:rsidR="00917575" w:rsidRPr="00FA5361">
              <w:t>/{</w:t>
            </w:r>
            <w:proofErr w:type="spellStart"/>
            <w:r w:rsidR="00917575" w:rsidRPr="00FA5361">
              <w:t>quiz_id</w:t>
            </w:r>
            <w:proofErr w:type="spellEnd"/>
            <w:r w:rsidR="00917575" w:rsidRPr="00FA5361">
              <w:t>}</w:t>
            </w:r>
          </w:p>
        </w:tc>
      </w:tr>
      <w:tr w:rsidR="00917575" w:rsidRPr="00250067" w14:paraId="117F8A27" w14:textId="77777777" w:rsidTr="70C56487">
        <w:tc>
          <w:tcPr>
            <w:tcW w:w="2122" w:type="dxa"/>
          </w:tcPr>
          <w:p w14:paraId="505B0B09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FC346CA" w14:textId="3D5ECC2C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917575" w:rsidRPr="00250067" w14:paraId="5EC1AD66" w14:textId="77777777" w:rsidTr="70C56487">
        <w:tc>
          <w:tcPr>
            <w:tcW w:w="2122" w:type="dxa"/>
          </w:tcPr>
          <w:p w14:paraId="64E3BAAE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F7D8E1D" w14:textId="67C73892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az adott kvízt</w:t>
            </w:r>
          </w:p>
        </w:tc>
      </w:tr>
      <w:tr w:rsidR="00917575" w:rsidRPr="00250067" w14:paraId="18505C7B" w14:textId="77777777" w:rsidTr="70C56487">
        <w:tc>
          <w:tcPr>
            <w:tcW w:w="2122" w:type="dxa"/>
          </w:tcPr>
          <w:p w14:paraId="47260B1B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984D79D" w14:textId="32498AA6" w:rsidR="00917575" w:rsidRPr="00250067" w:rsidRDefault="00E1528E" w:rsidP="00917575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17575" w:rsidRPr="00250067" w14:paraId="643F6204" w14:textId="77777777" w:rsidTr="70C56487">
        <w:trPr>
          <w:trHeight w:val="330"/>
        </w:trPr>
        <w:tc>
          <w:tcPr>
            <w:tcW w:w="2122" w:type="dxa"/>
          </w:tcPr>
          <w:p w14:paraId="5DF8A83C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DDDDE0B" w14:textId="77777777" w:rsidR="00917575" w:rsidRDefault="00917575" w:rsidP="00917575">
            <w:proofErr w:type="spellStart"/>
            <w:r>
              <w:t>quiz_id</w:t>
            </w:r>
            <w:proofErr w:type="spellEnd"/>
          </w:p>
          <w:p w14:paraId="639C023E" w14:textId="77777777" w:rsidR="00917575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275ADF90" w14:textId="730EF1D7" w:rsidR="00917575" w:rsidRPr="001D6CB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917575" w:rsidRPr="00250067" w14:paraId="58BEA07A" w14:textId="77777777" w:rsidTr="70C56487">
        <w:trPr>
          <w:trHeight w:val="329"/>
        </w:trPr>
        <w:tc>
          <w:tcPr>
            <w:tcW w:w="2122" w:type="dxa"/>
          </w:tcPr>
          <w:p w14:paraId="6EA010F6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DB7A196" w14:textId="580ADDF2" w:rsidR="00917575" w:rsidRPr="00250067" w:rsidRDefault="0F4DF88F" w:rsidP="00917575">
            <w:proofErr w:type="spellStart"/>
            <w:r w:rsidRPr="0F4DF88F">
              <w:t>admin</w:t>
            </w:r>
            <w:proofErr w:type="spellEnd"/>
            <w:r w:rsidR="005F377D" w:rsidRPr="0F4DF88F">
              <w:t>/</w:t>
            </w:r>
            <w:proofErr w:type="spellStart"/>
            <w:r w:rsidR="005F377D" w:rsidRPr="0F4DF88F">
              <w:t>quizzes</w:t>
            </w:r>
            <w:proofErr w:type="spellEnd"/>
            <w:r w:rsidR="005F377D" w:rsidRPr="0F4DF88F">
              <w:t>/1</w:t>
            </w:r>
          </w:p>
        </w:tc>
      </w:tr>
      <w:tr w:rsidR="00917575" w:rsidRPr="00250067" w14:paraId="4424760F" w14:textId="77777777" w:rsidTr="70C56487">
        <w:trPr>
          <w:trHeight w:val="330"/>
        </w:trPr>
        <w:tc>
          <w:tcPr>
            <w:tcW w:w="2122" w:type="dxa"/>
          </w:tcPr>
          <w:p w14:paraId="241F4FE0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6047F8E6" w14:textId="77777777" w:rsidR="00917575" w:rsidRPr="00250067" w:rsidRDefault="00917575" w:rsidP="00917575">
            <w:pPr>
              <w:rPr>
                <w:rFonts w:cstheme="minorHAnsi"/>
              </w:rPr>
            </w:pPr>
          </w:p>
        </w:tc>
      </w:tr>
      <w:tr w:rsidR="00917575" w:rsidRPr="00250067" w14:paraId="764EF8C6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439FDEB2" w14:textId="53994167" w:rsidR="00917575" w:rsidRDefault="0027188E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72F3D36" w14:textId="64BD5A92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A4C25B3" w14:textId="4F488E38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23F5FD2E" w14:textId="77777777" w:rsidTr="70C56487">
        <w:trPr>
          <w:trHeight w:val="312"/>
        </w:trPr>
        <w:tc>
          <w:tcPr>
            <w:tcW w:w="2122" w:type="dxa"/>
            <w:vMerge/>
          </w:tcPr>
          <w:p w14:paraId="4EAABF56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77B2661" w14:textId="2D84EBDD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A7C0C71" w14:textId="5F5937E1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3AA2476C" w14:textId="77777777" w:rsidTr="70C56487">
        <w:trPr>
          <w:trHeight w:val="312"/>
        </w:trPr>
        <w:tc>
          <w:tcPr>
            <w:tcW w:w="2122" w:type="dxa"/>
            <w:vMerge/>
          </w:tcPr>
          <w:p w14:paraId="2EFE950B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7A89DD6" w14:textId="7CC18E39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1ABC0897" w14:textId="287A1898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52431B18" w14:paraId="3ACFE54F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6952B142" w14:textId="7107652C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4D20A2">
              <w:t xml:space="preserve"> </w:t>
            </w:r>
          </w:p>
        </w:tc>
      </w:tr>
      <w:tr w:rsidR="52431B18" w14:paraId="6817372E" w14:textId="77777777" w:rsidTr="52431B18">
        <w:tc>
          <w:tcPr>
            <w:tcW w:w="2122" w:type="dxa"/>
          </w:tcPr>
          <w:p w14:paraId="61C922DC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31855212" w14:textId="0FC663AF" w:rsidR="52431B18" w:rsidRDefault="52431B18" w:rsidP="52431B18">
            <w:r w:rsidRPr="52431B18">
              <w:t>GET</w:t>
            </w:r>
          </w:p>
        </w:tc>
      </w:tr>
      <w:tr w:rsidR="52431B18" w14:paraId="7BF17689" w14:textId="77777777" w:rsidTr="52431B18">
        <w:tc>
          <w:tcPr>
            <w:tcW w:w="2122" w:type="dxa"/>
          </w:tcPr>
          <w:p w14:paraId="7A2A0842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5C43BD18" w14:textId="786E6805" w:rsidR="52431B18" w:rsidRDefault="52431B18" w:rsidP="52431B18">
            <w:r w:rsidRPr="52431B18">
              <w:t>Visszaadja az összes(!) kérdést</w:t>
            </w:r>
          </w:p>
        </w:tc>
      </w:tr>
      <w:tr w:rsidR="52431B18" w14:paraId="32375F2F" w14:textId="77777777" w:rsidTr="52431B18">
        <w:tc>
          <w:tcPr>
            <w:tcW w:w="2122" w:type="dxa"/>
          </w:tcPr>
          <w:p w14:paraId="1D1F6A47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4AE2BEC7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5CC76A9" w14:textId="77777777" w:rsidTr="52431B18">
        <w:trPr>
          <w:trHeight w:val="330"/>
        </w:trPr>
        <w:tc>
          <w:tcPr>
            <w:tcW w:w="2122" w:type="dxa"/>
          </w:tcPr>
          <w:p w14:paraId="26A65F5B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4870CFE7" w14:textId="77777777" w:rsidR="52431B18" w:rsidRDefault="52431B18" w:rsidP="52431B18"/>
        </w:tc>
      </w:tr>
      <w:tr w:rsidR="52431B18" w14:paraId="7AE2E2DE" w14:textId="77777777" w:rsidTr="52431B18">
        <w:trPr>
          <w:trHeight w:val="329"/>
        </w:trPr>
        <w:tc>
          <w:tcPr>
            <w:tcW w:w="2122" w:type="dxa"/>
          </w:tcPr>
          <w:p w14:paraId="22001382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04EE38AD" w14:textId="1CDF65D2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</w:p>
        </w:tc>
      </w:tr>
      <w:tr w:rsidR="52431B18" w14:paraId="5642702C" w14:textId="77777777" w:rsidTr="52431B18">
        <w:trPr>
          <w:trHeight w:val="1873"/>
        </w:trPr>
        <w:tc>
          <w:tcPr>
            <w:tcW w:w="2122" w:type="dxa"/>
          </w:tcPr>
          <w:p w14:paraId="534137D8" w14:textId="166623A6" w:rsidR="52431B18" w:rsidRDefault="52431B18" w:rsidP="52431B18">
            <w:r>
              <w:t>Példa válasz</w:t>
            </w:r>
            <w:r w:rsidRPr="52431B18">
              <w:rPr>
                <w:rStyle w:val="FootnoteReference"/>
              </w:rPr>
              <w:footnoteReference w:id="4"/>
            </w:r>
          </w:p>
        </w:tc>
        <w:tc>
          <w:tcPr>
            <w:tcW w:w="6940" w:type="dxa"/>
            <w:gridSpan w:val="2"/>
          </w:tcPr>
          <w:p w14:paraId="70B3BFA7" w14:textId="75937DBB" w:rsidR="52431B18" w:rsidRDefault="52431B18">
            <w:r>
              <w:t>[</w:t>
            </w:r>
          </w:p>
          <w:p w14:paraId="4944CE00" w14:textId="75937DBB" w:rsidR="52431B18" w:rsidRDefault="52431B18">
            <w:r>
              <w:t xml:space="preserve">  {</w:t>
            </w:r>
          </w:p>
          <w:p w14:paraId="466915E1" w14:textId="6E7DD4AC" w:rsidR="52431B18" w:rsidRDefault="52431B18">
            <w:r>
              <w:t xml:space="preserve">    "id</w:t>
            </w:r>
            <w:r w:rsidR="00E47984" w:rsidRPr="00E47984">
              <w:t>"</w:t>
            </w:r>
            <w:r w:rsidR="00023BB2">
              <w:t>:</w:t>
            </w:r>
            <w:r>
              <w:t>1,</w:t>
            </w:r>
          </w:p>
          <w:p w14:paraId="196C8A3F" w14:textId="317DF56C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E47984" w:rsidRPr="00E47984">
              <w:t>"</w:t>
            </w:r>
            <w:r w:rsidR="00A40736">
              <w:t>:</w:t>
            </w:r>
            <w:r w:rsidR="00E47984" w:rsidRPr="00E47984">
              <w:t>"</w:t>
            </w:r>
            <w:r>
              <w:t>Első kvíz első kérdés",</w:t>
            </w:r>
          </w:p>
          <w:p w14:paraId="48EB63C3" w14:textId="395C4CFE" w:rsidR="52431B18" w:rsidRDefault="52431B18">
            <w:r>
              <w:t xml:space="preserve">    "point</w:t>
            </w:r>
            <w:r w:rsidR="00E47984" w:rsidRPr="00E47984">
              <w:t>"</w:t>
            </w:r>
            <w:r w:rsidR="00023BB2">
              <w:t>:</w:t>
            </w:r>
            <w:r>
              <w:t>100</w:t>
            </w:r>
          </w:p>
          <w:p w14:paraId="78873440" w14:textId="75937DBB" w:rsidR="52431B18" w:rsidRDefault="52431B18">
            <w:r>
              <w:t xml:space="preserve">  },</w:t>
            </w:r>
          </w:p>
          <w:p w14:paraId="44C2332C" w14:textId="75937DBB" w:rsidR="52431B18" w:rsidRDefault="52431B18">
            <w:r>
              <w:t xml:space="preserve">  {</w:t>
            </w:r>
          </w:p>
          <w:p w14:paraId="1802F865" w14:textId="5CF4D9D5" w:rsidR="52431B18" w:rsidRDefault="52431B18">
            <w:r>
              <w:t xml:space="preserve">    "id</w:t>
            </w:r>
            <w:r w:rsidR="00E47984" w:rsidRPr="00E47984">
              <w:t>"</w:t>
            </w:r>
            <w:r w:rsidR="00023BB2">
              <w:t>:</w:t>
            </w:r>
            <w:r>
              <w:t>2,</w:t>
            </w:r>
          </w:p>
          <w:p w14:paraId="6EE30F9F" w14:textId="7141FDA4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E47984" w:rsidRPr="00E47984">
              <w:t>"</w:t>
            </w:r>
            <w:r w:rsidR="00A40736">
              <w:t>:</w:t>
            </w:r>
            <w:r w:rsidR="00E47984" w:rsidRPr="00E47984">
              <w:t>"</w:t>
            </w:r>
            <w:r>
              <w:t>Első kvíz második kérdés",</w:t>
            </w:r>
          </w:p>
          <w:p w14:paraId="7BF26002" w14:textId="1DAAB479" w:rsidR="52431B18" w:rsidRDefault="52431B18">
            <w:r>
              <w:t xml:space="preserve">    "point</w:t>
            </w:r>
            <w:r w:rsidR="007D5251" w:rsidRPr="007D5251">
              <w:t>"</w:t>
            </w:r>
            <w:r w:rsidR="00023BB2">
              <w:t>:</w:t>
            </w:r>
            <w:r>
              <w:t>200</w:t>
            </w:r>
          </w:p>
          <w:p w14:paraId="23A38F79" w14:textId="75937DBB" w:rsidR="52431B18" w:rsidRDefault="52431B18">
            <w:r>
              <w:t xml:space="preserve">  },</w:t>
            </w:r>
          </w:p>
          <w:p w14:paraId="1614A7AD" w14:textId="33B4DE83" w:rsidR="52431B18" w:rsidRDefault="52431B18">
            <w:r w:rsidRPr="52431B18">
              <w:rPr>
                <w:rFonts w:cs="Calibri"/>
                <w:b/>
                <w:sz w:val="44"/>
                <w:szCs w:val="44"/>
              </w:rPr>
              <w:t xml:space="preserve">  ⁝</w:t>
            </w:r>
          </w:p>
          <w:p w14:paraId="541C4A37" w14:textId="75937DBB" w:rsidR="52431B18" w:rsidRDefault="52431B18">
            <w:r>
              <w:t xml:space="preserve">  {</w:t>
            </w:r>
          </w:p>
          <w:p w14:paraId="332C9AAE" w14:textId="319D0E48" w:rsidR="52431B18" w:rsidRDefault="52431B18">
            <w:r>
              <w:t xml:space="preserve">    "id</w:t>
            </w:r>
            <w:r w:rsidR="007D5251" w:rsidRPr="007D5251">
              <w:t>"</w:t>
            </w:r>
            <w:r w:rsidR="00023BB2">
              <w:t>:</w:t>
            </w:r>
            <w:r>
              <w:t>6,</w:t>
            </w:r>
          </w:p>
          <w:p w14:paraId="2F35917A" w14:textId="2A119648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7D5251" w:rsidRPr="007D5251">
              <w:t>"</w:t>
            </w:r>
            <w:r w:rsidR="00A40736">
              <w:t>:</w:t>
            </w:r>
            <w:r w:rsidR="007D5251" w:rsidRPr="007D5251">
              <w:t>"</w:t>
            </w:r>
            <w:r>
              <w:t>Harmadik kvíz első kérdés",</w:t>
            </w:r>
          </w:p>
          <w:p w14:paraId="07309B47" w14:textId="14BC4DF0" w:rsidR="52431B18" w:rsidRDefault="52431B18">
            <w:r>
              <w:t xml:space="preserve">    "point</w:t>
            </w:r>
            <w:r w:rsidR="007D5251" w:rsidRPr="007D5251">
              <w:t>"</w:t>
            </w:r>
            <w:r w:rsidR="00023BB2">
              <w:t>:</w:t>
            </w:r>
            <w:r>
              <w:t>100</w:t>
            </w:r>
          </w:p>
          <w:p w14:paraId="7515207D" w14:textId="75937DBB" w:rsidR="52431B18" w:rsidRDefault="52431B18">
            <w:r>
              <w:t xml:space="preserve">  },</w:t>
            </w:r>
          </w:p>
          <w:p w14:paraId="79D059E5" w14:textId="75937DBB" w:rsidR="52431B18" w:rsidRDefault="52431B18">
            <w:r>
              <w:t xml:space="preserve">  {</w:t>
            </w:r>
          </w:p>
          <w:p w14:paraId="74B0F4A1" w14:textId="053D79D2" w:rsidR="52431B18" w:rsidRDefault="52431B18">
            <w:r>
              <w:t xml:space="preserve">    "id</w:t>
            </w:r>
            <w:r w:rsidR="00140A53" w:rsidRPr="00140A53">
              <w:t>"</w:t>
            </w:r>
            <w:r w:rsidR="00023BB2">
              <w:t>:</w:t>
            </w:r>
            <w:r>
              <w:t>7,</w:t>
            </w:r>
          </w:p>
          <w:p w14:paraId="3F092E1C" w14:textId="707C5854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140A53" w:rsidRPr="00140A53">
              <w:t>"</w:t>
            </w:r>
            <w:r w:rsidR="00A40736">
              <w:t>:</w:t>
            </w:r>
            <w:r w:rsidR="00140A53" w:rsidRPr="00140A53">
              <w:t>"</w:t>
            </w:r>
            <w:r>
              <w:t>Első kvíz harmadik kérdés",</w:t>
            </w:r>
          </w:p>
          <w:p w14:paraId="55E78A5C" w14:textId="31439407" w:rsidR="52431B18" w:rsidRDefault="52431B18">
            <w:r>
              <w:t xml:space="preserve">    "point</w:t>
            </w:r>
            <w:r w:rsidR="00140A53" w:rsidRPr="00140A53">
              <w:t>"</w:t>
            </w:r>
            <w:r w:rsidR="00023BB2">
              <w:t>:</w:t>
            </w:r>
            <w:r>
              <w:t>300</w:t>
            </w:r>
          </w:p>
          <w:p w14:paraId="1EF90127" w14:textId="75937DBB" w:rsidR="52431B18" w:rsidRDefault="52431B18">
            <w:r>
              <w:t xml:space="preserve">  }</w:t>
            </w:r>
          </w:p>
          <w:p w14:paraId="26E1A7E2" w14:textId="75937DBB" w:rsidR="52431B18" w:rsidRDefault="52431B18">
            <w:r>
              <w:t>]</w:t>
            </w:r>
          </w:p>
        </w:tc>
      </w:tr>
    </w:tbl>
    <w:p w14:paraId="09485544" w14:textId="77777777" w:rsidR="003C489D" w:rsidRDefault="003C489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52431B18" w14:paraId="0D750655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42A73C05" w14:textId="74F22A29" w:rsidR="52431B18" w:rsidRDefault="52431B18" w:rsidP="52431B18">
            <w:r w:rsidRPr="52431B18"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35C001DE" w14:textId="1F40405A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2D50D07D" w14:textId="0EDC3FFF" w:rsidR="52431B18" w:rsidRDefault="52431B18" w:rsidP="52431B18">
            <w:r w:rsidRPr="52431B18">
              <w:t>A felhasználó nincs bejelentkezve</w:t>
            </w:r>
          </w:p>
        </w:tc>
      </w:tr>
      <w:tr w:rsidR="52431B18" w14:paraId="2397327C" w14:textId="77777777" w:rsidTr="52431B18">
        <w:trPr>
          <w:trHeight w:val="312"/>
        </w:trPr>
        <w:tc>
          <w:tcPr>
            <w:tcW w:w="2122" w:type="dxa"/>
            <w:vMerge/>
          </w:tcPr>
          <w:p w14:paraId="21531329" w14:textId="77777777" w:rsidR="00BD0386" w:rsidRDefault="00BD0386"/>
        </w:tc>
        <w:tc>
          <w:tcPr>
            <w:tcW w:w="1134" w:type="dxa"/>
            <w:vAlign w:val="center"/>
          </w:tcPr>
          <w:p w14:paraId="08D99E2A" w14:textId="7A499C75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649194C9" w14:textId="75041E86" w:rsidR="52431B18" w:rsidRDefault="52431B18" w:rsidP="52431B18">
            <w:r w:rsidRPr="52431B18">
              <w:t>A felhasználónak nincs jogosultsága</w:t>
            </w:r>
          </w:p>
        </w:tc>
      </w:tr>
      <w:tr w:rsidR="52431B18" w14:paraId="5A74F82B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6026201" w14:textId="450048B7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</w:p>
        </w:tc>
      </w:tr>
      <w:tr w:rsidR="52431B18" w14:paraId="76EC991C" w14:textId="77777777" w:rsidTr="52431B18">
        <w:tc>
          <w:tcPr>
            <w:tcW w:w="2122" w:type="dxa"/>
          </w:tcPr>
          <w:p w14:paraId="7BC999FE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222F1694" w14:textId="5369B68B" w:rsidR="52431B18" w:rsidRDefault="52431B18" w:rsidP="52431B18">
            <w:r w:rsidRPr="52431B18">
              <w:t>POST</w:t>
            </w:r>
          </w:p>
        </w:tc>
      </w:tr>
      <w:tr w:rsidR="52431B18" w14:paraId="24A9F95D" w14:textId="77777777" w:rsidTr="52431B18">
        <w:tc>
          <w:tcPr>
            <w:tcW w:w="2122" w:type="dxa"/>
          </w:tcPr>
          <w:p w14:paraId="45DB3839" w14:textId="77777777" w:rsidR="52431B18" w:rsidRDefault="52431B18">
            <w:r w:rsidRPr="52431B18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7A88012D" w14:textId="47BF45A9" w:rsidR="52431B18" w:rsidRDefault="52431B18">
            <w:r w:rsidRPr="52431B18">
              <w:rPr>
                <w:rFonts w:eastAsiaTheme="minorEastAsia"/>
              </w:rPr>
              <w:t>Új kérdést hoz létre</w:t>
            </w:r>
          </w:p>
        </w:tc>
      </w:tr>
      <w:tr w:rsidR="52431B18" w14:paraId="173F6A38" w14:textId="77777777" w:rsidTr="52431B18">
        <w:tc>
          <w:tcPr>
            <w:tcW w:w="2122" w:type="dxa"/>
          </w:tcPr>
          <w:p w14:paraId="75372309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0C6BCFFD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57CCB877" w14:textId="77777777" w:rsidTr="52431B18">
        <w:trPr>
          <w:trHeight w:val="330"/>
        </w:trPr>
        <w:tc>
          <w:tcPr>
            <w:tcW w:w="2122" w:type="dxa"/>
          </w:tcPr>
          <w:p w14:paraId="31273434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6CCDB27E" w14:textId="77777777" w:rsidR="52431B18" w:rsidRDefault="52431B18">
            <w:proofErr w:type="spellStart"/>
            <w:r>
              <w:t>quiz_id</w:t>
            </w:r>
            <w:proofErr w:type="spellEnd"/>
          </w:p>
          <w:p w14:paraId="2386292D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kvíz azonosítója</w:t>
            </w:r>
          </w:p>
          <w:p w14:paraId="375113D4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56BE67C7" w14:textId="77777777" w:rsidR="52431B18" w:rsidRDefault="52431B18">
            <w:proofErr w:type="spellStart"/>
            <w:r>
              <w:t>content</w:t>
            </w:r>
            <w:proofErr w:type="spellEnd"/>
          </w:p>
          <w:p w14:paraId="4035F4B0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tartalma</w:t>
            </w:r>
          </w:p>
          <w:p w14:paraId="5B2CF699" w14:textId="77777777" w:rsidR="52431B18" w:rsidRDefault="52431B18">
            <w:proofErr w:type="spellStart"/>
            <w:r>
              <w:t>point</w:t>
            </w:r>
            <w:proofErr w:type="spellEnd"/>
          </w:p>
          <w:p w14:paraId="486AB3DD" w14:textId="5CB06632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kérdésért kapható pontszám</w:t>
            </w:r>
          </w:p>
        </w:tc>
      </w:tr>
      <w:tr w:rsidR="52431B18" w14:paraId="5D3DEDDE" w14:textId="77777777" w:rsidTr="52431B18">
        <w:trPr>
          <w:trHeight w:val="329"/>
        </w:trPr>
        <w:tc>
          <w:tcPr>
            <w:tcW w:w="2122" w:type="dxa"/>
          </w:tcPr>
          <w:p w14:paraId="598E3B84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1BB725EB" w14:textId="18601086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</w:p>
          <w:p w14:paraId="167AC202" w14:textId="635BBFFA" w:rsidR="52431B18" w:rsidRDefault="52431B18">
            <w:r>
              <w:t>{</w:t>
            </w:r>
          </w:p>
          <w:p w14:paraId="199BFD71" w14:textId="635BBFFA" w:rsidR="52431B18" w:rsidRDefault="52431B18">
            <w:r>
              <w:t xml:space="preserve">    "quiz_id":1,</w:t>
            </w:r>
          </w:p>
          <w:p w14:paraId="5BE7788E" w14:textId="1EC09602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7023B" w:rsidRPr="00D7023B">
              <w:t>"</w:t>
            </w:r>
            <w:r w:rsidR="00A40736">
              <w:t>:</w:t>
            </w:r>
            <w:r w:rsidR="00D7023B" w:rsidRPr="00D7023B">
              <w:t>"</w:t>
            </w:r>
            <w:r>
              <w:t>Első kvíz harmadik kérdés",</w:t>
            </w:r>
          </w:p>
          <w:p w14:paraId="0731E953" w14:textId="7BC758AD" w:rsidR="52431B18" w:rsidRDefault="52431B18">
            <w:r>
              <w:t xml:space="preserve">    "point</w:t>
            </w:r>
            <w:r w:rsidR="00D7023B" w:rsidRPr="00D7023B">
              <w:t>"</w:t>
            </w:r>
            <w:r w:rsidR="00023BB2">
              <w:t>:</w:t>
            </w:r>
            <w:r>
              <w:t>300</w:t>
            </w:r>
          </w:p>
          <w:p w14:paraId="4F09273D" w14:textId="635BBFFA" w:rsidR="52431B18" w:rsidRDefault="52431B18">
            <w:r>
              <w:t>}</w:t>
            </w:r>
          </w:p>
        </w:tc>
      </w:tr>
      <w:tr w:rsidR="52431B18" w14:paraId="72CBAD45" w14:textId="77777777" w:rsidTr="52431B18">
        <w:trPr>
          <w:trHeight w:val="1480"/>
        </w:trPr>
        <w:tc>
          <w:tcPr>
            <w:tcW w:w="2122" w:type="dxa"/>
          </w:tcPr>
          <w:p w14:paraId="0B3345F9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058E5CBE" w14:textId="77777777" w:rsidR="52431B18" w:rsidRDefault="52431B18" w:rsidP="52431B18">
            <w:r w:rsidRPr="52431B18">
              <w:t>{</w:t>
            </w:r>
          </w:p>
          <w:p w14:paraId="11C76A1F" w14:textId="2A7E3F42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7023B" w:rsidRPr="00D7023B">
              <w:t>"</w:t>
            </w:r>
            <w:r w:rsidR="00A40736">
              <w:t>:</w:t>
            </w:r>
            <w:r w:rsidR="00D7023B" w:rsidRPr="00D7023B">
              <w:t>"</w:t>
            </w:r>
            <w:r w:rsidRPr="52431B18">
              <w:t>Első kvíz harmadik kérdés",</w:t>
            </w:r>
          </w:p>
          <w:p w14:paraId="678DA960" w14:textId="551B30F1" w:rsidR="52431B18" w:rsidRDefault="52431B18" w:rsidP="52431B18">
            <w:r w:rsidRPr="52431B18">
              <w:t xml:space="preserve">  "point</w:t>
            </w:r>
            <w:r w:rsidR="00D7023B" w:rsidRPr="00D7023B">
              <w:t>"</w:t>
            </w:r>
            <w:r w:rsidR="00023BB2">
              <w:t>:</w:t>
            </w:r>
            <w:r w:rsidRPr="52431B18">
              <w:t>300,</w:t>
            </w:r>
          </w:p>
          <w:p w14:paraId="79D08B2E" w14:textId="3C7158A3" w:rsidR="52431B18" w:rsidRDefault="52431B18" w:rsidP="52431B18">
            <w:r w:rsidRPr="52431B18">
              <w:t xml:space="preserve">  "id</w:t>
            </w:r>
            <w:r w:rsidR="00D7023B" w:rsidRPr="00D7023B">
              <w:t>"</w:t>
            </w:r>
            <w:r w:rsidR="00023BB2">
              <w:t>:</w:t>
            </w:r>
            <w:r w:rsidRPr="52431B18">
              <w:t>8</w:t>
            </w:r>
          </w:p>
          <w:p w14:paraId="78E8D6D5" w14:textId="38984971" w:rsidR="52431B18" w:rsidRDefault="52431B18" w:rsidP="52431B18">
            <w:r w:rsidRPr="52431B18">
              <w:t>}</w:t>
            </w:r>
          </w:p>
        </w:tc>
      </w:tr>
      <w:tr w:rsidR="52431B18" w14:paraId="610FD274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575FB3F7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7FE380D2" w14:textId="7FBB91AC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2D2F4AE7" w14:textId="59D066F3" w:rsidR="52431B18" w:rsidRDefault="52431B18" w:rsidP="52431B18">
            <w:r w:rsidRPr="52431B18">
              <w:t>Hibás paraméter</w:t>
            </w:r>
          </w:p>
        </w:tc>
      </w:tr>
      <w:tr w:rsidR="52431B18" w14:paraId="71959C09" w14:textId="77777777" w:rsidTr="52431B18">
        <w:trPr>
          <w:trHeight w:val="312"/>
        </w:trPr>
        <w:tc>
          <w:tcPr>
            <w:tcW w:w="2122" w:type="dxa"/>
            <w:vMerge/>
          </w:tcPr>
          <w:p w14:paraId="2504C2E6" w14:textId="77777777" w:rsidR="00BD0386" w:rsidRDefault="00BD0386"/>
        </w:tc>
        <w:tc>
          <w:tcPr>
            <w:tcW w:w="1134" w:type="dxa"/>
            <w:vAlign w:val="center"/>
          </w:tcPr>
          <w:p w14:paraId="7C70EF5A" w14:textId="2B0A4EAC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62313D11" w14:textId="4578E085" w:rsidR="52431B18" w:rsidRDefault="52431B18" w:rsidP="52431B18">
            <w:r w:rsidRPr="52431B18">
              <w:t>A felhasználó nincs bejelentkezve</w:t>
            </w:r>
          </w:p>
        </w:tc>
      </w:tr>
      <w:tr w:rsidR="52431B18" w14:paraId="449C70E9" w14:textId="77777777" w:rsidTr="52431B18">
        <w:trPr>
          <w:trHeight w:val="312"/>
        </w:trPr>
        <w:tc>
          <w:tcPr>
            <w:tcW w:w="2122" w:type="dxa"/>
            <w:vMerge/>
          </w:tcPr>
          <w:p w14:paraId="6D88ACE6" w14:textId="77777777" w:rsidR="00BD0386" w:rsidRDefault="00BD0386"/>
        </w:tc>
        <w:tc>
          <w:tcPr>
            <w:tcW w:w="1134" w:type="dxa"/>
            <w:vAlign w:val="center"/>
          </w:tcPr>
          <w:p w14:paraId="5A1C5FA5" w14:textId="494A2575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1DEA6CFD" w14:textId="3C8BDCD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53DBAC3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A297469" w14:textId="4AF33700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32D8CB86" w14:textId="77777777" w:rsidTr="52431B18">
        <w:tc>
          <w:tcPr>
            <w:tcW w:w="2122" w:type="dxa"/>
          </w:tcPr>
          <w:p w14:paraId="026DE982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6F775C57" w14:textId="242C01C3" w:rsidR="52431B18" w:rsidRDefault="52431B18" w:rsidP="52431B18">
            <w:r w:rsidRPr="52431B18">
              <w:t>GET</w:t>
            </w:r>
          </w:p>
        </w:tc>
      </w:tr>
      <w:tr w:rsidR="52431B18" w14:paraId="0D27D819" w14:textId="77777777" w:rsidTr="52431B18">
        <w:tc>
          <w:tcPr>
            <w:tcW w:w="2122" w:type="dxa"/>
          </w:tcPr>
          <w:p w14:paraId="39ED7701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489C8B99" w14:textId="477A4B76" w:rsidR="52431B18" w:rsidRDefault="52431B18" w:rsidP="52431B18">
            <w:r w:rsidRPr="52431B18">
              <w:t>Visszaadja a megfelelő azonosítójú kérdést</w:t>
            </w:r>
          </w:p>
        </w:tc>
      </w:tr>
      <w:tr w:rsidR="52431B18" w14:paraId="5A8839D9" w14:textId="77777777" w:rsidTr="52431B18">
        <w:tc>
          <w:tcPr>
            <w:tcW w:w="2122" w:type="dxa"/>
          </w:tcPr>
          <w:p w14:paraId="0BD18DD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53FE71CA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0541B95A" w14:textId="77777777" w:rsidTr="52431B18">
        <w:trPr>
          <w:trHeight w:val="330"/>
        </w:trPr>
        <w:tc>
          <w:tcPr>
            <w:tcW w:w="2122" w:type="dxa"/>
          </w:tcPr>
          <w:p w14:paraId="42E9815F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0A8B703F" w14:textId="77777777" w:rsidR="52431B18" w:rsidRDefault="52431B18">
            <w:proofErr w:type="spellStart"/>
            <w:r>
              <w:t>question_id</w:t>
            </w:r>
            <w:proofErr w:type="spellEnd"/>
          </w:p>
          <w:p w14:paraId="32C64B5A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azonosítója</w:t>
            </w:r>
          </w:p>
          <w:p w14:paraId="433502EA" w14:textId="545125ED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5AAD2A63" w14:textId="17C682FD" w:rsidR="52431B18" w:rsidRDefault="52431B18">
            <w:proofErr w:type="spellStart"/>
            <w:r>
              <w:t>quiz_id</w:t>
            </w:r>
            <w:proofErr w:type="spellEnd"/>
          </w:p>
          <w:p w14:paraId="2981E2E9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kvíz azonosítója</w:t>
            </w:r>
          </w:p>
          <w:p w14:paraId="51291AE3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0F6D3F98" w14:textId="77777777" w:rsidR="52431B18" w:rsidRDefault="52431B18">
            <w:proofErr w:type="spellStart"/>
            <w:r>
              <w:t>content</w:t>
            </w:r>
            <w:proofErr w:type="spellEnd"/>
          </w:p>
          <w:p w14:paraId="1B0ECEFD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tartalma</w:t>
            </w:r>
          </w:p>
          <w:p w14:paraId="61DE6953" w14:textId="77777777" w:rsidR="52431B18" w:rsidRDefault="52431B18">
            <w:proofErr w:type="spellStart"/>
            <w:r>
              <w:t>point</w:t>
            </w:r>
            <w:proofErr w:type="spellEnd"/>
          </w:p>
          <w:p w14:paraId="69BB58B5" w14:textId="402F482A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kérdésért kapható pontszám</w:t>
            </w:r>
          </w:p>
        </w:tc>
      </w:tr>
      <w:tr w:rsidR="52431B18" w14:paraId="28F697FC" w14:textId="77777777" w:rsidTr="52431B18">
        <w:trPr>
          <w:trHeight w:val="329"/>
        </w:trPr>
        <w:tc>
          <w:tcPr>
            <w:tcW w:w="2122" w:type="dxa"/>
          </w:tcPr>
          <w:p w14:paraId="7B568DBE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283FF68E" w14:textId="4257B89E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questions</w:t>
            </w:r>
            <w:proofErr w:type="spellEnd"/>
            <w:r>
              <w:t>/1</w:t>
            </w:r>
          </w:p>
        </w:tc>
      </w:tr>
      <w:tr w:rsidR="52431B18" w14:paraId="6087898C" w14:textId="77777777" w:rsidTr="52431B18">
        <w:trPr>
          <w:trHeight w:val="1465"/>
        </w:trPr>
        <w:tc>
          <w:tcPr>
            <w:tcW w:w="2122" w:type="dxa"/>
          </w:tcPr>
          <w:p w14:paraId="57678324" w14:textId="77777777" w:rsidR="52431B18" w:rsidRDefault="52431B18" w:rsidP="52431B18">
            <w:r w:rsidRPr="52431B18"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7E9B620D" w14:textId="2DA94E6B" w:rsidR="52431B18" w:rsidRDefault="52431B18">
            <w:r>
              <w:t>{</w:t>
            </w:r>
          </w:p>
          <w:p w14:paraId="7689D4A7" w14:textId="435EAA59" w:rsidR="52431B18" w:rsidRDefault="52431B18">
            <w:r>
              <w:t xml:space="preserve">  "id</w:t>
            </w:r>
            <w:r w:rsidR="00D7023B" w:rsidRPr="00D7023B">
              <w:t>"</w:t>
            </w:r>
            <w:r w:rsidR="00023BB2">
              <w:t>:</w:t>
            </w:r>
            <w:r>
              <w:t>1,</w:t>
            </w:r>
          </w:p>
          <w:p w14:paraId="3D265949" w14:textId="7F3698CB" w:rsidR="52431B18" w:rsidRDefault="52431B18">
            <w:r>
              <w:t xml:space="preserve">  "</w:t>
            </w:r>
            <w:proofErr w:type="spellStart"/>
            <w:r>
              <w:t>content</w:t>
            </w:r>
            <w:proofErr w:type="spellEnd"/>
            <w:r w:rsidR="00D7023B" w:rsidRPr="00D7023B">
              <w:t>"</w:t>
            </w:r>
            <w:r w:rsidR="00A40736">
              <w:t>:</w:t>
            </w:r>
            <w:r w:rsidR="00D7023B" w:rsidRPr="00D7023B">
              <w:t>"</w:t>
            </w:r>
            <w:r>
              <w:t>Első kvíz első kérdés",</w:t>
            </w:r>
          </w:p>
          <w:p w14:paraId="26A2A29B" w14:textId="133B91BB" w:rsidR="52431B18" w:rsidRDefault="52431B18">
            <w:r>
              <w:t xml:space="preserve">  "point</w:t>
            </w:r>
            <w:r w:rsidR="00D7023B" w:rsidRPr="00D7023B">
              <w:t>"</w:t>
            </w:r>
            <w:r w:rsidR="00023BB2">
              <w:t>:</w:t>
            </w:r>
            <w:r>
              <w:t>100</w:t>
            </w:r>
          </w:p>
          <w:p w14:paraId="42101C2E" w14:textId="2DA94E6B" w:rsidR="52431B18" w:rsidRDefault="52431B18">
            <w:r>
              <w:t>}</w:t>
            </w:r>
          </w:p>
          <w:p w14:paraId="19778F94" w14:textId="2DA94E6B" w:rsidR="52431B18" w:rsidRDefault="52431B18" w:rsidP="52431B18">
            <w:pPr>
              <w:ind w:firstLine="720"/>
            </w:pPr>
          </w:p>
        </w:tc>
      </w:tr>
      <w:tr w:rsidR="52431B18" w14:paraId="5231B151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6B07142E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18A0A7E4" w14:textId="6C342F70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8DB8EE1" w14:textId="69CD54A5" w:rsidR="52431B18" w:rsidRDefault="52431B18" w:rsidP="52431B18">
            <w:r w:rsidRPr="52431B18">
              <w:t>A felhasználó nincs bejelentkezve</w:t>
            </w:r>
          </w:p>
        </w:tc>
      </w:tr>
      <w:tr w:rsidR="52431B18" w14:paraId="6AC02814" w14:textId="77777777" w:rsidTr="52431B18">
        <w:trPr>
          <w:trHeight w:val="312"/>
        </w:trPr>
        <w:tc>
          <w:tcPr>
            <w:tcW w:w="2122" w:type="dxa"/>
            <w:vMerge/>
          </w:tcPr>
          <w:p w14:paraId="4C0C6E67" w14:textId="77777777" w:rsidR="00BD0386" w:rsidRDefault="00BD0386"/>
        </w:tc>
        <w:tc>
          <w:tcPr>
            <w:tcW w:w="1134" w:type="dxa"/>
            <w:vAlign w:val="center"/>
          </w:tcPr>
          <w:p w14:paraId="73CEC9BA" w14:textId="0A697ACA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BED67D2" w14:textId="0B98404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13408951" w14:textId="77777777" w:rsidTr="52431B18">
        <w:trPr>
          <w:trHeight w:val="312"/>
        </w:trPr>
        <w:tc>
          <w:tcPr>
            <w:tcW w:w="2122" w:type="dxa"/>
            <w:vMerge/>
          </w:tcPr>
          <w:p w14:paraId="040EC240" w14:textId="77777777" w:rsidR="00BD0386" w:rsidRDefault="00BD0386"/>
        </w:tc>
        <w:tc>
          <w:tcPr>
            <w:tcW w:w="1134" w:type="dxa"/>
            <w:vAlign w:val="center"/>
          </w:tcPr>
          <w:p w14:paraId="523B528E" w14:textId="6AE75DD4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15DA3333" w14:textId="2FCAE3E9" w:rsidR="52431B18" w:rsidRDefault="52431B18" w:rsidP="52431B18">
            <w:r w:rsidRPr="52431B18">
              <w:t>Kérdés nem található</w:t>
            </w:r>
          </w:p>
        </w:tc>
      </w:tr>
      <w:tr w:rsidR="52431B18" w14:paraId="2A0A8955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FC429FF" w14:textId="7503CDFD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4406AB6A" w14:textId="77777777" w:rsidTr="52431B18">
        <w:tc>
          <w:tcPr>
            <w:tcW w:w="2122" w:type="dxa"/>
          </w:tcPr>
          <w:p w14:paraId="272B16B1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4F103842" w14:textId="7DAC64DE" w:rsidR="52431B18" w:rsidRDefault="52431B18" w:rsidP="52431B18">
            <w:r w:rsidRPr="52431B18">
              <w:t>PUT / PATCH</w:t>
            </w:r>
          </w:p>
        </w:tc>
      </w:tr>
      <w:tr w:rsidR="52431B18" w14:paraId="0663FFAE" w14:textId="77777777" w:rsidTr="52431B18">
        <w:tc>
          <w:tcPr>
            <w:tcW w:w="2122" w:type="dxa"/>
          </w:tcPr>
          <w:p w14:paraId="22D37084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1A791156" w14:textId="21DEBCF8" w:rsidR="52431B18" w:rsidRDefault="52431B18" w:rsidP="52431B18">
            <w:r w:rsidRPr="52431B18">
              <w:t>Módosítja a megadott azonosítójú kérdést</w:t>
            </w:r>
          </w:p>
        </w:tc>
      </w:tr>
      <w:tr w:rsidR="52431B18" w14:paraId="4C307D69" w14:textId="77777777" w:rsidTr="52431B18">
        <w:tc>
          <w:tcPr>
            <w:tcW w:w="2122" w:type="dxa"/>
          </w:tcPr>
          <w:p w14:paraId="7726D39E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202E1DA" w14:textId="63BE355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D62BC34" w14:textId="77777777" w:rsidTr="52431B18">
        <w:trPr>
          <w:trHeight w:val="330"/>
        </w:trPr>
        <w:tc>
          <w:tcPr>
            <w:tcW w:w="2122" w:type="dxa"/>
          </w:tcPr>
          <w:p w14:paraId="373700EE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3A7A631D" w14:textId="77777777" w:rsidR="52431B18" w:rsidRDefault="52431B18">
            <w:proofErr w:type="spellStart"/>
            <w:r>
              <w:t>question_id</w:t>
            </w:r>
            <w:proofErr w:type="spellEnd"/>
          </w:p>
          <w:p w14:paraId="54F32E16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azonosítója</w:t>
            </w:r>
          </w:p>
          <w:p w14:paraId="30166F28" w14:textId="1061ECCF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437F8EDB" w14:textId="22086308" w:rsidR="52431B18" w:rsidRDefault="52431B18">
            <w:proofErr w:type="spellStart"/>
            <w:r>
              <w:t>quiz_id</w:t>
            </w:r>
            <w:proofErr w:type="spellEnd"/>
          </w:p>
          <w:p w14:paraId="3177D43C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kvíz azonosítója</w:t>
            </w:r>
          </w:p>
          <w:p w14:paraId="5A2A1139" w14:textId="5BBD141C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1BCA8F74" w14:textId="5BBD141C" w:rsidR="52431B18" w:rsidRDefault="52431B18" w:rsidP="52431B18">
            <w:pPr>
              <w:ind w:left="1301"/>
              <w:rPr>
                <w:b/>
                <w:bCs/>
                <w:sz w:val="28"/>
                <w:szCs w:val="28"/>
              </w:rPr>
            </w:pPr>
            <w:r w:rsidRPr="52431B18">
              <w:rPr>
                <w:b/>
                <w:bCs/>
                <w:sz w:val="28"/>
                <w:szCs w:val="28"/>
              </w:rPr>
              <w:t>Opcionális adatok:</w:t>
            </w:r>
          </w:p>
          <w:p w14:paraId="11809C36" w14:textId="77777777" w:rsidR="52431B18" w:rsidRDefault="52431B18">
            <w:proofErr w:type="spellStart"/>
            <w:r>
              <w:t>content</w:t>
            </w:r>
            <w:proofErr w:type="spellEnd"/>
          </w:p>
          <w:p w14:paraId="733020DE" w14:textId="77777777" w:rsidR="52431B18" w:rsidRDefault="52431B18" w:rsidP="52431B18">
            <w:pPr>
              <w:pStyle w:val="ListParagraph"/>
              <w:numPr>
                <w:ilvl w:val="0"/>
                <w:numId w:val="15"/>
              </w:numPr>
            </w:pPr>
            <w:r>
              <w:t>A kérdés tartalma</w:t>
            </w:r>
          </w:p>
          <w:p w14:paraId="0F3CB99B" w14:textId="77777777" w:rsidR="52431B18" w:rsidRDefault="52431B18">
            <w:proofErr w:type="spellStart"/>
            <w:r>
              <w:t>point</w:t>
            </w:r>
            <w:proofErr w:type="spellEnd"/>
          </w:p>
          <w:p w14:paraId="0A5A5FA9" w14:textId="43B0285D" w:rsidR="52431B18" w:rsidRDefault="52431B18" w:rsidP="52431B18">
            <w:r w:rsidRPr="52431B18">
              <w:t>A kérdésért kapható pontszám</w:t>
            </w:r>
          </w:p>
        </w:tc>
      </w:tr>
      <w:tr w:rsidR="52431B18" w14:paraId="3E9B8D10" w14:textId="77777777" w:rsidTr="52431B18">
        <w:trPr>
          <w:trHeight w:val="329"/>
        </w:trPr>
        <w:tc>
          <w:tcPr>
            <w:tcW w:w="2122" w:type="dxa"/>
          </w:tcPr>
          <w:p w14:paraId="0A98EDDD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525A2F73" w14:textId="03632A5E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  <w:r w:rsidRPr="52431B18">
              <w:t>/1</w:t>
            </w:r>
          </w:p>
          <w:p w14:paraId="38B65BE0" w14:textId="77777777" w:rsidR="52431B18" w:rsidRDefault="52431B18" w:rsidP="52431B18">
            <w:r w:rsidRPr="52431B18">
              <w:t>{</w:t>
            </w:r>
          </w:p>
          <w:p w14:paraId="178047DE" w14:textId="2C5B5E01" w:rsidR="52431B18" w:rsidRDefault="52431B18" w:rsidP="52431B18">
            <w:r w:rsidRPr="52431B18">
              <w:t xml:space="preserve">    "point</w:t>
            </w:r>
            <w:r w:rsidR="00023BB2">
              <w:t>”:</w:t>
            </w:r>
            <w:r w:rsidRPr="52431B18">
              <w:t>200</w:t>
            </w:r>
          </w:p>
          <w:p w14:paraId="3FEF3D0D" w14:textId="377D4409" w:rsidR="52431B18" w:rsidRDefault="52431B18" w:rsidP="52431B18">
            <w:r w:rsidRPr="52431B18">
              <w:t>}</w:t>
            </w:r>
          </w:p>
        </w:tc>
      </w:tr>
      <w:tr w:rsidR="52431B18" w14:paraId="6A21CEB8" w14:textId="77777777" w:rsidTr="00AF3C48">
        <w:trPr>
          <w:trHeight w:val="1452"/>
        </w:trPr>
        <w:tc>
          <w:tcPr>
            <w:tcW w:w="2122" w:type="dxa"/>
          </w:tcPr>
          <w:p w14:paraId="12E54F65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67F33AF3" w14:textId="77777777" w:rsidR="52431B18" w:rsidRDefault="52431B18" w:rsidP="52431B18">
            <w:r w:rsidRPr="52431B18">
              <w:t>{</w:t>
            </w:r>
          </w:p>
          <w:p w14:paraId="78B1D977" w14:textId="17BC4EFF" w:rsidR="52431B18" w:rsidRDefault="52431B18" w:rsidP="52431B18">
            <w:r w:rsidRPr="52431B18">
              <w:t xml:space="preserve">  "id</w:t>
            </w:r>
            <w:r w:rsidR="00D7023B" w:rsidRPr="00D7023B">
              <w:t>"</w:t>
            </w:r>
            <w:r w:rsidR="00023BB2">
              <w:t>:</w:t>
            </w:r>
            <w:r w:rsidRPr="52431B18">
              <w:t>1,</w:t>
            </w:r>
          </w:p>
          <w:p w14:paraId="45FAFFD4" w14:textId="698FAF3C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7023B" w:rsidRPr="00D7023B">
              <w:t>"</w:t>
            </w:r>
            <w:r w:rsidR="00A40736">
              <w:t>:</w:t>
            </w:r>
            <w:r w:rsidR="00D7023B" w:rsidRPr="00D7023B">
              <w:t>"</w:t>
            </w:r>
            <w:r w:rsidRPr="52431B18">
              <w:t>Első kvíz első kérdés",</w:t>
            </w:r>
          </w:p>
          <w:p w14:paraId="6CBCE5BD" w14:textId="0A069ACF" w:rsidR="52431B18" w:rsidRDefault="52431B18" w:rsidP="52431B18">
            <w:r w:rsidRPr="52431B18">
              <w:t xml:space="preserve">  "point</w:t>
            </w:r>
            <w:r w:rsidR="00D7023B" w:rsidRPr="00D7023B">
              <w:t>"</w:t>
            </w:r>
            <w:r w:rsidR="00023BB2">
              <w:t>:</w:t>
            </w:r>
            <w:r w:rsidRPr="52431B18">
              <w:t>200</w:t>
            </w:r>
          </w:p>
          <w:p w14:paraId="15FFB615" w14:textId="46A822DF" w:rsidR="52431B18" w:rsidRDefault="52431B18" w:rsidP="52431B18">
            <w:r w:rsidRPr="52431B18">
              <w:t>}</w:t>
            </w:r>
          </w:p>
        </w:tc>
      </w:tr>
      <w:tr w:rsidR="52431B18" w14:paraId="118A4BF8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35CD20A4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6D08DBB1" w14:textId="487BA50B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6C02C064" w14:textId="4A775FD3" w:rsidR="52431B18" w:rsidRDefault="52431B18" w:rsidP="52431B18">
            <w:r w:rsidRPr="52431B18">
              <w:t>Hibás paraméter</w:t>
            </w:r>
          </w:p>
        </w:tc>
      </w:tr>
      <w:tr w:rsidR="52431B18" w14:paraId="08F7BC30" w14:textId="77777777" w:rsidTr="52431B18">
        <w:trPr>
          <w:trHeight w:val="312"/>
        </w:trPr>
        <w:tc>
          <w:tcPr>
            <w:tcW w:w="2122" w:type="dxa"/>
            <w:vMerge/>
          </w:tcPr>
          <w:p w14:paraId="65C14343" w14:textId="77777777" w:rsidR="00BD0386" w:rsidRDefault="00BD0386"/>
        </w:tc>
        <w:tc>
          <w:tcPr>
            <w:tcW w:w="1134" w:type="dxa"/>
            <w:vAlign w:val="center"/>
          </w:tcPr>
          <w:p w14:paraId="0394EFE7" w14:textId="60A410C5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3E29CF4B" w14:textId="11243DB8" w:rsidR="52431B18" w:rsidRDefault="52431B18" w:rsidP="52431B18">
            <w:r w:rsidRPr="52431B18">
              <w:t>A felhasználó nincs bejelentkezve</w:t>
            </w:r>
          </w:p>
        </w:tc>
      </w:tr>
      <w:tr w:rsidR="52431B18" w14:paraId="229B702F" w14:textId="77777777" w:rsidTr="52431B18">
        <w:trPr>
          <w:trHeight w:val="312"/>
        </w:trPr>
        <w:tc>
          <w:tcPr>
            <w:tcW w:w="2122" w:type="dxa"/>
            <w:vMerge/>
          </w:tcPr>
          <w:p w14:paraId="001E3AEB" w14:textId="77777777" w:rsidR="00BD0386" w:rsidRDefault="00BD0386"/>
        </w:tc>
        <w:tc>
          <w:tcPr>
            <w:tcW w:w="1134" w:type="dxa"/>
            <w:vAlign w:val="center"/>
          </w:tcPr>
          <w:p w14:paraId="63C8B4B8" w14:textId="366081C1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273F8346" w14:textId="2F5E8EA6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9913CB0" w14:textId="77777777" w:rsidTr="52431B18">
        <w:trPr>
          <w:trHeight w:val="312"/>
        </w:trPr>
        <w:tc>
          <w:tcPr>
            <w:tcW w:w="2122" w:type="dxa"/>
            <w:vMerge/>
          </w:tcPr>
          <w:p w14:paraId="7E6F4FB8" w14:textId="77777777" w:rsidR="00BD0386" w:rsidRDefault="00BD0386"/>
        </w:tc>
        <w:tc>
          <w:tcPr>
            <w:tcW w:w="1134" w:type="dxa"/>
            <w:vAlign w:val="center"/>
          </w:tcPr>
          <w:p w14:paraId="359E3D5F" w14:textId="59933F5C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11EF7519" w14:textId="4C71AE18" w:rsidR="52431B18" w:rsidRDefault="52431B18" w:rsidP="52431B18">
            <w:r w:rsidRPr="52431B18">
              <w:t>Kérdés nem található</w:t>
            </w:r>
          </w:p>
        </w:tc>
      </w:tr>
      <w:tr w:rsidR="52431B18" w14:paraId="557A20DC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EC6C723" w14:textId="1C7BE39E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59A1BCE3" w14:textId="77777777" w:rsidTr="52431B18">
        <w:tc>
          <w:tcPr>
            <w:tcW w:w="2122" w:type="dxa"/>
          </w:tcPr>
          <w:p w14:paraId="2BE69D30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7BE38C0F" w14:textId="75CC9B53" w:rsidR="52431B18" w:rsidRDefault="52431B18" w:rsidP="52431B18">
            <w:r w:rsidRPr="52431B18">
              <w:t>DELETE</w:t>
            </w:r>
          </w:p>
        </w:tc>
      </w:tr>
      <w:tr w:rsidR="52431B18" w14:paraId="7F3A0E8F" w14:textId="77777777" w:rsidTr="52431B18">
        <w:tc>
          <w:tcPr>
            <w:tcW w:w="2122" w:type="dxa"/>
          </w:tcPr>
          <w:p w14:paraId="77316B3A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1D9CE2B6" w14:textId="0D327F39" w:rsidR="52431B18" w:rsidRDefault="52431B18" w:rsidP="52431B18">
            <w:r w:rsidRPr="52431B18">
              <w:t>Törli az adott azonosítójú kérdést</w:t>
            </w:r>
          </w:p>
        </w:tc>
      </w:tr>
      <w:tr w:rsidR="52431B18" w14:paraId="444A61A0" w14:textId="77777777" w:rsidTr="52431B18">
        <w:tc>
          <w:tcPr>
            <w:tcW w:w="2122" w:type="dxa"/>
          </w:tcPr>
          <w:p w14:paraId="35F874A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3BD2F71" w14:textId="02FFA17B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145F7E3" w14:textId="77777777" w:rsidTr="52431B18">
        <w:trPr>
          <w:trHeight w:val="330"/>
        </w:trPr>
        <w:tc>
          <w:tcPr>
            <w:tcW w:w="2122" w:type="dxa"/>
          </w:tcPr>
          <w:p w14:paraId="426FDB8B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2A1E0C41" w14:textId="1E470877" w:rsidR="52431B18" w:rsidRDefault="52431B18">
            <w:proofErr w:type="spellStart"/>
            <w:r>
              <w:t>question_id</w:t>
            </w:r>
            <w:proofErr w:type="spellEnd"/>
          </w:p>
          <w:p w14:paraId="3CDD5F71" w14:textId="177A233C" w:rsidR="52431B18" w:rsidRDefault="52431B18" w:rsidP="52431B18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>
              <w:t>A kérdés azonosítója</w:t>
            </w:r>
          </w:p>
          <w:p w14:paraId="7D65DF08" w14:textId="5B5029E9" w:rsidR="52431B18" w:rsidRDefault="52431B18" w:rsidP="52431B18">
            <w:pPr>
              <w:pStyle w:val="ListParagraph"/>
              <w:numPr>
                <w:ilvl w:val="0"/>
                <w:numId w:val="3"/>
              </w:numPr>
            </w:pPr>
            <w:r>
              <w:t>Egész szám</w:t>
            </w:r>
          </w:p>
        </w:tc>
      </w:tr>
      <w:tr w:rsidR="52431B18" w14:paraId="507E6125" w14:textId="77777777" w:rsidTr="52431B18">
        <w:trPr>
          <w:trHeight w:val="329"/>
        </w:trPr>
        <w:tc>
          <w:tcPr>
            <w:tcW w:w="2122" w:type="dxa"/>
          </w:tcPr>
          <w:p w14:paraId="42F27567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2CD734F8" w14:textId="0A5B74F8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questions</w:t>
            </w:r>
            <w:proofErr w:type="spellEnd"/>
            <w:r>
              <w:t>/1</w:t>
            </w:r>
          </w:p>
        </w:tc>
      </w:tr>
      <w:tr w:rsidR="52431B18" w14:paraId="26CF01E4" w14:textId="77777777" w:rsidTr="52431B18">
        <w:trPr>
          <w:trHeight w:val="336"/>
        </w:trPr>
        <w:tc>
          <w:tcPr>
            <w:tcW w:w="2122" w:type="dxa"/>
          </w:tcPr>
          <w:p w14:paraId="5D590E77" w14:textId="77777777" w:rsidR="52431B18" w:rsidRDefault="52431B18" w:rsidP="52431B18">
            <w:r w:rsidRPr="52431B18"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1782BAAA" w14:textId="77777777" w:rsidR="52431B18" w:rsidRDefault="52431B18" w:rsidP="52431B18"/>
        </w:tc>
      </w:tr>
      <w:tr w:rsidR="52431B18" w14:paraId="630206E9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1A25C970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13708455" w14:textId="0C00773F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BCAB8F0" w14:textId="4A1AB46C" w:rsidR="52431B18" w:rsidRDefault="52431B18" w:rsidP="52431B18">
            <w:r w:rsidRPr="52431B18">
              <w:t>A felhasználó nincs bejelentkezve</w:t>
            </w:r>
          </w:p>
        </w:tc>
      </w:tr>
      <w:tr w:rsidR="52431B18" w14:paraId="45B2BCF3" w14:textId="77777777" w:rsidTr="52431B18">
        <w:trPr>
          <w:trHeight w:val="312"/>
        </w:trPr>
        <w:tc>
          <w:tcPr>
            <w:tcW w:w="2122" w:type="dxa"/>
            <w:vMerge/>
          </w:tcPr>
          <w:p w14:paraId="1FBEA901" w14:textId="77777777" w:rsidR="00BD0386" w:rsidRDefault="00BD0386"/>
        </w:tc>
        <w:tc>
          <w:tcPr>
            <w:tcW w:w="1134" w:type="dxa"/>
            <w:vAlign w:val="center"/>
          </w:tcPr>
          <w:p w14:paraId="325041DE" w14:textId="1C43B22D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4E5BECF6" w14:textId="6C1734C6" w:rsidR="52431B18" w:rsidRDefault="52431B18" w:rsidP="52431B18">
            <w:r w:rsidRPr="52431B18">
              <w:t>A felhasználónak nincs jogosultsága</w:t>
            </w:r>
          </w:p>
        </w:tc>
      </w:tr>
      <w:tr w:rsidR="52431B18" w14:paraId="17028208" w14:textId="77777777" w:rsidTr="52431B18">
        <w:trPr>
          <w:trHeight w:val="312"/>
        </w:trPr>
        <w:tc>
          <w:tcPr>
            <w:tcW w:w="2122" w:type="dxa"/>
            <w:vMerge/>
          </w:tcPr>
          <w:p w14:paraId="7AD2646B" w14:textId="77777777" w:rsidR="00BD0386" w:rsidRDefault="00BD0386"/>
        </w:tc>
        <w:tc>
          <w:tcPr>
            <w:tcW w:w="1134" w:type="dxa"/>
            <w:vAlign w:val="center"/>
          </w:tcPr>
          <w:p w14:paraId="5A969A3A" w14:textId="51507442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255A111E" w14:textId="0590903C" w:rsidR="52431B18" w:rsidRDefault="52431B18" w:rsidP="52431B18">
            <w:r w:rsidRPr="52431B18">
              <w:t>Kérdés nem található</w:t>
            </w:r>
          </w:p>
        </w:tc>
      </w:tr>
      <w:tr w:rsidR="52431B18" w14:paraId="54DFBEB3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8D75A34" w14:textId="37228FCC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</w:p>
        </w:tc>
      </w:tr>
      <w:tr w:rsidR="52431B18" w14:paraId="70D62B7D" w14:textId="77777777" w:rsidTr="52431B18">
        <w:tc>
          <w:tcPr>
            <w:tcW w:w="2122" w:type="dxa"/>
          </w:tcPr>
          <w:p w14:paraId="0D30E4E2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2093FAED" w14:textId="4C204664" w:rsidR="52431B18" w:rsidRDefault="52431B18" w:rsidP="52431B18">
            <w:r w:rsidRPr="52431B18">
              <w:t>GET</w:t>
            </w:r>
          </w:p>
        </w:tc>
      </w:tr>
      <w:tr w:rsidR="52431B18" w14:paraId="4AA2B283" w14:textId="77777777" w:rsidTr="52431B18">
        <w:tc>
          <w:tcPr>
            <w:tcW w:w="2122" w:type="dxa"/>
          </w:tcPr>
          <w:p w14:paraId="53592EFE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399C0B69" w14:textId="2EED3076" w:rsidR="52431B18" w:rsidRDefault="52431B18" w:rsidP="52431B18">
            <w:r w:rsidRPr="52431B18">
              <w:t>Visszaadja az összes(!) választ</w:t>
            </w:r>
          </w:p>
        </w:tc>
      </w:tr>
      <w:tr w:rsidR="52431B18" w14:paraId="79DBB9E5" w14:textId="77777777" w:rsidTr="52431B18">
        <w:tc>
          <w:tcPr>
            <w:tcW w:w="2122" w:type="dxa"/>
          </w:tcPr>
          <w:p w14:paraId="5F9437DF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02B606C9" w14:textId="4C91F59F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1D788DA6" w14:textId="77777777" w:rsidTr="52431B18">
        <w:trPr>
          <w:trHeight w:val="330"/>
        </w:trPr>
        <w:tc>
          <w:tcPr>
            <w:tcW w:w="2122" w:type="dxa"/>
          </w:tcPr>
          <w:p w14:paraId="459E0E46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0AE46D79" w14:textId="77777777" w:rsidR="52431B18" w:rsidRDefault="52431B18" w:rsidP="52431B18"/>
        </w:tc>
      </w:tr>
      <w:tr w:rsidR="52431B18" w14:paraId="5A7D8F3E" w14:textId="77777777" w:rsidTr="52431B18">
        <w:trPr>
          <w:trHeight w:val="329"/>
        </w:trPr>
        <w:tc>
          <w:tcPr>
            <w:tcW w:w="2122" w:type="dxa"/>
          </w:tcPr>
          <w:p w14:paraId="5374DC68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462FCF9A" w14:textId="03F592E1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</w:p>
        </w:tc>
      </w:tr>
      <w:tr w:rsidR="52431B18" w14:paraId="7016EE29" w14:textId="77777777" w:rsidTr="52431B18">
        <w:trPr>
          <w:trHeight w:val="1873"/>
        </w:trPr>
        <w:tc>
          <w:tcPr>
            <w:tcW w:w="2122" w:type="dxa"/>
          </w:tcPr>
          <w:p w14:paraId="0B537BE4" w14:textId="24A3779A" w:rsidR="52431B18" w:rsidRDefault="52431B18" w:rsidP="52431B18">
            <w:r>
              <w:t>Példa válasz</w:t>
            </w:r>
            <w:r w:rsidRPr="52431B18">
              <w:rPr>
                <w:rStyle w:val="FootnoteReference"/>
              </w:rPr>
              <w:footnoteReference w:id="5"/>
            </w:r>
          </w:p>
        </w:tc>
        <w:tc>
          <w:tcPr>
            <w:tcW w:w="6940" w:type="dxa"/>
            <w:gridSpan w:val="2"/>
          </w:tcPr>
          <w:p w14:paraId="5F92ABB4" w14:textId="77777777" w:rsidR="52431B18" w:rsidRDefault="52431B18" w:rsidP="52431B18">
            <w:r w:rsidRPr="52431B18">
              <w:t>[</w:t>
            </w:r>
          </w:p>
          <w:p w14:paraId="7EC18953" w14:textId="77777777" w:rsidR="52431B18" w:rsidRDefault="52431B18" w:rsidP="52431B18">
            <w:r w:rsidRPr="52431B18">
              <w:t xml:space="preserve">  {</w:t>
            </w:r>
          </w:p>
          <w:p w14:paraId="5CE8914E" w14:textId="50A89CD6" w:rsidR="52431B18" w:rsidRDefault="52431B18" w:rsidP="52431B18">
            <w:r w:rsidRPr="52431B18">
              <w:t xml:space="preserve">    "id</w:t>
            </w:r>
            <w:r w:rsidR="00A476AD" w:rsidRPr="00A476AD">
              <w:t>"</w:t>
            </w:r>
            <w:r w:rsidRPr="52431B18">
              <w:t>1,</w:t>
            </w:r>
          </w:p>
          <w:p w14:paraId="66065F5B" w14:textId="33FA769E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A476AD" w:rsidRPr="00A476AD">
              <w:t>"</w:t>
            </w:r>
            <w:r w:rsidR="00A40736">
              <w:t>:</w:t>
            </w:r>
            <w:r w:rsidR="00A476AD" w:rsidRPr="00A476AD">
              <w:t>"</w:t>
            </w:r>
            <w:r w:rsidRPr="52431B18">
              <w:t>Első kvíz első kérdés első válaszlehetőség"</w:t>
            </w:r>
          </w:p>
          <w:p w14:paraId="5129B7F9" w14:textId="77777777" w:rsidR="52431B18" w:rsidRDefault="52431B18" w:rsidP="52431B18">
            <w:r w:rsidRPr="52431B18">
              <w:t xml:space="preserve">  },</w:t>
            </w:r>
          </w:p>
          <w:p w14:paraId="051A4573" w14:textId="77777777" w:rsidR="52431B18" w:rsidRDefault="52431B18" w:rsidP="52431B18">
            <w:r w:rsidRPr="52431B18">
              <w:t xml:space="preserve">  {</w:t>
            </w:r>
          </w:p>
          <w:p w14:paraId="415AB42A" w14:textId="22FE275F" w:rsidR="52431B18" w:rsidRDefault="52431B18" w:rsidP="52431B18">
            <w:r w:rsidRPr="52431B18">
              <w:t xml:space="preserve">    "id</w:t>
            </w:r>
            <w:r w:rsidR="00A476AD" w:rsidRPr="00A476AD">
              <w:t>"</w:t>
            </w:r>
            <w:r w:rsidR="00023BB2">
              <w:t>:</w:t>
            </w:r>
            <w:r w:rsidRPr="52431B18">
              <w:t>2,</w:t>
            </w:r>
          </w:p>
          <w:p w14:paraId="35FF403E" w14:textId="4D54FCFD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A476AD" w:rsidRPr="00A476AD">
              <w:t>"</w:t>
            </w:r>
            <w:r w:rsidR="00A40736">
              <w:t>:</w:t>
            </w:r>
            <w:r w:rsidR="00A476AD" w:rsidRPr="00A476AD">
              <w:t>"</w:t>
            </w:r>
            <w:r w:rsidRPr="52431B18">
              <w:t>Első kvíz első kérdés második válaszlehetőség"</w:t>
            </w:r>
          </w:p>
          <w:p w14:paraId="2AB72150" w14:textId="43A419B9" w:rsidR="52431B18" w:rsidRDefault="52431B18">
            <w:r>
              <w:t xml:space="preserve">  },</w:t>
            </w:r>
          </w:p>
          <w:p w14:paraId="122A634D" w14:textId="50A784F1" w:rsidR="52431B18" w:rsidRDefault="52431B18" w:rsidP="52431B18">
            <w:pPr>
              <w:rPr>
                <w:b/>
                <w:bCs/>
              </w:rPr>
            </w:pPr>
            <w:r>
              <w:t xml:space="preserve"> </w:t>
            </w:r>
            <w:r w:rsidRPr="52431B18">
              <w:rPr>
                <w:b/>
                <w:bCs/>
                <w:sz w:val="44"/>
                <w:szCs w:val="44"/>
              </w:rPr>
              <w:t xml:space="preserve"> </w:t>
            </w:r>
            <w:r w:rsidRPr="52431B18">
              <w:rPr>
                <w:rFonts w:cs="Calibri"/>
                <w:b/>
                <w:sz w:val="44"/>
                <w:szCs w:val="44"/>
              </w:rPr>
              <w:t>⁝</w:t>
            </w:r>
          </w:p>
          <w:p w14:paraId="7D4D1755" w14:textId="77777777" w:rsidR="52431B18" w:rsidRDefault="52431B18" w:rsidP="52431B18">
            <w:r w:rsidRPr="52431B18">
              <w:t xml:space="preserve">  {</w:t>
            </w:r>
          </w:p>
          <w:p w14:paraId="1D40A123" w14:textId="0965DB69" w:rsidR="52431B18" w:rsidRDefault="52431B18" w:rsidP="52431B18">
            <w:r w:rsidRPr="52431B18">
              <w:t xml:space="preserve">    "id</w:t>
            </w:r>
            <w:r w:rsidR="00A476AD" w:rsidRPr="00A476AD">
              <w:t>"</w:t>
            </w:r>
            <w:r w:rsidR="00023BB2">
              <w:t>:</w:t>
            </w:r>
            <w:r w:rsidRPr="52431B18">
              <w:t>15,</w:t>
            </w:r>
          </w:p>
          <w:p w14:paraId="5EB98239" w14:textId="63157463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A476AD" w:rsidRPr="00A476AD">
              <w:t>"</w:t>
            </w:r>
            <w:r w:rsidR="00A40736">
              <w:t>:</w:t>
            </w:r>
            <w:r w:rsidR="00A476AD" w:rsidRPr="00A476AD">
              <w:t>"</w:t>
            </w:r>
            <w:r w:rsidRPr="52431B18">
              <w:t>Második kvíz harmadik kérdés első válaszlehetőség"</w:t>
            </w:r>
          </w:p>
          <w:p w14:paraId="275DAC89" w14:textId="77777777" w:rsidR="52431B18" w:rsidRDefault="52431B18" w:rsidP="52431B18">
            <w:r w:rsidRPr="52431B18">
              <w:t xml:space="preserve">  },</w:t>
            </w:r>
          </w:p>
          <w:p w14:paraId="202C1943" w14:textId="77777777" w:rsidR="52431B18" w:rsidRDefault="52431B18" w:rsidP="52431B18">
            <w:r w:rsidRPr="52431B18">
              <w:t xml:space="preserve">  {</w:t>
            </w:r>
          </w:p>
          <w:p w14:paraId="3F8FE116" w14:textId="75E62632" w:rsidR="52431B18" w:rsidRDefault="52431B18" w:rsidP="52431B18">
            <w:r w:rsidRPr="52431B18">
              <w:t xml:space="preserve">    "id</w:t>
            </w:r>
            <w:r w:rsidR="00A476AD" w:rsidRPr="00A476AD">
              <w:t>"</w:t>
            </w:r>
            <w:r w:rsidR="00023BB2">
              <w:t>:</w:t>
            </w:r>
            <w:r w:rsidRPr="52431B18">
              <w:t>16,</w:t>
            </w:r>
          </w:p>
          <w:p w14:paraId="091892B2" w14:textId="42FB21D5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A476AD" w:rsidRPr="00A476AD">
              <w:t>"</w:t>
            </w:r>
            <w:r w:rsidR="00A40736">
              <w:t>:</w:t>
            </w:r>
            <w:r w:rsidR="00A476AD" w:rsidRPr="00A476AD">
              <w:t>"</w:t>
            </w:r>
            <w:r w:rsidRPr="52431B18">
              <w:t>Második kvíz harmadik kérdés második válaszlehetőség"</w:t>
            </w:r>
          </w:p>
          <w:p w14:paraId="12BAE423" w14:textId="77777777" w:rsidR="52431B18" w:rsidRDefault="52431B18" w:rsidP="52431B18">
            <w:r w:rsidRPr="52431B18">
              <w:t xml:space="preserve">  }</w:t>
            </w:r>
          </w:p>
          <w:p w14:paraId="3C2F1559" w14:textId="040B06F4" w:rsidR="52431B18" w:rsidRDefault="52431B18" w:rsidP="52431B18">
            <w:r w:rsidRPr="52431B18">
              <w:t>]</w:t>
            </w:r>
          </w:p>
        </w:tc>
      </w:tr>
      <w:tr w:rsidR="52431B18" w14:paraId="6543EB21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6228177C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290E1257" w14:textId="39E7868F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13CC28C" w14:textId="6CDC0CAC" w:rsidR="52431B18" w:rsidRDefault="52431B18" w:rsidP="52431B18">
            <w:r w:rsidRPr="52431B18">
              <w:t>A felhasználó nincs bejelentkezve</w:t>
            </w:r>
          </w:p>
        </w:tc>
      </w:tr>
      <w:tr w:rsidR="52431B18" w14:paraId="4D531385" w14:textId="77777777" w:rsidTr="52431B18">
        <w:trPr>
          <w:trHeight w:val="312"/>
        </w:trPr>
        <w:tc>
          <w:tcPr>
            <w:tcW w:w="2122" w:type="dxa"/>
            <w:vMerge/>
          </w:tcPr>
          <w:p w14:paraId="0257EE5B" w14:textId="77777777" w:rsidR="00BD0386" w:rsidRDefault="00BD0386"/>
        </w:tc>
        <w:tc>
          <w:tcPr>
            <w:tcW w:w="1134" w:type="dxa"/>
            <w:vAlign w:val="center"/>
          </w:tcPr>
          <w:p w14:paraId="793D565C" w14:textId="54390226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6A4DCC8" w14:textId="2A1459F3" w:rsidR="52431B18" w:rsidRDefault="52431B18" w:rsidP="52431B18">
            <w:r w:rsidRPr="52431B18">
              <w:t>A felhasználónak nincs jogosultsága</w:t>
            </w:r>
          </w:p>
        </w:tc>
      </w:tr>
      <w:tr w:rsidR="52431B18" w14:paraId="7424D267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480503B" w14:textId="3FED8E21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</w:p>
        </w:tc>
      </w:tr>
      <w:tr w:rsidR="52431B18" w14:paraId="1C29E250" w14:textId="77777777" w:rsidTr="52431B18">
        <w:tc>
          <w:tcPr>
            <w:tcW w:w="2122" w:type="dxa"/>
          </w:tcPr>
          <w:p w14:paraId="719B51E4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5F2B2440" w14:textId="08D3E472" w:rsidR="52431B18" w:rsidRDefault="52431B18" w:rsidP="52431B18">
            <w:r w:rsidRPr="52431B18">
              <w:t>POST</w:t>
            </w:r>
          </w:p>
        </w:tc>
      </w:tr>
      <w:tr w:rsidR="52431B18" w14:paraId="10CF7DE7" w14:textId="77777777" w:rsidTr="52431B18">
        <w:tc>
          <w:tcPr>
            <w:tcW w:w="2122" w:type="dxa"/>
          </w:tcPr>
          <w:p w14:paraId="64EF0FBC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08971171" w14:textId="77777777" w:rsidR="52431B18" w:rsidRDefault="52431B18" w:rsidP="52431B18"/>
        </w:tc>
      </w:tr>
      <w:tr w:rsidR="52431B18" w14:paraId="1ECBBE83" w14:textId="77777777" w:rsidTr="52431B18">
        <w:tc>
          <w:tcPr>
            <w:tcW w:w="2122" w:type="dxa"/>
          </w:tcPr>
          <w:p w14:paraId="5FE6D02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6351A856" w14:textId="1688A204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4FE768D8" w14:textId="77777777" w:rsidTr="00170984">
        <w:trPr>
          <w:trHeight w:val="3260"/>
        </w:trPr>
        <w:tc>
          <w:tcPr>
            <w:tcW w:w="2122" w:type="dxa"/>
          </w:tcPr>
          <w:p w14:paraId="6ABC3377" w14:textId="77777777" w:rsidR="52431B18" w:rsidRDefault="52431B18" w:rsidP="52431B18">
            <w:r w:rsidRPr="52431B18">
              <w:lastRenderedPageBreak/>
              <w:t>Várt paraméterek</w:t>
            </w:r>
          </w:p>
        </w:tc>
        <w:tc>
          <w:tcPr>
            <w:tcW w:w="6940" w:type="dxa"/>
            <w:gridSpan w:val="2"/>
          </w:tcPr>
          <w:p w14:paraId="7727E8CE" w14:textId="72FE4981" w:rsidR="52431B18" w:rsidRDefault="52431B18">
            <w:proofErr w:type="spellStart"/>
            <w:r>
              <w:t>question_id</w:t>
            </w:r>
            <w:proofErr w:type="spellEnd"/>
          </w:p>
          <w:p w14:paraId="5BCBA74B" w14:textId="3C96E355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azonosítója</w:t>
            </w:r>
          </w:p>
          <w:p w14:paraId="76F55EE4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10E200B2" w14:textId="77777777" w:rsidR="52431B18" w:rsidRDefault="52431B18">
            <w:proofErr w:type="spellStart"/>
            <w:r>
              <w:t>question_order</w:t>
            </w:r>
            <w:proofErr w:type="spellEnd"/>
          </w:p>
          <w:p w14:paraId="775C13AB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kérdés sorszáma a kvízen belül (létrehozás ideje szerint)</w:t>
            </w:r>
          </w:p>
          <w:p w14:paraId="7D119B37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2B1A59CA" w14:textId="6A0841CD" w:rsidR="52431B18" w:rsidRDefault="52431B18">
            <w:proofErr w:type="spellStart"/>
            <w:r>
              <w:t>content</w:t>
            </w:r>
            <w:proofErr w:type="spellEnd"/>
          </w:p>
          <w:p w14:paraId="1949D3ED" w14:textId="7DFE25CE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tartalma</w:t>
            </w:r>
          </w:p>
          <w:p w14:paraId="6F5AC43D" w14:textId="77777777" w:rsidR="52431B18" w:rsidRDefault="52431B18">
            <w:proofErr w:type="spellStart"/>
            <w:r>
              <w:t>is_right</w:t>
            </w:r>
            <w:proofErr w:type="spellEnd"/>
          </w:p>
          <w:p w14:paraId="68940ABF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helyessége</w:t>
            </w:r>
          </w:p>
          <w:p w14:paraId="06FDA652" w14:textId="2DF5AE48" w:rsidR="52431B18" w:rsidRDefault="52431B18" w:rsidP="00170984">
            <w:pPr>
              <w:pStyle w:val="ListParagraph"/>
              <w:numPr>
                <w:ilvl w:val="0"/>
                <w:numId w:val="31"/>
              </w:numPr>
              <w:rPr>
                <w:rFonts w:ascii="Calibri Light" w:hAnsi="Calibri Light" w:cs="Calibri Light"/>
                <w:sz w:val="17"/>
                <w:szCs w:val="17"/>
              </w:rPr>
            </w:pPr>
            <w:r>
              <w:t xml:space="preserve">Egész szám (1 </w:t>
            </w:r>
            <w:r w:rsidRPr="00170984">
              <w:t>→</w:t>
            </w:r>
            <w:r>
              <w:t xml:space="preserve"> helyes, 0 </w:t>
            </w:r>
            <w:r w:rsidRPr="00170984">
              <w:t xml:space="preserve">→ </w:t>
            </w:r>
            <w:r>
              <w:t>helytelen)</w:t>
            </w:r>
          </w:p>
        </w:tc>
      </w:tr>
      <w:tr w:rsidR="52431B18" w14:paraId="3CB17EA2" w14:textId="77777777" w:rsidTr="52431B18">
        <w:trPr>
          <w:trHeight w:val="329"/>
        </w:trPr>
        <w:tc>
          <w:tcPr>
            <w:tcW w:w="2122" w:type="dxa"/>
          </w:tcPr>
          <w:p w14:paraId="0430DE7F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518FC62B" w14:textId="291BF157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</w:p>
          <w:p w14:paraId="3809D137" w14:textId="77777777" w:rsidR="52431B18" w:rsidRDefault="52431B18" w:rsidP="52431B18">
            <w:r w:rsidRPr="52431B18">
              <w:t>{</w:t>
            </w:r>
          </w:p>
          <w:p w14:paraId="1056C190" w14:textId="77777777" w:rsidR="52431B18" w:rsidRDefault="52431B18" w:rsidP="52431B18">
            <w:r w:rsidRPr="52431B18">
              <w:t xml:space="preserve">    "question_id":5,</w:t>
            </w:r>
          </w:p>
          <w:p w14:paraId="71063E5F" w14:textId="77777777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Pr="52431B18">
              <w:t>":"Válasz x",</w:t>
            </w:r>
          </w:p>
          <w:p w14:paraId="170CA5F1" w14:textId="77777777" w:rsidR="52431B18" w:rsidRDefault="52431B18" w:rsidP="52431B18">
            <w:r w:rsidRPr="52431B18">
              <w:t xml:space="preserve">    "is_right":0</w:t>
            </w:r>
          </w:p>
          <w:p w14:paraId="655A5B18" w14:textId="7E90FDF1" w:rsidR="52431B18" w:rsidRDefault="52431B18" w:rsidP="52431B18">
            <w:r w:rsidRPr="52431B18">
              <w:t>}</w:t>
            </w:r>
          </w:p>
        </w:tc>
      </w:tr>
      <w:tr w:rsidR="52431B18" w14:paraId="59A850DF" w14:textId="77777777" w:rsidTr="52431B18">
        <w:trPr>
          <w:trHeight w:val="1093"/>
        </w:trPr>
        <w:tc>
          <w:tcPr>
            <w:tcW w:w="2122" w:type="dxa"/>
          </w:tcPr>
          <w:p w14:paraId="5AF0EBFD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3F899A9C" w14:textId="77777777" w:rsidR="52431B18" w:rsidRDefault="52431B18" w:rsidP="52431B18">
            <w:r w:rsidRPr="52431B18">
              <w:t>{</w:t>
            </w:r>
          </w:p>
          <w:p w14:paraId="124F1D35" w14:textId="1941CB35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160461" w:rsidRPr="00160461">
              <w:t>"</w:t>
            </w:r>
            <w:r w:rsidR="00A40736">
              <w:t>:</w:t>
            </w:r>
            <w:r w:rsidR="00160461" w:rsidRPr="00160461">
              <w:t>"</w:t>
            </w:r>
            <w:r w:rsidRPr="52431B18">
              <w:t>Válasz x",</w:t>
            </w:r>
          </w:p>
          <w:p w14:paraId="4DC80C08" w14:textId="20BE5507" w:rsidR="52431B18" w:rsidRDefault="52431B18" w:rsidP="52431B18">
            <w:r w:rsidRPr="52431B18">
              <w:t xml:space="preserve">  "id</w:t>
            </w:r>
            <w:r w:rsidR="005168BE" w:rsidRPr="005168BE">
              <w:t>"</w:t>
            </w:r>
            <w:r w:rsidR="00023BB2">
              <w:t>:</w:t>
            </w:r>
            <w:r w:rsidRPr="52431B18">
              <w:t>20</w:t>
            </w:r>
          </w:p>
          <w:p w14:paraId="22E0AB83" w14:textId="0CAA3FFF" w:rsidR="52431B18" w:rsidRDefault="52431B18" w:rsidP="52431B18">
            <w:r w:rsidRPr="52431B18">
              <w:t>}</w:t>
            </w:r>
          </w:p>
        </w:tc>
      </w:tr>
      <w:tr w:rsidR="52431B18" w14:paraId="7D538D7D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11BEE118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4D9E7822" w14:textId="1E073151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32620F32" w14:textId="36AB1D70" w:rsidR="52431B18" w:rsidRDefault="52431B18" w:rsidP="52431B18">
            <w:r w:rsidRPr="52431B18">
              <w:t>Hiányzó paraméter</w:t>
            </w:r>
          </w:p>
        </w:tc>
      </w:tr>
      <w:tr w:rsidR="52431B18" w14:paraId="2532E72B" w14:textId="77777777" w:rsidTr="52431B18">
        <w:trPr>
          <w:trHeight w:val="312"/>
        </w:trPr>
        <w:tc>
          <w:tcPr>
            <w:tcW w:w="2122" w:type="dxa"/>
            <w:vMerge/>
          </w:tcPr>
          <w:p w14:paraId="071657BA" w14:textId="77777777" w:rsidR="00BD0386" w:rsidRDefault="00BD0386"/>
        </w:tc>
        <w:tc>
          <w:tcPr>
            <w:tcW w:w="1134" w:type="dxa"/>
            <w:vAlign w:val="center"/>
          </w:tcPr>
          <w:p w14:paraId="38C81BD2" w14:textId="60B9C61E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7FCF80CD" w14:textId="0F5F9FB0" w:rsidR="52431B18" w:rsidRDefault="52431B18" w:rsidP="52431B18">
            <w:r w:rsidRPr="52431B18">
              <w:t>Hibás paraméter</w:t>
            </w:r>
          </w:p>
        </w:tc>
      </w:tr>
      <w:tr w:rsidR="52431B18" w14:paraId="745B94CF" w14:textId="77777777" w:rsidTr="52431B18">
        <w:trPr>
          <w:trHeight w:val="312"/>
        </w:trPr>
        <w:tc>
          <w:tcPr>
            <w:tcW w:w="2122" w:type="dxa"/>
            <w:vMerge/>
          </w:tcPr>
          <w:p w14:paraId="74EEFF87" w14:textId="77777777" w:rsidR="00BD0386" w:rsidRDefault="00BD0386"/>
        </w:tc>
        <w:tc>
          <w:tcPr>
            <w:tcW w:w="1134" w:type="dxa"/>
            <w:vAlign w:val="center"/>
          </w:tcPr>
          <w:p w14:paraId="6965649E" w14:textId="229055C7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4D61F8BD" w14:textId="16377BD4" w:rsidR="52431B18" w:rsidRDefault="52431B18" w:rsidP="52431B18">
            <w:r w:rsidRPr="52431B18">
              <w:t>A felhasználó nincs bejelentkezve</w:t>
            </w:r>
          </w:p>
        </w:tc>
      </w:tr>
      <w:tr w:rsidR="52431B18" w14:paraId="05102FD5" w14:textId="77777777" w:rsidTr="52431B18">
        <w:trPr>
          <w:trHeight w:val="312"/>
        </w:trPr>
        <w:tc>
          <w:tcPr>
            <w:tcW w:w="2122" w:type="dxa"/>
            <w:vMerge/>
          </w:tcPr>
          <w:p w14:paraId="40E6AE9A" w14:textId="77777777" w:rsidR="00BD0386" w:rsidRDefault="00BD0386"/>
        </w:tc>
        <w:tc>
          <w:tcPr>
            <w:tcW w:w="1134" w:type="dxa"/>
            <w:vAlign w:val="center"/>
          </w:tcPr>
          <w:p w14:paraId="7B82878E" w14:textId="2CBE9ED7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6E49EF5E" w14:textId="27E05B2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211EA85" w14:textId="77777777" w:rsidTr="52431B18">
        <w:trPr>
          <w:trHeight w:val="312"/>
        </w:trPr>
        <w:tc>
          <w:tcPr>
            <w:tcW w:w="2122" w:type="dxa"/>
            <w:vMerge/>
          </w:tcPr>
          <w:p w14:paraId="761CA661" w14:textId="77777777" w:rsidR="00BD0386" w:rsidRDefault="00BD0386"/>
        </w:tc>
        <w:tc>
          <w:tcPr>
            <w:tcW w:w="1134" w:type="dxa"/>
            <w:vAlign w:val="center"/>
          </w:tcPr>
          <w:p w14:paraId="4757DADC" w14:textId="4A3E0623" w:rsidR="52431B18" w:rsidRDefault="52431B18" w:rsidP="52431B18">
            <w:pPr>
              <w:jc w:val="center"/>
            </w:pPr>
            <w:r w:rsidRPr="52431B18">
              <w:t>500</w:t>
            </w:r>
          </w:p>
        </w:tc>
        <w:tc>
          <w:tcPr>
            <w:tcW w:w="5806" w:type="dxa"/>
          </w:tcPr>
          <w:p w14:paraId="3BDC0467" w14:textId="487E517E" w:rsidR="52431B18" w:rsidRDefault="52431B18" w:rsidP="52431B18">
            <w:r w:rsidRPr="52431B18">
              <w:t>Kérdés nem található</w:t>
            </w:r>
          </w:p>
        </w:tc>
      </w:tr>
      <w:tr w:rsidR="52431B18" w14:paraId="09D7DA0D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D726F99" w14:textId="414D6847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43BE2EB8" w14:textId="77777777" w:rsidTr="52431B18">
        <w:tc>
          <w:tcPr>
            <w:tcW w:w="2122" w:type="dxa"/>
          </w:tcPr>
          <w:p w14:paraId="19BB829D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19A10461" w14:textId="2FBBB6C3" w:rsidR="52431B18" w:rsidRDefault="52431B18" w:rsidP="52431B18">
            <w:r w:rsidRPr="52431B18">
              <w:t>GET</w:t>
            </w:r>
          </w:p>
        </w:tc>
      </w:tr>
      <w:tr w:rsidR="52431B18" w14:paraId="763A0BA6" w14:textId="77777777" w:rsidTr="52431B18">
        <w:tc>
          <w:tcPr>
            <w:tcW w:w="2122" w:type="dxa"/>
          </w:tcPr>
          <w:p w14:paraId="662BE24C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654367ED" w14:textId="029F4DDC" w:rsidR="52431B18" w:rsidRDefault="52431B18" w:rsidP="52431B18">
            <w:r w:rsidRPr="52431B18">
              <w:t>Visszaadja az adott azonosítójú választ</w:t>
            </w:r>
          </w:p>
        </w:tc>
      </w:tr>
      <w:tr w:rsidR="52431B18" w14:paraId="540BB6B1" w14:textId="77777777" w:rsidTr="52431B18">
        <w:tc>
          <w:tcPr>
            <w:tcW w:w="2122" w:type="dxa"/>
          </w:tcPr>
          <w:p w14:paraId="1ED33449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1F472626" w14:textId="3ADD7A6F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6A976081" w14:textId="77777777" w:rsidTr="52431B18">
        <w:trPr>
          <w:trHeight w:val="330"/>
        </w:trPr>
        <w:tc>
          <w:tcPr>
            <w:tcW w:w="2122" w:type="dxa"/>
          </w:tcPr>
          <w:p w14:paraId="1E190DF2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5710F51C" w14:textId="5A5E308C" w:rsidR="52431B18" w:rsidRDefault="52431B18">
            <w:proofErr w:type="spellStart"/>
            <w:r>
              <w:t>answer_id</w:t>
            </w:r>
            <w:proofErr w:type="spellEnd"/>
          </w:p>
          <w:p w14:paraId="09B8816C" w14:textId="01E142EE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azonosítója</w:t>
            </w:r>
          </w:p>
          <w:p w14:paraId="73161311" w14:textId="17984E8D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</w:tc>
      </w:tr>
      <w:tr w:rsidR="52431B18" w14:paraId="0AD01E01" w14:textId="77777777" w:rsidTr="52431B18">
        <w:trPr>
          <w:trHeight w:val="329"/>
        </w:trPr>
        <w:tc>
          <w:tcPr>
            <w:tcW w:w="2122" w:type="dxa"/>
          </w:tcPr>
          <w:p w14:paraId="3931568F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61BC8A0F" w14:textId="7B963C2E" w:rsidR="52431B18" w:rsidRDefault="52431B18" w:rsidP="52431B18">
            <w:pPr>
              <w:tabs>
                <w:tab w:val="left" w:pos="1421"/>
              </w:tabs>
            </w:pPr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  <w:r w:rsidRPr="52431B18">
              <w:t>/1</w:t>
            </w:r>
          </w:p>
        </w:tc>
      </w:tr>
      <w:tr w:rsidR="52431B18" w14:paraId="4826259B" w14:textId="77777777" w:rsidTr="52431B18">
        <w:trPr>
          <w:trHeight w:val="1261"/>
        </w:trPr>
        <w:tc>
          <w:tcPr>
            <w:tcW w:w="2122" w:type="dxa"/>
          </w:tcPr>
          <w:p w14:paraId="5B7986DD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4D5C9D8C" w14:textId="77777777" w:rsidR="52431B18" w:rsidRDefault="52431B18" w:rsidP="52431B18">
            <w:r w:rsidRPr="52431B18">
              <w:t>{</w:t>
            </w:r>
          </w:p>
          <w:p w14:paraId="79955C29" w14:textId="6BF3FAB9" w:rsidR="52431B18" w:rsidRDefault="52431B18" w:rsidP="52431B18">
            <w:r w:rsidRPr="52431B18">
              <w:t xml:space="preserve">  "id</w:t>
            </w:r>
            <w:r w:rsidR="00701829" w:rsidRPr="00701829">
              <w:t>"</w:t>
            </w:r>
            <w:r w:rsidR="00023BB2">
              <w:t>:</w:t>
            </w:r>
            <w:r w:rsidRPr="52431B18">
              <w:t>1,</w:t>
            </w:r>
          </w:p>
          <w:p w14:paraId="2BD63977" w14:textId="57A9BFC7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701829" w:rsidRPr="00701829">
              <w:t>"</w:t>
            </w:r>
            <w:r w:rsidR="00A40736">
              <w:t>:</w:t>
            </w:r>
            <w:r w:rsidR="00701829" w:rsidRPr="00701829">
              <w:t>"</w:t>
            </w:r>
            <w:r w:rsidRPr="52431B18">
              <w:t>Első kvíz első kérdés első válaszlehetőség"</w:t>
            </w:r>
          </w:p>
          <w:p w14:paraId="386BBACD" w14:textId="13DAAE03" w:rsidR="52431B18" w:rsidRDefault="52431B18" w:rsidP="52431B18">
            <w:r w:rsidRPr="52431B18">
              <w:t>}</w:t>
            </w:r>
          </w:p>
        </w:tc>
      </w:tr>
      <w:tr w:rsidR="52431B18" w14:paraId="13EE067B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296B4A51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0589D748" w14:textId="51A6D106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46977FE1" w14:textId="2EADB527" w:rsidR="52431B18" w:rsidRDefault="52431B18" w:rsidP="52431B18">
            <w:r w:rsidRPr="52431B18">
              <w:t>A felhasználó nincs bejelentkezve</w:t>
            </w:r>
          </w:p>
        </w:tc>
      </w:tr>
      <w:tr w:rsidR="52431B18" w14:paraId="682FDF1E" w14:textId="77777777" w:rsidTr="52431B18">
        <w:trPr>
          <w:trHeight w:val="312"/>
        </w:trPr>
        <w:tc>
          <w:tcPr>
            <w:tcW w:w="2122" w:type="dxa"/>
            <w:vMerge/>
          </w:tcPr>
          <w:p w14:paraId="7F9D81A0" w14:textId="77777777" w:rsidR="00BD0386" w:rsidRDefault="00BD0386"/>
        </w:tc>
        <w:tc>
          <w:tcPr>
            <w:tcW w:w="1134" w:type="dxa"/>
            <w:vAlign w:val="center"/>
          </w:tcPr>
          <w:p w14:paraId="6C8363CE" w14:textId="09C7757C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281241B9" w14:textId="43F2D5E3" w:rsidR="52431B18" w:rsidRDefault="52431B18" w:rsidP="52431B18">
            <w:r w:rsidRPr="52431B18">
              <w:t>A felhasználónak nincs jogosultsága</w:t>
            </w:r>
          </w:p>
        </w:tc>
      </w:tr>
      <w:tr w:rsidR="52431B18" w14:paraId="673A7FED" w14:textId="77777777" w:rsidTr="52431B18">
        <w:trPr>
          <w:trHeight w:val="312"/>
        </w:trPr>
        <w:tc>
          <w:tcPr>
            <w:tcW w:w="2122" w:type="dxa"/>
            <w:vMerge/>
          </w:tcPr>
          <w:p w14:paraId="1ED8314E" w14:textId="77777777" w:rsidR="00BD0386" w:rsidRDefault="00BD0386"/>
        </w:tc>
        <w:tc>
          <w:tcPr>
            <w:tcW w:w="1134" w:type="dxa"/>
            <w:vAlign w:val="center"/>
          </w:tcPr>
          <w:p w14:paraId="20603662" w14:textId="56043603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5E7B263B" w14:textId="7A98F50A" w:rsidR="52431B18" w:rsidRDefault="52431B18" w:rsidP="52431B18">
            <w:r w:rsidRPr="52431B18">
              <w:t>Válasz nem található</w:t>
            </w:r>
          </w:p>
        </w:tc>
      </w:tr>
      <w:tr w:rsidR="52431B18" w14:paraId="19319F38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4337635" w14:textId="73EC6012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16A24D24" w14:textId="77777777" w:rsidTr="52431B18">
        <w:tc>
          <w:tcPr>
            <w:tcW w:w="2122" w:type="dxa"/>
          </w:tcPr>
          <w:p w14:paraId="38E94477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758A24EA" w14:textId="538C8FD6" w:rsidR="52431B18" w:rsidRDefault="52431B18" w:rsidP="52431B18">
            <w:r w:rsidRPr="52431B18">
              <w:t>PUT / PATCH</w:t>
            </w:r>
          </w:p>
        </w:tc>
      </w:tr>
      <w:tr w:rsidR="52431B18" w14:paraId="38A852C9" w14:textId="77777777" w:rsidTr="52431B18">
        <w:tc>
          <w:tcPr>
            <w:tcW w:w="2122" w:type="dxa"/>
          </w:tcPr>
          <w:p w14:paraId="06B52148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63415362" w14:textId="3064723D" w:rsidR="52431B18" w:rsidRDefault="52431B18">
            <w:r>
              <w:t>Módosítja az adott azonosítójú választ</w:t>
            </w:r>
          </w:p>
        </w:tc>
      </w:tr>
      <w:tr w:rsidR="52431B18" w14:paraId="42C1DCCD" w14:textId="77777777" w:rsidTr="52431B18">
        <w:tc>
          <w:tcPr>
            <w:tcW w:w="2122" w:type="dxa"/>
          </w:tcPr>
          <w:p w14:paraId="215D4129" w14:textId="77777777" w:rsidR="52431B18" w:rsidRDefault="52431B18" w:rsidP="52431B18">
            <w:r w:rsidRPr="52431B18">
              <w:lastRenderedPageBreak/>
              <w:t>Követelmények</w:t>
            </w:r>
          </w:p>
        </w:tc>
        <w:tc>
          <w:tcPr>
            <w:tcW w:w="6940" w:type="dxa"/>
            <w:gridSpan w:val="2"/>
          </w:tcPr>
          <w:p w14:paraId="4BB2DCE1" w14:textId="1E0202DA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615DDB18" w14:textId="77777777" w:rsidTr="52431B18">
        <w:trPr>
          <w:trHeight w:val="330"/>
        </w:trPr>
        <w:tc>
          <w:tcPr>
            <w:tcW w:w="2122" w:type="dxa"/>
          </w:tcPr>
          <w:p w14:paraId="2F67E85C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159D4A05" w14:textId="77777777" w:rsidR="52431B18" w:rsidRDefault="52431B18">
            <w:proofErr w:type="spellStart"/>
            <w:r>
              <w:t>answer_id</w:t>
            </w:r>
            <w:proofErr w:type="spellEnd"/>
          </w:p>
          <w:p w14:paraId="5E58F0AC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azonosítója</w:t>
            </w:r>
          </w:p>
          <w:p w14:paraId="5D72B649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  <w:p w14:paraId="7821E243" w14:textId="77777777" w:rsidR="52431B18" w:rsidRDefault="52431B18" w:rsidP="52431B18">
            <w:pPr>
              <w:ind w:left="1301"/>
              <w:rPr>
                <w:b/>
                <w:bCs/>
                <w:sz w:val="28"/>
                <w:szCs w:val="28"/>
              </w:rPr>
            </w:pPr>
            <w:r w:rsidRPr="52431B18">
              <w:rPr>
                <w:b/>
                <w:bCs/>
                <w:sz w:val="28"/>
                <w:szCs w:val="28"/>
              </w:rPr>
              <w:t>Opcionális adatok:</w:t>
            </w:r>
          </w:p>
          <w:p w14:paraId="03B3B267" w14:textId="77777777" w:rsidR="52431B18" w:rsidRDefault="52431B18">
            <w:proofErr w:type="spellStart"/>
            <w:r>
              <w:t>content</w:t>
            </w:r>
            <w:proofErr w:type="spellEnd"/>
          </w:p>
          <w:p w14:paraId="58E4B5D8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tartalma</w:t>
            </w:r>
          </w:p>
          <w:p w14:paraId="5A9A4B74" w14:textId="77777777" w:rsidR="52431B18" w:rsidRDefault="52431B18">
            <w:proofErr w:type="spellStart"/>
            <w:r>
              <w:t>is_right</w:t>
            </w:r>
            <w:proofErr w:type="spellEnd"/>
          </w:p>
          <w:p w14:paraId="25BD83D2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helyessége</w:t>
            </w:r>
          </w:p>
          <w:p w14:paraId="36A3020B" w14:textId="422DBF2E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 xml:space="preserve">Egész szám (1 </w:t>
            </w:r>
            <w:r w:rsidRPr="00170984">
              <w:t>→</w:t>
            </w:r>
            <w:r>
              <w:t xml:space="preserve"> helyes, 0 </w:t>
            </w:r>
            <w:r w:rsidRPr="00170984">
              <w:t xml:space="preserve">→ </w:t>
            </w:r>
            <w:r>
              <w:t>helytelen)</w:t>
            </w:r>
          </w:p>
        </w:tc>
      </w:tr>
      <w:tr w:rsidR="52431B18" w14:paraId="0F9E17F4" w14:textId="77777777" w:rsidTr="52431B18">
        <w:trPr>
          <w:trHeight w:val="329"/>
        </w:trPr>
        <w:tc>
          <w:tcPr>
            <w:tcW w:w="2122" w:type="dxa"/>
          </w:tcPr>
          <w:p w14:paraId="29CB7BEA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465DD010" w14:textId="2C89893D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answers</w:t>
            </w:r>
            <w:proofErr w:type="spellEnd"/>
            <w:r>
              <w:t>/20</w:t>
            </w:r>
          </w:p>
          <w:p w14:paraId="20944E9C" w14:textId="43C11E4F" w:rsidR="52431B18" w:rsidRDefault="52431B18" w:rsidP="52431B18">
            <w:r w:rsidRPr="52431B18">
              <w:t>{</w:t>
            </w:r>
          </w:p>
          <w:p w14:paraId="386D83E0" w14:textId="77777777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Pr="52431B18">
              <w:t>":"Válasz y"</w:t>
            </w:r>
          </w:p>
          <w:p w14:paraId="391383AC" w14:textId="5CD7E4C8" w:rsidR="52431B18" w:rsidRDefault="52431B18" w:rsidP="52431B18">
            <w:r w:rsidRPr="52431B18">
              <w:t>}</w:t>
            </w:r>
          </w:p>
        </w:tc>
      </w:tr>
      <w:tr w:rsidR="52431B18" w14:paraId="51B50933" w14:textId="77777777" w:rsidTr="52431B18">
        <w:trPr>
          <w:trHeight w:val="1285"/>
        </w:trPr>
        <w:tc>
          <w:tcPr>
            <w:tcW w:w="2122" w:type="dxa"/>
          </w:tcPr>
          <w:p w14:paraId="74F42250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549ACD70" w14:textId="77777777" w:rsidR="52431B18" w:rsidRDefault="52431B18" w:rsidP="52431B18">
            <w:r w:rsidRPr="52431B18">
              <w:t>{</w:t>
            </w:r>
          </w:p>
          <w:p w14:paraId="2F1BA3A9" w14:textId="190EC4CD" w:rsidR="52431B18" w:rsidRDefault="52431B18" w:rsidP="52431B18">
            <w:r w:rsidRPr="52431B18">
              <w:t xml:space="preserve">  "id</w:t>
            </w:r>
            <w:r w:rsidR="008B1179" w:rsidRPr="008B1179">
              <w:t>"</w:t>
            </w:r>
            <w:r w:rsidR="00023BB2">
              <w:t>:</w:t>
            </w:r>
            <w:r w:rsidRPr="52431B18">
              <w:t>20,</w:t>
            </w:r>
          </w:p>
          <w:p w14:paraId="222F6012" w14:textId="2AE53689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AE6C36" w:rsidRPr="00AE6C36">
              <w:t>"</w:t>
            </w:r>
            <w:r w:rsidR="00A40736">
              <w:t>:</w:t>
            </w:r>
            <w:r w:rsidR="00AE6C36" w:rsidRPr="00AE6C36">
              <w:t>"</w:t>
            </w:r>
            <w:r w:rsidRPr="52431B18">
              <w:t>Válasz y"</w:t>
            </w:r>
          </w:p>
          <w:p w14:paraId="3E808927" w14:textId="1ECEF598" w:rsidR="52431B18" w:rsidRDefault="52431B18" w:rsidP="52431B18">
            <w:r w:rsidRPr="52431B18">
              <w:t>}</w:t>
            </w:r>
          </w:p>
        </w:tc>
      </w:tr>
      <w:tr w:rsidR="52431B18" w14:paraId="435ADBBF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084DA5AF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7FB5100C" w14:textId="6E4A1D23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663E2F14" w14:textId="2C4CB6FC" w:rsidR="52431B18" w:rsidRDefault="52431B18" w:rsidP="52431B18">
            <w:r w:rsidRPr="52431B18">
              <w:t>Hibás paraméter</w:t>
            </w:r>
          </w:p>
        </w:tc>
      </w:tr>
      <w:tr w:rsidR="52431B18" w14:paraId="6A5A4EC8" w14:textId="77777777" w:rsidTr="52431B18">
        <w:trPr>
          <w:trHeight w:val="312"/>
        </w:trPr>
        <w:tc>
          <w:tcPr>
            <w:tcW w:w="2122" w:type="dxa"/>
            <w:vMerge/>
          </w:tcPr>
          <w:p w14:paraId="487110DE" w14:textId="77777777" w:rsidR="00BD0386" w:rsidRDefault="00BD0386"/>
        </w:tc>
        <w:tc>
          <w:tcPr>
            <w:tcW w:w="1134" w:type="dxa"/>
            <w:vAlign w:val="center"/>
          </w:tcPr>
          <w:p w14:paraId="1C37D971" w14:textId="1614B159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5F095D82" w14:textId="32E467F8" w:rsidR="52431B18" w:rsidRDefault="52431B18" w:rsidP="52431B18">
            <w:r w:rsidRPr="52431B18">
              <w:t>A felhasználó nincs bejelentkezve</w:t>
            </w:r>
          </w:p>
        </w:tc>
      </w:tr>
      <w:tr w:rsidR="52431B18" w14:paraId="0CF162D2" w14:textId="77777777" w:rsidTr="52431B18">
        <w:trPr>
          <w:trHeight w:val="312"/>
        </w:trPr>
        <w:tc>
          <w:tcPr>
            <w:tcW w:w="2122" w:type="dxa"/>
            <w:vMerge/>
          </w:tcPr>
          <w:p w14:paraId="4D6C0634" w14:textId="77777777" w:rsidR="00BD0386" w:rsidRDefault="00BD0386"/>
        </w:tc>
        <w:tc>
          <w:tcPr>
            <w:tcW w:w="1134" w:type="dxa"/>
            <w:vAlign w:val="center"/>
          </w:tcPr>
          <w:p w14:paraId="2067BF4E" w14:textId="7F755740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170D56A8" w14:textId="53A1415D" w:rsidR="52431B18" w:rsidRDefault="52431B18" w:rsidP="52431B18">
            <w:r w:rsidRPr="52431B18">
              <w:t>A felhasználónak nincs jogosultsága</w:t>
            </w:r>
          </w:p>
        </w:tc>
      </w:tr>
      <w:tr w:rsidR="52431B18" w14:paraId="62D25D50" w14:textId="77777777" w:rsidTr="52431B18">
        <w:trPr>
          <w:trHeight w:val="312"/>
        </w:trPr>
        <w:tc>
          <w:tcPr>
            <w:tcW w:w="2122" w:type="dxa"/>
            <w:vMerge/>
          </w:tcPr>
          <w:p w14:paraId="315F1FD9" w14:textId="77777777" w:rsidR="00BD0386" w:rsidRDefault="00BD0386"/>
        </w:tc>
        <w:tc>
          <w:tcPr>
            <w:tcW w:w="1134" w:type="dxa"/>
            <w:vAlign w:val="center"/>
          </w:tcPr>
          <w:p w14:paraId="244D1B7F" w14:textId="6C556439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7FB18B5D" w14:textId="2863F774" w:rsidR="52431B18" w:rsidRDefault="52431B18" w:rsidP="52431B18">
            <w:r w:rsidRPr="52431B18">
              <w:t>Válasz nem található</w:t>
            </w:r>
          </w:p>
        </w:tc>
      </w:tr>
      <w:tr w:rsidR="52431B18" w14:paraId="58835486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D225E5E" w14:textId="5A99F418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11D246FF" w14:textId="77777777" w:rsidTr="52431B18">
        <w:tc>
          <w:tcPr>
            <w:tcW w:w="2122" w:type="dxa"/>
          </w:tcPr>
          <w:p w14:paraId="0D1808EC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517F3F5B" w14:textId="4DF8F9D7" w:rsidR="52431B18" w:rsidRDefault="52431B18" w:rsidP="52431B18">
            <w:r w:rsidRPr="52431B18">
              <w:t>DELETE</w:t>
            </w:r>
          </w:p>
        </w:tc>
      </w:tr>
      <w:tr w:rsidR="52431B18" w14:paraId="109E18AE" w14:textId="77777777" w:rsidTr="52431B18">
        <w:tc>
          <w:tcPr>
            <w:tcW w:w="2122" w:type="dxa"/>
          </w:tcPr>
          <w:p w14:paraId="721057F2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000BAF1D" w14:textId="07CA12A5" w:rsidR="52431B18" w:rsidRDefault="52431B18" w:rsidP="52431B18">
            <w:r w:rsidRPr="52431B18">
              <w:t>Törli az adott azonosítójú választ</w:t>
            </w:r>
          </w:p>
        </w:tc>
      </w:tr>
      <w:tr w:rsidR="52431B18" w14:paraId="52F19D8F" w14:textId="77777777" w:rsidTr="52431B18">
        <w:tc>
          <w:tcPr>
            <w:tcW w:w="2122" w:type="dxa"/>
          </w:tcPr>
          <w:p w14:paraId="73D7CF21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D01561F" w14:textId="4D3CAC0C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5F043FA6" w14:textId="77777777" w:rsidTr="52431B18">
        <w:trPr>
          <w:trHeight w:val="330"/>
        </w:trPr>
        <w:tc>
          <w:tcPr>
            <w:tcW w:w="2122" w:type="dxa"/>
          </w:tcPr>
          <w:p w14:paraId="3B4B0D07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1465BCE3" w14:textId="77777777" w:rsidR="52431B18" w:rsidRDefault="52431B18">
            <w:proofErr w:type="spellStart"/>
            <w:r>
              <w:t>answer_id</w:t>
            </w:r>
            <w:proofErr w:type="spellEnd"/>
          </w:p>
          <w:p w14:paraId="0779474E" w14:textId="77777777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A válasz azonosítója</w:t>
            </w:r>
          </w:p>
          <w:p w14:paraId="0F935D85" w14:textId="3A49F1A3" w:rsidR="52431B18" w:rsidRDefault="52431B18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</w:tc>
      </w:tr>
      <w:tr w:rsidR="52431B18" w14:paraId="4A8B7395" w14:textId="77777777" w:rsidTr="52431B18">
        <w:trPr>
          <w:trHeight w:val="329"/>
        </w:trPr>
        <w:tc>
          <w:tcPr>
            <w:tcW w:w="2122" w:type="dxa"/>
          </w:tcPr>
          <w:p w14:paraId="334F43E9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1AC8C528" w14:textId="2305984F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  <w:r w:rsidRPr="52431B18">
              <w:t>/20</w:t>
            </w:r>
          </w:p>
        </w:tc>
      </w:tr>
      <w:tr w:rsidR="52431B18" w14:paraId="25CDDEA0" w14:textId="77777777" w:rsidTr="52431B18">
        <w:trPr>
          <w:trHeight w:val="269"/>
        </w:trPr>
        <w:tc>
          <w:tcPr>
            <w:tcW w:w="2122" w:type="dxa"/>
          </w:tcPr>
          <w:p w14:paraId="480B4446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259F63F7" w14:textId="77777777" w:rsidR="52431B18" w:rsidRDefault="52431B18" w:rsidP="52431B18"/>
        </w:tc>
      </w:tr>
      <w:tr w:rsidR="52431B18" w14:paraId="11326D5C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7EA2F3F8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1994921D" w14:textId="1E2FFCA4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6345F367" w14:textId="2646C177" w:rsidR="52431B18" w:rsidRDefault="52431B18" w:rsidP="52431B18">
            <w:r w:rsidRPr="52431B18">
              <w:t>A felhasználó nincs bejelentkezve</w:t>
            </w:r>
          </w:p>
        </w:tc>
      </w:tr>
      <w:tr w:rsidR="52431B18" w14:paraId="7879A9AF" w14:textId="77777777" w:rsidTr="52431B18">
        <w:trPr>
          <w:trHeight w:val="312"/>
        </w:trPr>
        <w:tc>
          <w:tcPr>
            <w:tcW w:w="2122" w:type="dxa"/>
            <w:vMerge/>
          </w:tcPr>
          <w:p w14:paraId="68B4711B" w14:textId="77777777" w:rsidR="00BD0386" w:rsidRDefault="00BD0386"/>
        </w:tc>
        <w:tc>
          <w:tcPr>
            <w:tcW w:w="1134" w:type="dxa"/>
            <w:vAlign w:val="center"/>
          </w:tcPr>
          <w:p w14:paraId="5BEEC83E" w14:textId="434C3363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F5C0948" w14:textId="5D5C4184" w:rsidR="52431B18" w:rsidRDefault="52431B18" w:rsidP="52431B18">
            <w:r w:rsidRPr="52431B18">
              <w:t>A felhasználónak nincs jogosultsága</w:t>
            </w:r>
          </w:p>
        </w:tc>
      </w:tr>
      <w:tr w:rsidR="52431B18" w14:paraId="50E29E0C" w14:textId="77777777" w:rsidTr="52431B18">
        <w:trPr>
          <w:trHeight w:val="312"/>
        </w:trPr>
        <w:tc>
          <w:tcPr>
            <w:tcW w:w="2122" w:type="dxa"/>
            <w:vMerge/>
          </w:tcPr>
          <w:p w14:paraId="49A44DD7" w14:textId="77777777" w:rsidR="00BD0386" w:rsidRDefault="00BD0386"/>
        </w:tc>
        <w:tc>
          <w:tcPr>
            <w:tcW w:w="1134" w:type="dxa"/>
            <w:vAlign w:val="center"/>
          </w:tcPr>
          <w:p w14:paraId="6D6BFC0D" w14:textId="374A5C04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5FFF72FB" w14:textId="3AB8D0FB" w:rsidR="52431B18" w:rsidRDefault="52431B18" w:rsidP="52431B18">
            <w:r w:rsidRPr="52431B18">
              <w:t>Válasz nem található</w:t>
            </w:r>
          </w:p>
        </w:tc>
      </w:tr>
    </w:tbl>
    <w:p w14:paraId="20CED978" w14:textId="77777777" w:rsidR="00E066CD" w:rsidRDefault="00E066CD" w:rsidP="00E066CD">
      <w:r>
        <w:br w:type="page"/>
      </w:r>
    </w:p>
    <w:p w14:paraId="1F8007D2" w14:textId="60307444" w:rsidR="00A935D0" w:rsidRDefault="00A935D0" w:rsidP="00855A1C">
      <w:pPr>
        <w:pStyle w:val="Heading3Quizion"/>
        <w:numPr>
          <w:ilvl w:val="2"/>
          <w:numId w:val="1"/>
        </w:numPr>
      </w:pPr>
      <w:r>
        <w:lastRenderedPageBreak/>
        <w:t>Felh</w:t>
      </w:r>
      <w:r w:rsidR="00145999">
        <w:t>asználói</w:t>
      </w:r>
      <w:r>
        <w:t xml:space="preserve"> végpontok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917575" w:rsidRPr="00250067" w14:paraId="1320D914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B5C687A" w14:textId="018396F7" w:rsidR="00917575" w:rsidRPr="00481A84" w:rsidRDefault="00917575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</w:p>
        </w:tc>
      </w:tr>
      <w:tr w:rsidR="00917575" w:rsidRPr="00250067" w14:paraId="6895683E" w14:textId="77777777" w:rsidTr="70C56487">
        <w:tc>
          <w:tcPr>
            <w:tcW w:w="2122" w:type="dxa"/>
          </w:tcPr>
          <w:p w14:paraId="6E34960D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26D5CFE" w14:textId="53420BDF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917575" w:rsidRPr="00250067" w14:paraId="6EAFCD20" w14:textId="77777777" w:rsidTr="70C56487">
        <w:tc>
          <w:tcPr>
            <w:tcW w:w="2122" w:type="dxa"/>
          </w:tcPr>
          <w:p w14:paraId="46CD08FC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2DE8C0E" w14:textId="1C75F23D" w:rsidR="00917575" w:rsidRPr="00250067" w:rsidRDefault="005F377D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sorszámú kvíz kérdéseit</w:t>
            </w:r>
          </w:p>
        </w:tc>
      </w:tr>
      <w:tr w:rsidR="00917575" w:rsidRPr="00250067" w14:paraId="337AA91B" w14:textId="77777777" w:rsidTr="70C56487">
        <w:tc>
          <w:tcPr>
            <w:tcW w:w="2122" w:type="dxa"/>
          </w:tcPr>
          <w:p w14:paraId="695D2EDF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6DC10BB" w14:textId="55FEC12A" w:rsidR="00917575" w:rsidRPr="00250067" w:rsidRDefault="00E1528E" w:rsidP="00917575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917575" w:rsidRPr="00250067" w14:paraId="338F786C" w14:textId="77777777" w:rsidTr="70C56487">
        <w:trPr>
          <w:trHeight w:val="330"/>
        </w:trPr>
        <w:tc>
          <w:tcPr>
            <w:tcW w:w="2122" w:type="dxa"/>
          </w:tcPr>
          <w:p w14:paraId="03B63C1E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665E094" w14:textId="77777777" w:rsidR="00917575" w:rsidRDefault="00917575" w:rsidP="00917575">
            <w:proofErr w:type="spellStart"/>
            <w:r>
              <w:t>quiz_id</w:t>
            </w:r>
            <w:proofErr w:type="spellEnd"/>
          </w:p>
          <w:p w14:paraId="4D65747E" w14:textId="77777777" w:rsidR="00917575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012CED12" w14:textId="4832E0BC" w:rsidR="00917575" w:rsidRPr="001D6CB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917575" w:rsidRPr="00250067" w14:paraId="32FF80FC" w14:textId="77777777" w:rsidTr="70C56487">
        <w:trPr>
          <w:trHeight w:val="329"/>
        </w:trPr>
        <w:tc>
          <w:tcPr>
            <w:tcW w:w="2122" w:type="dxa"/>
          </w:tcPr>
          <w:p w14:paraId="220B9982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20CE024" w14:textId="5C6AE8C7" w:rsidR="00917575" w:rsidRPr="00250067" w:rsidRDefault="002D2780" w:rsidP="002D2780">
            <w:pPr>
              <w:rPr>
                <w:rFonts w:cstheme="minorHAnsi"/>
              </w:rPr>
            </w:pPr>
            <w:proofErr w:type="spellStart"/>
            <w:r w:rsidRPr="002D2780">
              <w:rPr>
                <w:rFonts w:cstheme="minorHAnsi"/>
              </w:rPr>
              <w:t>api</w:t>
            </w:r>
            <w:proofErr w:type="spellEnd"/>
            <w:r w:rsidRPr="002D2780">
              <w:rPr>
                <w:rFonts w:cstheme="minorHAnsi"/>
              </w:rPr>
              <w:t>/</w:t>
            </w:r>
            <w:proofErr w:type="spellStart"/>
            <w:r w:rsidRPr="002D2780">
              <w:rPr>
                <w:rFonts w:cstheme="minorHAnsi"/>
              </w:rPr>
              <w:t>quizzes</w:t>
            </w:r>
            <w:proofErr w:type="spellEnd"/>
            <w:r w:rsidRPr="002D2780">
              <w:rPr>
                <w:rFonts w:cstheme="minorHAnsi"/>
              </w:rPr>
              <w:t>/1/</w:t>
            </w:r>
            <w:proofErr w:type="spellStart"/>
            <w:r w:rsidRPr="002D2780">
              <w:rPr>
                <w:rFonts w:cstheme="minorHAnsi"/>
              </w:rPr>
              <w:t>questions</w:t>
            </w:r>
            <w:proofErr w:type="spellEnd"/>
          </w:p>
        </w:tc>
      </w:tr>
      <w:tr w:rsidR="00917575" w:rsidRPr="00250067" w14:paraId="236CC530" w14:textId="77777777" w:rsidTr="70C56487">
        <w:trPr>
          <w:trHeight w:val="1873"/>
        </w:trPr>
        <w:tc>
          <w:tcPr>
            <w:tcW w:w="2122" w:type="dxa"/>
          </w:tcPr>
          <w:p w14:paraId="0F0412B6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7F8AA9AA" w14:textId="7ECFC19E" w:rsidR="001B17BD" w:rsidRPr="001B17BD" w:rsidRDefault="001B17BD" w:rsidP="001B17BD">
            <w:r w:rsidRPr="6A05FB45">
              <w:t>[</w:t>
            </w:r>
          </w:p>
          <w:p w14:paraId="059BE2A3" w14:textId="7ECFC19E" w:rsidR="001B17BD" w:rsidRPr="001B17BD" w:rsidRDefault="001B17BD" w:rsidP="001B17BD">
            <w:r w:rsidRPr="6A05FB45">
              <w:t xml:space="preserve">  {</w:t>
            </w:r>
          </w:p>
          <w:p w14:paraId="48522EB4" w14:textId="23F9010E" w:rsidR="001B17BD" w:rsidRPr="001B17BD" w:rsidRDefault="001B17BD" w:rsidP="001B17BD">
            <w:r w:rsidRPr="6A05FB45">
              <w:t xml:space="preserve">    "id</w:t>
            </w:r>
            <w:r w:rsidR="00DD141A" w:rsidRPr="00DD141A">
              <w:t>"</w:t>
            </w:r>
            <w:r w:rsidR="00023BB2">
              <w:t>:</w:t>
            </w:r>
            <w:r w:rsidRPr="6A05FB45">
              <w:t>1,</w:t>
            </w:r>
          </w:p>
          <w:p w14:paraId="13D67EAB" w14:textId="4BF9A5C4" w:rsidR="001B17BD" w:rsidRPr="001B17BD" w:rsidRDefault="001B17BD" w:rsidP="001B17BD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D141A" w:rsidRPr="00DD141A">
              <w:t>"</w:t>
            </w:r>
            <w:r w:rsidR="00A40736">
              <w:t>:</w:t>
            </w:r>
            <w:r w:rsidR="00DD141A" w:rsidRPr="00DD141A">
              <w:t>"</w:t>
            </w:r>
            <w:r w:rsidRPr="6A05FB45">
              <w:t>Első kvíz első kérdés",</w:t>
            </w:r>
          </w:p>
          <w:p w14:paraId="26C62058" w14:textId="0069B87C" w:rsidR="001B17BD" w:rsidRPr="001B17BD" w:rsidRDefault="001B17BD" w:rsidP="001B17BD">
            <w:r w:rsidRPr="6A05FB45">
              <w:t xml:space="preserve">    "point</w:t>
            </w:r>
            <w:r w:rsidR="00DD141A" w:rsidRPr="00DD141A">
              <w:t>"</w:t>
            </w:r>
            <w:r w:rsidR="00023BB2">
              <w:t>:</w:t>
            </w:r>
            <w:r w:rsidRPr="6A05FB45">
              <w:t>100</w:t>
            </w:r>
          </w:p>
          <w:p w14:paraId="19D3889E" w14:textId="7ECFC19E" w:rsidR="001B17BD" w:rsidRPr="001B17BD" w:rsidRDefault="001B17BD" w:rsidP="001B17BD">
            <w:r w:rsidRPr="6A05FB45">
              <w:t xml:space="preserve">  },</w:t>
            </w:r>
          </w:p>
          <w:p w14:paraId="632CD529" w14:textId="7ECFC19E" w:rsidR="001B17BD" w:rsidRPr="001B17BD" w:rsidRDefault="001B17BD" w:rsidP="001B17BD">
            <w:r w:rsidRPr="6A05FB45">
              <w:t xml:space="preserve">  {</w:t>
            </w:r>
          </w:p>
          <w:p w14:paraId="49FA75D6" w14:textId="6D65109E" w:rsidR="001B17BD" w:rsidRPr="001B17BD" w:rsidRDefault="001B17BD" w:rsidP="001B17BD">
            <w:r w:rsidRPr="6A05FB45">
              <w:t xml:space="preserve">    "id</w:t>
            </w:r>
            <w:r w:rsidR="00DD141A" w:rsidRPr="00DD141A">
              <w:t>"</w:t>
            </w:r>
            <w:r w:rsidR="00023BB2">
              <w:t>:</w:t>
            </w:r>
            <w:r w:rsidRPr="6A05FB45">
              <w:t>2,</w:t>
            </w:r>
          </w:p>
          <w:p w14:paraId="28877AD2" w14:textId="323EA687" w:rsidR="001B17BD" w:rsidRPr="001B17BD" w:rsidRDefault="001B17BD" w:rsidP="001B17BD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D141A" w:rsidRPr="00DD141A">
              <w:t>"</w:t>
            </w:r>
            <w:r w:rsidR="00A40736">
              <w:t>:</w:t>
            </w:r>
            <w:r w:rsidR="00DD141A" w:rsidRPr="00DD141A">
              <w:t>"</w:t>
            </w:r>
            <w:r w:rsidRPr="6A05FB45">
              <w:t>Első kvíz második kérdés",</w:t>
            </w:r>
          </w:p>
          <w:p w14:paraId="707F893A" w14:textId="19F6E453" w:rsidR="001B17BD" w:rsidRPr="001B17BD" w:rsidRDefault="001B17BD" w:rsidP="001B17BD">
            <w:r w:rsidRPr="6A05FB45">
              <w:t xml:space="preserve">    "point</w:t>
            </w:r>
            <w:r w:rsidR="00DD141A" w:rsidRPr="00DD141A">
              <w:t>"</w:t>
            </w:r>
            <w:r w:rsidR="00023BB2">
              <w:t>:</w:t>
            </w:r>
            <w:r w:rsidRPr="6A05FB45">
              <w:t>200</w:t>
            </w:r>
          </w:p>
          <w:p w14:paraId="67C06616" w14:textId="7ECFC19E" w:rsidR="001B17BD" w:rsidRPr="001B17BD" w:rsidRDefault="001B17BD" w:rsidP="001B17BD">
            <w:r w:rsidRPr="6A05FB45">
              <w:t xml:space="preserve">  }</w:t>
            </w:r>
          </w:p>
          <w:p w14:paraId="2A4E9311" w14:textId="7ECFC19E" w:rsidR="00917575" w:rsidRPr="00250067" w:rsidRDefault="001B17BD" w:rsidP="001B17BD">
            <w:r w:rsidRPr="6A05FB45">
              <w:t>]</w:t>
            </w:r>
          </w:p>
        </w:tc>
      </w:tr>
      <w:tr w:rsidR="001B17BD" w:rsidRPr="00250067" w14:paraId="207C60F1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1ED581A4" w14:textId="77777777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7FDB3F70" w14:textId="2C426710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91D9F7E" w14:textId="52B054E8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1B17BD" w:rsidRPr="00250067" w14:paraId="563BB1C0" w14:textId="77777777" w:rsidTr="70C56487">
        <w:trPr>
          <w:trHeight w:val="312"/>
        </w:trPr>
        <w:tc>
          <w:tcPr>
            <w:tcW w:w="2122" w:type="dxa"/>
            <w:vMerge/>
          </w:tcPr>
          <w:p w14:paraId="5E9FD1EB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4451271" w14:textId="51B63467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58E14C5F" w14:textId="56053161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1B17BD" w:rsidRPr="00250067" w14:paraId="3F0C6539" w14:textId="77777777" w:rsidTr="70C56487">
        <w:trPr>
          <w:trHeight w:val="312"/>
        </w:trPr>
        <w:tc>
          <w:tcPr>
            <w:tcW w:w="2122" w:type="dxa"/>
            <w:vMerge/>
          </w:tcPr>
          <w:p w14:paraId="4B1EF967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52B869" w14:textId="2044278A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67985BC" w14:textId="71AD8FAE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1B17BD" w:rsidRPr="00250067" w14:paraId="7049E81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2FA8840" w14:textId="245C7F43" w:rsidR="001B17BD" w:rsidRPr="00481A84" w:rsidRDefault="001B17BD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</w:p>
        </w:tc>
      </w:tr>
      <w:tr w:rsidR="001B17BD" w:rsidRPr="00250067" w14:paraId="4ED1D958" w14:textId="77777777" w:rsidTr="70C56487">
        <w:tc>
          <w:tcPr>
            <w:tcW w:w="2122" w:type="dxa"/>
          </w:tcPr>
          <w:p w14:paraId="5E58FF29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741B538" w14:textId="47C9ABE6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1B17BD" w:rsidRPr="00250067" w14:paraId="75D6B91E" w14:textId="77777777" w:rsidTr="70C56487">
        <w:tc>
          <w:tcPr>
            <w:tcW w:w="2122" w:type="dxa"/>
          </w:tcPr>
          <w:p w14:paraId="638BE10E" w14:textId="77777777" w:rsidR="001B17BD" w:rsidRPr="00250067" w:rsidRDefault="001B17BD" w:rsidP="001B17BD">
            <w:r w:rsidRPr="146C1785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0845B8FF" w14:textId="368C66A1" w:rsidR="001B17BD" w:rsidRPr="00250067" w:rsidRDefault="00060A60" w:rsidP="001B17BD">
            <w:r w:rsidRPr="146C1785">
              <w:rPr>
                <w:rFonts w:eastAsiaTheme="minorEastAsia"/>
              </w:rPr>
              <w:t>Új kérdést ad a megadott azonosítójú kvízhez</w:t>
            </w:r>
          </w:p>
        </w:tc>
      </w:tr>
      <w:tr w:rsidR="001B17BD" w:rsidRPr="00250067" w14:paraId="392CD594" w14:textId="77777777" w:rsidTr="70C56487">
        <w:tc>
          <w:tcPr>
            <w:tcW w:w="2122" w:type="dxa"/>
          </w:tcPr>
          <w:p w14:paraId="4988B3BA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C63BBEB" w14:textId="543B8814" w:rsidR="001B17BD" w:rsidRPr="00250067" w:rsidRDefault="001B17BD" w:rsidP="001B17B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1B17BD" w:rsidRPr="00250067" w14:paraId="7C1C2947" w14:textId="77777777" w:rsidTr="70C56487">
        <w:trPr>
          <w:trHeight w:val="330"/>
        </w:trPr>
        <w:tc>
          <w:tcPr>
            <w:tcW w:w="2122" w:type="dxa"/>
          </w:tcPr>
          <w:p w14:paraId="080A52E1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04276F4" w14:textId="77777777" w:rsidR="001B17BD" w:rsidRDefault="001B17BD" w:rsidP="001B17BD">
            <w:proofErr w:type="spellStart"/>
            <w:r>
              <w:t>quiz_id</w:t>
            </w:r>
            <w:proofErr w:type="spellEnd"/>
          </w:p>
          <w:p w14:paraId="60DA2004" w14:textId="77777777" w:rsidR="001B17B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2A66781B" w14:textId="5986B142" w:rsidR="001B17BD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2F894798" w14:textId="7945FC93" w:rsidR="00DF44D2" w:rsidRDefault="000B6363" w:rsidP="00DF44D2">
            <w:proofErr w:type="spellStart"/>
            <w:r w:rsidRPr="4E3D5B72">
              <w:t>content</w:t>
            </w:r>
            <w:proofErr w:type="spellEnd"/>
          </w:p>
          <w:p w14:paraId="77B7ADC5" w14:textId="7945FC93" w:rsidR="001D29AF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tartalma</w:t>
            </w:r>
          </w:p>
          <w:p w14:paraId="1CE55AD8" w14:textId="7945FC93" w:rsidR="000B6363" w:rsidRDefault="000B6363" w:rsidP="00DF44D2">
            <w:proofErr w:type="spellStart"/>
            <w:r w:rsidRPr="0F572AFE">
              <w:t>point</w:t>
            </w:r>
            <w:proofErr w:type="spellEnd"/>
          </w:p>
          <w:p w14:paraId="0F1A397D" w14:textId="34A56D56" w:rsidR="001D29AF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kérdésért kapható pontszám</w:t>
            </w:r>
          </w:p>
        </w:tc>
      </w:tr>
      <w:tr w:rsidR="001B17BD" w:rsidRPr="00250067" w14:paraId="6458955F" w14:textId="77777777" w:rsidTr="70C56487">
        <w:trPr>
          <w:trHeight w:val="329"/>
        </w:trPr>
        <w:tc>
          <w:tcPr>
            <w:tcW w:w="2122" w:type="dxa"/>
          </w:tcPr>
          <w:p w14:paraId="5F6883D3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4CD30C78" w14:textId="7ECFC19E" w:rsidR="00060A60" w:rsidRDefault="001364CA" w:rsidP="00060A60">
            <w:proofErr w:type="spellStart"/>
            <w:r w:rsidRPr="6A05FB45">
              <w:t>api</w:t>
            </w:r>
            <w:proofErr w:type="spellEnd"/>
            <w:r w:rsidRPr="6A05FB45">
              <w:t>/</w:t>
            </w:r>
            <w:proofErr w:type="spellStart"/>
            <w:r w:rsidRPr="6A05FB45">
              <w:t>quizzes</w:t>
            </w:r>
            <w:proofErr w:type="spellEnd"/>
            <w:r w:rsidRPr="6A05FB45">
              <w:t>/1/</w:t>
            </w:r>
            <w:proofErr w:type="spellStart"/>
            <w:r w:rsidRPr="6A05FB45">
              <w:t>questions</w:t>
            </w:r>
            <w:proofErr w:type="spellEnd"/>
          </w:p>
          <w:p w14:paraId="4115A175" w14:textId="7ECFC19E" w:rsidR="00060A60" w:rsidRPr="00060A60" w:rsidRDefault="00060A60" w:rsidP="00060A60">
            <w:r w:rsidRPr="6A05FB45">
              <w:t>{</w:t>
            </w:r>
          </w:p>
          <w:p w14:paraId="75DFE5EF" w14:textId="0E9BFB24" w:rsidR="00060A60" w:rsidRPr="00060A60" w:rsidRDefault="00060A60" w:rsidP="00060A60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D141A" w:rsidRPr="00DD141A">
              <w:t>"</w:t>
            </w:r>
            <w:r w:rsidR="00A40736">
              <w:t>:</w:t>
            </w:r>
            <w:r w:rsidR="00DD141A" w:rsidRPr="00DD141A">
              <w:t>"</w:t>
            </w:r>
            <w:r w:rsidRPr="6A05FB45">
              <w:t>Első kvíz harmadik kérdés",</w:t>
            </w:r>
          </w:p>
          <w:p w14:paraId="2984F943" w14:textId="474DA805" w:rsidR="00060A60" w:rsidRPr="00060A60" w:rsidRDefault="00060A60" w:rsidP="00060A60">
            <w:r w:rsidRPr="6A05FB45">
              <w:t xml:space="preserve">    "point</w:t>
            </w:r>
            <w:r w:rsidR="00DD141A" w:rsidRPr="00DD141A">
              <w:t>"</w:t>
            </w:r>
            <w:r w:rsidR="00023BB2">
              <w:t>:</w:t>
            </w:r>
            <w:r w:rsidRPr="6A05FB45">
              <w:t>300</w:t>
            </w:r>
          </w:p>
          <w:p w14:paraId="47961962" w14:textId="7ECFC19E" w:rsidR="001B17BD" w:rsidRPr="00250067" w:rsidRDefault="00060A60" w:rsidP="00060A60">
            <w:r w:rsidRPr="6A05FB45">
              <w:t>}</w:t>
            </w:r>
          </w:p>
        </w:tc>
      </w:tr>
      <w:tr w:rsidR="001B17BD" w:rsidRPr="00250067" w14:paraId="5BC1B345" w14:textId="77777777" w:rsidTr="00945B5C">
        <w:trPr>
          <w:trHeight w:val="1403"/>
        </w:trPr>
        <w:tc>
          <w:tcPr>
            <w:tcW w:w="2122" w:type="dxa"/>
          </w:tcPr>
          <w:p w14:paraId="3567565F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6A5ED044" w14:textId="77777777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>{</w:t>
            </w:r>
          </w:p>
          <w:p w14:paraId="52689DD7" w14:textId="126F07C0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</w:t>
            </w:r>
            <w:proofErr w:type="spellStart"/>
            <w:r w:rsidRPr="00DF44D2">
              <w:rPr>
                <w:rFonts w:cstheme="minorHAnsi"/>
              </w:rPr>
              <w:t>content</w:t>
            </w:r>
            <w:proofErr w:type="spellEnd"/>
            <w:r w:rsidR="00DD141A" w:rsidRPr="00DD141A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DD141A" w:rsidRPr="00DD141A">
              <w:rPr>
                <w:rFonts w:cstheme="minorHAnsi"/>
              </w:rPr>
              <w:t>"</w:t>
            </w:r>
            <w:r w:rsidRPr="00DF44D2">
              <w:rPr>
                <w:rFonts w:cstheme="minorHAnsi"/>
              </w:rPr>
              <w:t>Első kvíz harmadik kérdés",</w:t>
            </w:r>
          </w:p>
          <w:p w14:paraId="127C127B" w14:textId="08DEFE21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"point</w:t>
            </w:r>
            <w:r w:rsidR="00DD141A" w:rsidRPr="00DD141A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DF44D2">
              <w:rPr>
                <w:rFonts w:cstheme="minorHAnsi"/>
              </w:rPr>
              <w:t>300,</w:t>
            </w:r>
          </w:p>
          <w:p w14:paraId="3CDDB633" w14:textId="5001D0E2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"id</w:t>
            </w:r>
            <w:r w:rsidR="00DD141A" w:rsidRPr="00DD141A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DF44D2">
              <w:rPr>
                <w:rFonts w:cstheme="minorHAnsi"/>
              </w:rPr>
              <w:t>7</w:t>
            </w:r>
          </w:p>
          <w:p w14:paraId="586953D3" w14:textId="20A3A13D" w:rsidR="001B17BD" w:rsidRPr="00250067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>}</w:t>
            </w:r>
          </w:p>
        </w:tc>
      </w:tr>
      <w:tr w:rsidR="001B17BD" w:rsidRPr="00250067" w14:paraId="45314FFB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3107544E" w14:textId="77777777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139FFF1" w14:textId="477314EC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291C7E98" w14:textId="494FE514" w:rsidR="001B17BD" w:rsidRPr="00250067" w:rsidRDefault="00DF44D2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1B17BD" w:rsidRPr="00250067" w14:paraId="591C3F79" w14:textId="77777777" w:rsidTr="70C56487">
        <w:trPr>
          <w:trHeight w:val="312"/>
        </w:trPr>
        <w:tc>
          <w:tcPr>
            <w:tcW w:w="2122" w:type="dxa"/>
            <w:vMerge/>
          </w:tcPr>
          <w:p w14:paraId="0FD62F75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6E76071" w14:textId="1C89F1A1" w:rsidR="001B17BD" w:rsidRPr="00250067" w:rsidRDefault="00DF44D2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156B86BA" w14:textId="3F058198" w:rsidR="001B17BD" w:rsidRPr="00250067" w:rsidRDefault="00DF44D2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DF44D2" w:rsidRPr="00250067" w14:paraId="7ADF92BE" w14:textId="77777777" w:rsidTr="70C56487">
        <w:trPr>
          <w:trHeight w:val="312"/>
        </w:trPr>
        <w:tc>
          <w:tcPr>
            <w:tcW w:w="2122" w:type="dxa"/>
            <w:vMerge/>
          </w:tcPr>
          <w:p w14:paraId="2BBBDDC0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36CB97" w14:textId="1510E6CA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E2D4C94" w14:textId="44727FAA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DF44D2" w:rsidRPr="00250067" w14:paraId="4F883CFA" w14:textId="77777777" w:rsidTr="70C56487">
        <w:trPr>
          <w:trHeight w:val="312"/>
        </w:trPr>
        <w:tc>
          <w:tcPr>
            <w:tcW w:w="2122" w:type="dxa"/>
            <w:vMerge/>
          </w:tcPr>
          <w:p w14:paraId="6E0D8014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6F75F40" w14:textId="7C745085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2B0DE7F4" w14:textId="1541FA53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DF44D2" w:rsidRPr="00250067" w14:paraId="66737B74" w14:textId="77777777" w:rsidTr="70C56487">
        <w:trPr>
          <w:trHeight w:val="312"/>
        </w:trPr>
        <w:tc>
          <w:tcPr>
            <w:tcW w:w="2122" w:type="dxa"/>
            <w:vMerge/>
          </w:tcPr>
          <w:p w14:paraId="38982BA5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0CF3734" w14:textId="138A7E7D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68858CB2" w14:textId="432335C9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DF44D2" w:rsidRPr="00250067" w14:paraId="4F4F36AB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B5D8F4B" w14:textId="5DDF3D08" w:rsidR="00DF44D2" w:rsidRPr="00481A84" w:rsidRDefault="00DF44D2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count</w:t>
            </w:r>
            <w:proofErr w:type="spellEnd"/>
          </w:p>
        </w:tc>
      </w:tr>
      <w:tr w:rsidR="00DF44D2" w:rsidRPr="00250067" w14:paraId="01A6DA76" w14:textId="77777777" w:rsidTr="70C56487">
        <w:tc>
          <w:tcPr>
            <w:tcW w:w="2122" w:type="dxa"/>
          </w:tcPr>
          <w:p w14:paraId="2CF112DE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76D92D6" w14:textId="14207822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DF44D2" w:rsidRPr="00250067" w14:paraId="0A3211BA" w14:textId="77777777" w:rsidTr="70C56487">
        <w:tc>
          <w:tcPr>
            <w:tcW w:w="2122" w:type="dxa"/>
          </w:tcPr>
          <w:p w14:paraId="7917959D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18D3A372" w14:textId="18880B4F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azonosítójú kvíz kérdéseinek számosságát</w:t>
            </w:r>
          </w:p>
        </w:tc>
      </w:tr>
      <w:tr w:rsidR="00DF44D2" w:rsidRPr="00250067" w14:paraId="42EFEB50" w14:textId="77777777" w:rsidTr="70C56487">
        <w:tc>
          <w:tcPr>
            <w:tcW w:w="2122" w:type="dxa"/>
          </w:tcPr>
          <w:p w14:paraId="3DDEC0B9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25943CDF" w14:textId="0CF1E6EB" w:rsidR="00DF44D2" w:rsidRPr="00250067" w:rsidRDefault="00DF44D2" w:rsidP="00DF44D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DF44D2" w:rsidRPr="00250067" w14:paraId="595CEA45" w14:textId="77777777" w:rsidTr="70C56487">
        <w:trPr>
          <w:trHeight w:val="330"/>
        </w:trPr>
        <w:tc>
          <w:tcPr>
            <w:tcW w:w="2122" w:type="dxa"/>
          </w:tcPr>
          <w:p w14:paraId="09232DAA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853435B" w14:textId="77777777" w:rsidR="00DF44D2" w:rsidRDefault="00DF44D2" w:rsidP="00DF44D2">
            <w:proofErr w:type="spellStart"/>
            <w:r>
              <w:t>quiz_id</w:t>
            </w:r>
            <w:proofErr w:type="spellEnd"/>
          </w:p>
          <w:p w14:paraId="2D4BFD1C" w14:textId="77777777" w:rsid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259B7ED1" w14:textId="5739E92C" w:rsidR="00DF44D2" w:rsidRPr="001D6CB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DF44D2" w:rsidRPr="00250067" w14:paraId="5C9BC026" w14:textId="77777777" w:rsidTr="70C56487">
        <w:trPr>
          <w:trHeight w:val="329"/>
        </w:trPr>
        <w:tc>
          <w:tcPr>
            <w:tcW w:w="2122" w:type="dxa"/>
          </w:tcPr>
          <w:p w14:paraId="5C944ACE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4006B6B3" w14:textId="6B041B37" w:rsidR="00DF44D2" w:rsidRPr="00250067" w:rsidRDefault="00563BE4" w:rsidP="00563BE4">
            <w:pPr>
              <w:tabs>
                <w:tab w:val="left" w:pos="1814"/>
              </w:tabs>
              <w:rPr>
                <w:rFonts w:cstheme="minorHAnsi"/>
              </w:rPr>
            </w:pPr>
            <w:proofErr w:type="spellStart"/>
            <w:r w:rsidRPr="00563BE4">
              <w:rPr>
                <w:rFonts w:cstheme="minorHAnsi"/>
              </w:rPr>
              <w:t>api</w:t>
            </w:r>
            <w:proofErr w:type="spellEnd"/>
            <w:r w:rsidRPr="00563BE4">
              <w:rPr>
                <w:rFonts w:cstheme="minorHAnsi"/>
              </w:rPr>
              <w:t>/</w:t>
            </w:r>
            <w:proofErr w:type="spellStart"/>
            <w:r w:rsidRPr="00563BE4">
              <w:rPr>
                <w:rFonts w:cstheme="minorHAnsi"/>
              </w:rPr>
              <w:t>quizzes</w:t>
            </w:r>
            <w:proofErr w:type="spellEnd"/>
            <w:r w:rsidRPr="00563BE4">
              <w:rPr>
                <w:rFonts w:cstheme="minorHAnsi"/>
              </w:rPr>
              <w:t>/1/</w:t>
            </w:r>
            <w:proofErr w:type="spellStart"/>
            <w:r w:rsidRPr="00563BE4">
              <w:rPr>
                <w:rFonts w:cstheme="minorHAnsi"/>
              </w:rPr>
              <w:t>questions</w:t>
            </w:r>
            <w:proofErr w:type="spellEnd"/>
            <w:r w:rsidRPr="00563BE4">
              <w:rPr>
                <w:rFonts w:cstheme="minorHAnsi"/>
              </w:rPr>
              <w:t>/</w:t>
            </w:r>
            <w:proofErr w:type="spellStart"/>
            <w:r w:rsidRPr="00563BE4">
              <w:rPr>
                <w:rFonts w:cstheme="minorHAnsi"/>
              </w:rPr>
              <w:t>count</w:t>
            </w:r>
            <w:proofErr w:type="spellEnd"/>
          </w:p>
        </w:tc>
      </w:tr>
      <w:tr w:rsidR="00DF44D2" w:rsidRPr="00250067" w14:paraId="210ED4F1" w14:textId="77777777" w:rsidTr="70C56487">
        <w:trPr>
          <w:trHeight w:val="877"/>
        </w:trPr>
        <w:tc>
          <w:tcPr>
            <w:tcW w:w="2122" w:type="dxa"/>
          </w:tcPr>
          <w:p w14:paraId="5E276AD0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4B96B61C" w14:textId="0FA982B1" w:rsidR="00180D71" w:rsidRPr="00180D71" w:rsidRDefault="00180D71" w:rsidP="00180D71">
            <w:r w:rsidRPr="25BAB11B">
              <w:t>{</w:t>
            </w:r>
          </w:p>
          <w:p w14:paraId="6FD53A58" w14:textId="6036C4C6" w:rsidR="00180D71" w:rsidRPr="00180D71" w:rsidRDefault="00180D71" w:rsidP="00180D71">
            <w:r w:rsidRPr="25BAB11B">
              <w:t xml:space="preserve">  "count</w:t>
            </w:r>
            <w:r w:rsidR="00DD141A" w:rsidRPr="00DD141A">
              <w:t>"</w:t>
            </w:r>
            <w:r w:rsidR="00023BB2">
              <w:t>:</w:t>
            </w:r>
            <w:r w:rsidRPr="25BAB11B">
              <w:t>3</w:t>
            </w:r>
          </w:p>
          <w:p w14:paraId="293994D1" w14:textId="0FA982B1" w:rsidR="00DF44D2" w:rsidRPr="00250067" w:rsidRDefault="00180D71" w:rsidP="00180D71">
            <w:r w:rsidRPr="25BAB11B">
              <w:t>}</w:t>
            </w:r>
          </w:p>
        </w:tc>
      </w:tr>
      <w:tr w:rsidR="00563BE4" w:rsidRPr="00250067" w14:paraId="1590BB9E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510BF22C" w14:textId="77777777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2566CE8" w14:textId="7645D352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589CE1D6" w14:textId="0A7BD5E7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563BE4" w:rsidRPr="00250067" w14:paraId="57FA72F0" w14:textId="77777777" w:rsidTr="70C56487">
        <w:trPr>
          <w:trHeight w:val="312"/>
        </w:trPr>
        <w:tc>
          <w:tcPr>
            <w:tcW w:w="2122" w:type="dxa"/>
            <w:vMerge/>
          </w:tcPr>
          <w:p w14:paraId="6C7A4CF3" w14:textId="77777777" w:rsidR="00563BE4" w:rsidRDefault="00563BE4" w:rsidP="00563BE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AE6FB18" w14:textId="74F40334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A3B8216" w14:textId="502BD1FC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563BE4" w:rsidRPr="00250067" w14:paraId="2E3A6618" w14:textId="77777777" w:rsidTr="70C56487">
        <w:trPr>
          <w:trHeight w:val="312"/>
        </w:trPr>
        <w:tc>
          <w:tcPr>
            <w:tcW w:w="2122" w:type="dxa"/>
            <w:vMerge/>
          </w:tcPr>
          <w:p w14:paraId="3E183F39" w14:textId="77777777" w:rsidR="00563BE4" w:rsidRDefault="00563BE4" w:rsidP="00563BE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33E45F9" w14:textId="3C238032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70F3A3F" w14:textId="38F9DB3A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B018AA" w:rsidRPr="00250067" w14:paraId="18673DE1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8218139" w14:textId="5939B6E1" w:rsidR="00B018AA" w:rsidRPr="00481A84" w:rsidRDefault="00B018AA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B018AA" w:rsidRPr="00250067" w14:paraId="702F8965" w14:textId="77777777" w:rsidTr="70C56487">
        <w:tc>
          <w:tcPr>
            <w:tcW w:w="2122" w:type="dxa"/>
          </w:tcPr>
          <w:p w14:paraId="4BBD8FD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2451B27" w14:textId="47B6EFDD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B018AA" w:rsidRPr="00250067" w14:paraId="01F32718" w14:textId="77777777" w:rsidTr="70C56487">
        <w:tc>
          <w:tcPr>
            <w:tcW w:w="2122" w:type="dxa"/>
          </w:tcPr>
          <w:p w14:paraId="6AB6ECE9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6ABA55A" w14:textId="048F7CC8" w:rsidR="00B018AA" w:rsidRPr="00250067" w:rsidRDefault="000C5756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</w:t>
            </w:r>
            <w:r w:rsidR="008D5069">
              <w:rPr>
                <w:rFonts w:cstheme="minorHAnsi"/>
              </w:rPr>
              <w:t xml:space="preserve"> azonosítójú kvíz adott </w:t>
            </w:r>
            <w:r w:rsidR="00EC0ED1">
              <w:rPr>
                <w:rFonts w:cstheme="minorHAnsi"/>
              </w:rPr>
              <w:t>sorszám</w:t>
            </w:r>
            <w:r w:rsidR="00EF1673">
              <w:rPr>
                <w:rFonts w:cstheme="minorHAnsi"/>
              </w:rPr>
              <w:t>ú</w:t>
            </w:r>
            <w:r w:rsidR="003A0DF5">
              <w:rPr>
                <w:rFonts w:cstheme="minorHAnsi"/>
              </w:rPr>
              <w:t xml:space="preserve"> kérdést</w:t>
            </w:r>
          </w:p>
        </w:tc>
      </w:tr>
      <w:tr w:rsidR="00B018AA" w:rsidRPr="00250067" w14:paraId="3DA8187B" w14:textId="77777777" w:rsidTr="70C56487">
        <w:tc>
          <w:tcPr>
            <w:tcW w:w="2122" w:type="dxa"/>
          </w:tcPr>
          <w:p w14:paraId="682F7C70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0C5C1CA" w14:textId="761A8DB1" w:rsidR="00B018AA" w:rsidRPr="00250067" w:rsidRDefault="00B018AA" w:rsidP="00B018AA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B018AA" w:rsidRPr="00250067" w14:paraId="25044C49" w14:textId="77777777" w:rsidTr="70C56487">
        <w:trPr>
          <w:trHeight w:val="330"/>
        </w:trPr>
        <w:tc>
          <w:tcPr>
            <w:tcW w:w="2122" w:type="dxa"/>
          </w:tcPr>
          <w:p w14:paraId="74C00611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B84D6B9" w14:textId="77777777" w:rsidR="00065755" w:rsidRDefault="00065755" w:rsidP="00065755">
            <w:proofErr w:type="spellStart"/>
            <w:r>
              <w:t>quiz_id</w:t>
            </w:r>
            <w:proofErr w:type="spellEnd"/>
          </w:p>
          <w:p w14:paraId="722E54B7" w14:textId="77777777" w:rsidR="00065755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7674E4B1" w14:textId="77777777" w:rsidR="00065755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3FAB24FE" w14:textId="7A22E81A" w:rsidR="00065755" w:rsidRDefault="00065755" w:rsidP="00065755">
            <w:proofErr w:type="spellStart"/>
            <w:r>
              <w:t>question_order</w:t>
            </w:r>
            <w:proofErr w:type="spellEnd"/>
          </w:p>
          <w:p w14:paraId="23B70682" w14:textId="01B84EBB" w:rsidR="00065755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(létrehozás)</w:t>
            </w:r>
          </w:p>
          <w:p w14:paraId="05B5A840" w14:textId="2B8A7898" w:rsidR="00B018AA" w:rsidRPr="00065755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B018AA" w:rsidRPr="00250067" w14:paraId="3B8F37CC" w14:textId="77777777" w:rsidTr="70C56487">
        <w:trPr>
          <w:trHeight w:val="329"/>
        </w:trPr>
        <w:tc>
          <w:tcPr>
            <w:tcW w:w="2122" w:type="dxa"/>
          </w:tcPr>
          <w:p w14:paraId="30EF465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666B4050" w14:textId="49306366" w:rsidR="00B018AA" w:rsidRPr="00250067" w:rsidRDefault="006C24A9" w:rsidP="00B018AA">
            <w:pPr>
              <w:rPr>
                <w:rFonts w:cstheme="minorHAnsi"/>
              </w:rPr>
            </w:pPr>
            <w:proofErr w:type="spellStart"/>
            <w:r w:rsidRPr="006C24A9">
              <w:rPr>
                <w:rFonts w:cstheme="minorHAnsi"/>
              </w:rPr>
              <w:t>api</w:t>
            </w:r>
            <w:proofErr w:type="spellEnd"/>
            <w:r w:rsidRPr="006C24A9">
              <w:rPr>
                <w:rFonts w:cstheme="minorHAnsi"/>
              </w:rPr>
              <w:t>/</w:t>
            </w:r>
            <w:proofErr w:type="spellStart"/>
            <w:r w:rsidRPr="006C24A9">
              <w:rPr>
                <w:rFonts w:cstheme="minorHAnsi"/>
              </w:rPr>
              <w:t>quizzes</w:t>
            </w:r>
            <w:proofErr w:type="spellEnd"/>
            <w:r w:rsidRPr="006C24A9">
              <w:rPr>
                <w:rFonts w:cstheme="minorHAnsi"/>
              </w:rPr>
              <w:t>/1/</w:t>
            </w:r>
            <w:proofErr w:type="spellStart"/>
            <w:r w:rsidRPr="006C24A9">
              <w:rPr>
                <w:rFonts w:cstheme="minorHAnsi"/>
              </w:rPr>
              <w:t>questions</w:t>
            </w:r>
            <w:proofErr w:type="spellEnd"/>
            <w:r w:rsidRPr="006C24A9">
              <w:rPr>
                <w:rFonts w:cstheme="minorHAnsi"/>
              </w:rPr>
              <w:t>/1</w:t>
            </w:r>
          </w:p>
        </w:tc>
      </w:tr>
      <w:tr w:rsidR="00B018AA" w:rsidRPr="00250067" w14:paraId="261FAF21" w14:textId="77777777" w:rsidTr="70C56487">
        <w:trPr>
          <w:trHeight w:val="1458"/>
        </w:trPr>
        <w:tc>
          <w:tcPr>
            <w:tcW w:w="2122" w:type="dxa"/>
          </w:tcPr>
          <w:p w14:paraId="005C54D2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178DB74" w14:textId="77777777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>{</w:t>
            </w:r>
          </w:p>
          <w:p w14:paraId="6487A7E9" w14:textId="55090FB1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"id</w:t>
            </w:r>
            <w:r w:rsidR="00473896" w:rsidRPr="00473896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65755">
              <w:rPr>
                <w:rFonts w:cstheme="minorHAnsi"/>
              </w:rPr>
              <w:t>1,</w:t>
            </w:r>
          </w:p>
          <w:p w14:paraId="43418D61" w14:textId="1AA6B17A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</w:t>
            </w:r>
            <w:proofErr w:type="spellStart"/>
            <w:r w:rsidRPr="00065755">
              <w:rPr>
                <w:rFonts w:cstheme="minorHAnsi"/>
              </w:rPr>
              <w:t>content</w:t>
            </w:r>
            <w:proofErr w:type="spellEnd"/>
            <w:r w:rsidR="00473896" w:rsidRPr="00473896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473896" w:rsidRPr="00473896">
              <w:rPr>
                <w:rFonts w:cstheme="minorHAnsi"/>
              </w:rPr>
              <w:t>"</w:t>
            </w:r>
            <w:r w:rsidRPr="00065755">
              <w:rPr>
                <w:rFonts w:cstheme="minorHAnsi"/>
              </w:rPr>
              <w:t>Első kvíz első kérdés",</w:t>
            </w:r>
          </w:p>
          <w:p w14:paraId="44D9A61E" w14:textId="74A8C1F3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"point</w:t>
            </w:r>
            <w:r w:rsidR="00473896" w:rsidRPr="00473896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65755">
              <w:rPr>
                <w:rFonts w:cstheme="minorHAnsi"/>
              </w:rPr>
              <w:t>100</w:t>
            </w:r>
          </w:p>
          <w:p w14:paraId="712EA93E" w14:textId="17CC2F9D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>}</w:t>
            </w:r>
          </w:p>
        </w:tc>
      </w:tr>
      <w:tr w:rsidR="00B018AA" w:rsidRPr="00250067" w14:paraId="0BA857CF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88E53BD" w14:textId="77777777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772F4FD3" w14:textId="60BF08E0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6D164D82" w14:textId="1BC46606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B018AA" w:rsidRPr="00250067" w14:paraId="1FBE8FC0" w14:textId="77777777" w:rsidTr="70C56487">
        <w:trPr>
          <w:trHeight w:val="312"/>
        </w:trPr>
        <w:tc>
          <w:tcPr>
            <w:tcW w:w="2122" w:type="dxa"/>
            <w:vMerge/>
          </w:tcPr>
          <w:p w14:paraId="543D631C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100AE1" w14:textId="588AB631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4C7E2E2F" w14:textId="5C7C509D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B018AA" w:rsidRPr="00250067" w14:paraId="21E793D5" w14:textId="77777777" w:rsidTr="70C56487">
        <w:trPr>
          <w:trHeight w:val="312"/>
        </w:trPr>
        <w:tc>
          <w:tcPr>
            <w:tcW w:w="2122" w:type="dxa"/>
            <w:vMerge/>
          </w:tcPr>
          <w:p w14:paraId="6C9D87F2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2754EE4" w14:textId="282D7692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96063F6" w14:textId="732A8937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B018AA" w:rsidRPr="00250067" w14:paraId="4188B915" w14:textId="77777777" w:rsidTr="70C56487">
        <w:trPr>
          <w:trHeight w:val="312"/>
        </w:trPr>
        <w:tc>
          <w:tcPr>
            <w:tcW w:w="2122" w:type="dxa"/>
            <w:vMerge/>
          </w:tcPr>
          <w:p w14:paraId="4C1F2673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212DBF9" w14:textId="41DEFC70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88DC344" w14:textId="22873F76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B018AA" w:rsidRPr="00250067" w14:paraId="376D12EC" w14:textId="77777777" w:rsidTr="70C56487">
        <w:trPr>
          <w:trHeight w:val="312"/>
        </w:trPr>
        <w:tc>
          <w:tcPr>
            <w:tcW w:w="2122" w:type="dxa"/>
            <w:vMerge/>
          </w:tcPr>
          <w:p w14:paraId="35312901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9FEE50E" w14:textId="57C0693C" w:rsidR="00B018AA" w:rsidRPr="00250067" w:rsidRDefault="000E7069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2A60DD3" w14:textId="405AAAF2" w:rsidR="00B018AA" w:rsidRPr="00250067" w:rsidRDefault="000E7069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B018AA" w:rsidRPr="00250067" w14:paraId="59BC66C9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25ECBC8" w14:textId="60177E9E" w:rsidR="00B018AA" w:rsidRPr="00481A84" w:rsidRDefault="00B018AA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B018AA" w:rsidRPr="00250067" w14:paraId="7049B780" w14:textId="77777777" w:rsidTr="70C56487">
        <w:tc>
          <w:tcPr>
            <w:tcW w:w="2122" w:type="dxa"/>
          </w:tcPr>
          <w:p w14:paraId="2BC01087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0246C6EA" w14:textId="4F5B093F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B018AA" w:rsidRPr="00250067" w14:paraId="67AE0DE7" w14:textId="77777777" w:rsidTr="70C56487">
        <w:tc>
          <w:tcPr>
            <w:tcW w:w="2122" w:type="dxa"/>
          </w:tcPr>
          <w:p w14:paraId="5711A80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B6909E9" w14:textId="3B9BAA65" w:rsidR="00B018AA" w:rsidRPr="00250067" w:rsidRDefault="00F26A77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 megadott azonosítójú kvíz adott sorszámú kérdését</w:t>
            </w:r>
          </w:p>
        </w:tc>
      </w:tr>
      <w:tr w:rsidR="00B018AA" w:rsidRPr="00250067" w14:paraId="37C6C6FC" w14:textId="77777777" w:rsidTr="70C56487">
        <w:tc>
          <w:tcPr>
            <w:tcW w:w="2122" w:type="dxa"/>
          </w:tcPr>
          <w:p w14:paraId="1B584417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2438F2C9" w14:textId="165B4B5C" w:rsidR="00B018AA" w:rsidRPr="00250067" w:rsidRDefault="00B018AA" w:rsidP="00B018AA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C52448" w:rsidRPr="00250067" w14:paraId="4EBAFE78" w14:textId="77777777" w:rsidTr="70C56487">
        <w:trPr>
          <w:trHeight w:val="330"/>
        </w:trPr>
        <w:tc>
          <w:tcPr>
            <w:tcW w:w="2122" w:type="dxa"/>
          </w:tcPr>
          <w:p w14:paraId="5FCC93B4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BC7C5D8" w14:textId="77777777" w:rsidR="00C52448" w:rsidRDefault="00C52448" w:rsidP="00C52448">
            <w:proofErr w:type="spellStart"/>
            <w:r>
              <w:t>quiz_id</w:t>
            </w:r>
            <w:proofErr w:type="spellEnd"/>
          </w:p>
          <w:p w14:paraId="49FDD0BA" w14:textId="77777777" w:rsidR="00C52448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293D4092" w14:textId="77777777" w:rsidR="00C52448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2DE2E214" w14:textId="77777777" w:rsidR="00C52448" w:rsidRDefault="00C52448" w:rsidP="00C52448">
            <w:proofErr w:type="spellStart"/>
            <w:r>
              <w:t>question_order</w:t>
            </w:r>
            <w:proofErr w:type="spellEnd"/>
          </w:p>
          <w:p w14:paraId="7407E637" w14:textId="5BBD141C" w:rsidR="00C52448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1CC3A161" w14:textId="5BBD141C" w:rsidR="00C52448" w:rsidRPr="00ED3DAE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71C9101A" w14:textId="5BBD141C" w:rsidR="00ED3DAE" w:rsidRPr="00ED3DAE" w:rsidRDefault="00ED3DAE" w:rsidP="00ED3DAE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1812B4D9" w14:textId="5BBD141C" w:rsidR="006645A0" w:rsidRDefault="006645A0" w:rsidP="006645A0">
            <w:proofErr w:type="spellStart"/>
            <w:r w:rsidRPr="4E3D5B72">
              <w:t>content</w:t>
            </w:r>
            <w:proofErr w:type="spellEnd"/>
          </w:p>
          <w:p w14:paraId="20B09B90" w14:textId="5BBD141C" w:rsidR="006645A0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tartalma</w:t>
            </w:r>
          </w:p>
          <w:p w14:paraId="324C95AA" w14:textId="5BBD141C" w:rsidR="006645A0" w:rsidRDefault="006645A0" w:rsidP="006645A0">
            <w:proofErr w:type="spellStart"/>
            <w:r w:rsidRPr="0F572AFE">
              <w:t>point</w:t>
            </w:r>
            <w:proofErr w:type="spellEnd"/>
          </w:p>
          <w:p w14:paraId="464B3848" w14:textId="3F1676FF" w:rsidR="006645A0" w:rsidRPr="009F6D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kérdésért kapható pontszám</w:t>
            </w:r>
          </w:p>
        </w:tc>
      </w:tr>
      <w:tr w:rsidR="00C52448" w:rsidRPr="00250067" w14:paraId="08B6B66D" w14:textId="77777777" w:rsidTr="70C56487">
        <w:trPr>
          <w:trHeight w:val="329"/>
        </w:trPr>
        <w:tc>
          <w:tcPr>
            <w:tcW w:w="2122" w:type="dxa"/>
          </w:tcPr>
          <w:p w14:paraId="76C1130A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AE1FB6A" w14:textId="56E97B85" w:rsidR="00C52448" w:rsidRDefault="00935119" w:rsidP="00935119">
            <w:proofErr w:type="spellStart"/>
            <w:r w:rsidRPr="2B9A308A">
              <w:t>api</w:t>
            </w:r>
            <w:proofErr w:type="spellEnd"/>
            <w:r w:rsidRPr="2B9A308A">
              <w:t>/</w:t>
            </w:r>
            <w:proofErr w:type="spellStart"/>
            <w:r w:rsidRPr="2B9A308A">
              <w:t>quizzes</w:t>
            </w:r>
            <w:proofErr w:type="spellEnd"/>
            <w:r w:rsidRPr="2B9A308A">
              <w:t>/1/</w:t>
            </w:r>
            <w:proofErr w:type="spellStart"/>
            <w:r w:rsidRPr="2B9A308A">
              <w:t>questions</w:t>
            </w:r>
            <w:proofErr w:type="spellEnd"/>
            <w:r w:rsidRPr="2B9A308A">
              <w:t>/</w:t>
            </w:r>
            <w:r w:rsidR="005D76D2">
              <w:rPr>
                <w:rFonts w:cstheme="minorHAnsi"/>
              </w:rPr>
              <w:t>3</w:t>
            </w:r>
          </w:p>
          <w:p w14:paraId="4DBED2F9" w14:textId="2645E689" w:rsidR="00F57073" w:rsidRPr="00F57073" w:rsidRDefault="00F57073" w:rsidP="00F57073">
            <w:r w:rsidRPr="2B9A308A">
              <w:t>{</w:t>
            </w:r>
          </w:p>
          <w:p w14:paraId="2CB08A1A" w14:textId="2190A3AE" w:rsidR="00F57073" w:rsidRPr="00F57073" w:rsidRDefault="00F57073" w:rsidP="00F57073">
            <w:r w:rsidRPr="2B9A308A">
              <w:t xml:space="preserve">    "</w:t>
            </w:r>
            <w:proofErr w:type="spellStart"/>
            <w:r w:rsidRPr="2B9A308A">
              <w:t>content</w:t>
            </w:r>
            <w:proofErr w:type="spellEnd"/>
            <w:r w:rsidR="00473896" w:rsidRPr="00473896">
              <w:t>"</w:t>
            </w:r>
            <w:r w:rsidR="00A40736">
              <w:t>:</w:t>
            </w:r>
            <w:r w:rsidR="00473896" w:rsidRPr="00473896">
              <w:t>"</w:t>
            </w:r>
            <w:r w:rsidRPr="2B9A308A">
              <w:t>Első kvíz, bővített kérdés"</w:t>
            </w:r>
          </w:p>
          <w:p w14:paraId="6804517A" w14:textId="2645E689" w:rsidR="00935119" w:rsidRPr="00250067" w:rsidRDefault="00F57073" w:rsidP="00F57073">
            <w:r w:rsidRPr="2B9A308A">
              <w:t>}</w:t>
            </w:r>
          </w:p>
        </w:tc>
      </w:tr>
      <w:tr w:rsidR="00C52448" w:rsidRPr="00250067" w14:paraId="4C9539A6" w14:textId="77777777" w:rsidTr="70C56487">
        <w:trPr>
          <w:trHeight w:val="1539"/>
        </w:trPr>
        <w:tc>
          <w:tcPr>
            <w:tcW w:w="2122" w:type="dxa"/>
          </w:tcPr>
          <w:p w14:paraId="648125CC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51CF138" w14:textId="54333941" w:rsidR="00F57073" w:rsidRPr="00F57073" w:rsidRDefault="00F57073" w:rsidP="00F57073">
            <w:r w:rsidRPr="2B9A308A">
              <w:t>{</w:t>
            </w:r>
          </w:p>
          <w:p w14:paraId="325ED2AD" w14:textId="526BA983" w:rsidR="00F57073" w:rsidRPr="00F57073" w:rsidRDefault="00F57073" w:rsidP="00F57073">
            <w:r w:rsidRPr="2B9A308A">
              <w:t xml:space="preserve">  "id</w:t>
            </w:r>
            <w:r w:rsidR="00473896" w:rsidRPr="00473896">
              <w:t>"</w:t>
            </w:r>
            <w:r w:rsidR="00023BB2">
              <w:t>:</w:t>
            </w:r>
            <w:r w:rsidR="005D76D2">
              <w:rPr>
                <w:rFonts w:cstheme="minorHAnsi"/>
              </w:rPr>
              <w:t>7</w:t>
            </w:r>
            <w:r w:rsidRPr="2B9A308A">
              <w:t>,</w:t>
            </w:r>
          </w:p>
          <w:p w14:paraId="7AC50ECF" w14:textId="680671ED" w:rsidR="00F57073" w:rsidRPr="00F57073" w:rsidRDefault="00F57073" w:rsidP="00F57073">
            <w:r w:rsidRPr="2B9A308A">
              <w:t xml:space="preserve">  "</w:t>
            </w:r>
            <w:proofErr w:type="spellStart"/>
            <w:r w:rsidRPr="2B9A308A">
              <w:t>content</w:t>
            </w:r>
            <w:proofErr w:type="spellEnd"/>
            <w:r w:rsidR="00473896" w:rsidRPr="00473896">
              <w:t>"</w:t>
            </w:r>
            <w:r w:rsidR="00A40736">
              <w:t>:</w:t>
            </w:r>
            <w:r w:rsidR="00473896" w:rsidRPr="00473896">
              <w:t>"</w:t>
            </w:r>
            <w:r w:rsidRPr="2B9A308A">
              <w:t>Első kvíz, bővített kérdés",</w:t>
            </w:r>
          </w:p>
          <w:p w14:paraId="74D624D7" w14:textId="1B2F9E5A" w:rsidR="00F57073" w:rsidRPr="00F57073" w:rsidRDefault="00F57073" w:rsidP="00F57073">
            <w:r w:rsidRPr="2B9A308A">
              <w:t xml:space="preserve">  "point</w:t>
            </w:r>
            <w:r w:rsidR="00473896" w:rsidRPr="00473896">
              <w:t>"</w:t>
            </w:r>
            <w:r w:rsidR="00023BB2">
              <w:t>:</w:t>
            </w:r>
            <w:r w:rsidRPr="2B9A308A">
              <w:t>100</w:t>
            </w:r>
          </w:p>
          <w:p w14:paraId="4993F7C6" w14:textId="54333941" w:rsidR="00C52448" w:rsidRPr="00250067" w:rsidRDefault="00F57073" w:rsidP="00F57073">
            <w:r w:rsidRPr="2B9A308A">
              <w:t>}</w:t>
            </w:r>
          </w:p>
        </w:tc>
      </w:tr>
      <w:tr w:rsidR="00C52448" w:rsidRPr="00250067" w14:paraId="30AD867A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13D18387" w14:textId="77777777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7AF8CEF" w14:textId="3F649AD6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54BEA42F" w14:textId="1194CC0D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C52448" w:rsidRPr="00250067" w14:paraId="5B927186" w14:textId="77777777" w:rsidTr="70C56487">
        <w:trPr>
          <w:trHeight w:val="312"/>
        </w:trPr>
        <w:tc>
          <w:tcPr>
            <w:tcW w:w="2122" w:type="dxa"/>
            <w:vMerge/>
          </w:tcPr>
          <w:p w14:paraId="0C0CC346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0AC1CCF" w14:textId="1464CD11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45DA1CDF" w14:textId="7A1BBD72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C52448" w:rsidRPr="00250067" w14:paraId="0231B900" w14:textId="77777777" w:rsidTr="70C56487">
        <w:trPr>
          <w:trHeight w:val="312"/>
        </w:trPr>
        <w:tc>
          <w:tcPr>
            <w:tcW w:w="2122" w:type="dxa"/>
            <w:vMerge/>
          </w:tcPr>
          <w:p w14:paraId="1C1A0BB5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E3FD30E" w14:textId="153FA811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619091AE" w14:textId="461F4C26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C52448" w:rsidRPr="00250067" w14:paraId="14DC3A02" w14:textId="77777777" w:rsidTr="70C56487">
        <w:trPr>
          <w:trHeight w:val="312"/>
        </w:trPr>
        <w:tc>
          <w:tcPr>
            <w:tcW w:w="2122" w:type="dxa"/>
            <w:vMerge/>
          </w:tcPr>
          <w:p w14:paraId="4892E0FC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5CDEEED" w14:textId="39B91B95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853E09A" w14:textId="0D63EB70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E7069" w:rsidRPr="00250067" w14:paraId="6B3D9561" w14:textId="77777777" w:rsidTr="70C56487">
        <w:trPr>
          <w:trHeight w:val="312"/>
        </w:trPr>
        <w:tc>
          <w:tcPr>
            <w:tcW w:w="2122" w:type="dxa"/>
            <w:vMerge/>
          </w:tcPr>
          <w:p w14:paraId="5FAA0BD5" w14:textId="77777777" w:rsidR="000E7069" w:rsidRDefault="000E7069" w:rsidP="000E7069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994D18F" w14:textId="1CA37C03" w:rsidR="000E7069" w:rsidRPr="00250067" w:rsidRDefault="000E7069" w:rsidP="000E706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7D3812FE" w14:textId="5B093AB9" w:rsidR="000E7069" w:rsidRPr="00250067" w:rsidRDefault="000E7069" w:rsidP="000E7069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E7069" w:rsidRPr="00250067" w14:paraId="64C5E09E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2482525" w14:textId="3E08D0FA" w:rsidR="000E7069" w:rsidRPr="00481A84" w:rsidRDefault="000E7069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0E7069" w:rsidRPr="00250067" w14:paraId="21EDE6FE" w14:textId="77777777" w:rsidTr="70C56487">
        <w:tc>
          <w:tcPr>
            <w:tcW w:w="2122" w:type="dxa"/>
          </w:tcPr>
          <w:p w14:paraId="164707FC" w14:textId="77777777" w:rsidR="000E7069" w:rsidRPr="00250067" w:rsidRDefault="000E7069" w:rsidP="000E7069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E0A0851" w14:textId="2DE8F70D" w:rsidR="000E7069" w:rsidRPr="00250067" w:rsidRDefault="000E7069" w:rsidP="000E7069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6645A0" w:rsidRPr="00250067" w14:paraId="4DD70A97" w14:textId="77777777" w:rsidTr="70C56487">
        <w:tc>
          <w:tcPr>
            <w:tcW w:w="2122" w:type="dxa"/>
          </w:tcPr>
          <w:p w14:paraId="3EC35067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5F046BF" w14:textId="0D3E956E" w:rsidR="006645A0" w:rsidRPr="00250067" w:rsidRDefault="006645A0" w:rsidP="006645A0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 megadott azonosítójú kvíz adott sorszámú kérdését</w:t>
            </w:r>
          </w:p>
        </w:tc>
      </w:tr>
      <w:tr w:rsidR="006645A0" w:rsidRPr="00250067" w14:paraId="2186EF71" w14:textId="77777777" w:rsidTr="70C56487">
        <w:tc>
          <w:tcPr>
            <w:tcW w:w="2122" w:type="dxa"/>
          </w:tcPr>
          <w:p w14:paraId="4DBE30B3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45F27CF" w14:textId="7594C3AE" w:rsidR="006645A0" w:rsidRPr="00250067" w:rsidRDefault="006645A0" w:rsidP="006645A0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6645A0" w:rsidRPr="00250067" w14:paraId="291305D1" w14:textId="77777777" w:rsidTr="70C56487">
        <w:trPr>
          <w:trHeight w:val="330"/>
        </w:trPr>
        <w:tc>
          <w:tcPr>
            <w:tcW w:w="2122" w:type="dxa"/>
          </w:tcPr>
          <w:p w14:paraId="509C8137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D977AD0" w14:textId="77777777" w:rsidR="004D60C7" w:rsidRDefault="004D60C7" w:rsidP="004D60C7">
            <w:proofErr w:type="spellStart"/>
            <w:r>
              <w:t>quiz_id</w:t>
            </w:r>
            <w:proofErr w:type="spellEnd"/>
          </w:p>
          <w:p w14:paraId="474F5993" w14:textId="77777777" w:rsidR="004D60C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kvíz azonosítója</w:t>
            </w:r>
          </w:p>
          <w:p w14:paraId="4A2C3857" w14:textId="77777777" w:rsidR="004D60C7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1D7A3694" w14:textId="77777777" w:rsidR="004D60C7" w:rsidRDefault="004D60C7" w:rsidP="004D60C7">
            <w:proofErr w:type="spellStart"/>
            <w:r>
              <w:t>question_order</w:t>
            </w:r>
            <w:proofErr w:type="spellEnd"/>
          </w:p>
          <w:p w14:paraId="748C7E7D" w14:textId="77777777" w:rsidR="004D60C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1F15F98B" w14:textId="58098491" w:rsidR="006645A0" w:rsidRPr="004D60C7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6645A0" w:rsidRPr="00250067" w14:paraId="2B96AC64" w14:textId="77777777" w:rsidTr="70C56487">
        <w:trPr>
          <w:trHeight w:val="329"/>
        </w:trPr>
        <w:tc>
          <w:tcPr>
            <w:tcW w:w="2122" w:type="dxa"/>
          </w:tcPr>
          <w:p w14:paraId="59D2DEDE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kérés</w:t>
            </w:r>
          </w:p>
        </w:tc>
        <w:tc>
          <w:tcPr>
            <w:tcW w:w="6940" w:type="dxa"/>
            <w:gridSpan w:val="2"/>
          </w:tcPr>
          <w:p w14:paraId="09BCD07B" w14:textId="0B8854EF" w:rsidR="006645A0" w:rsidRPr="00250067" w:rsidRDefault="008E19FA" w:rsidP="006645A0">
            <w:pPr>
              <w:rPr>
                <w:rFonts w:cstheme="minorHAnsi"/>
              </w:rPr>
            </w:pPr>
            <w:proofErr w:type="spellStart"/>
            <w:r w:rsidRPr="008E19FA">
              <w:rPr>
                <w:rFonts w:cstheme="minorHAnsi"/>
              </w:rPr>
              <w:t>api</w:t>
            </w:r>
            <w:proofErr w:type="spellEnd"/>
            <w:r w:rsidRPr="008E19FA">
              <w:rPr>
                <w:rFonts w:cstheme="minorHAnsi"/>
              </w:rPr>
              <w:t>/</w:t>
            </w:r>
            <w:proofErr w:type="spellStart"/>
            <w:r w:rsidRPr="008E19FA">
              <w:rPr>
                <w:rFonts w:cstheme="minorHAnsi"/>
              </w:rPr>
              <w:t>quizzes</w:t>
            </w:r>
            <w:proofErr w:type="spellEnd"/>
            <w:r w:rsidRPr="008E19FA">
              <w:rPr>
                <w:rFonts w:cstheme="minorHAnsi"/>
              </w:rPr>
              <w:t>/1/</w:t>
            </w:r>
            <w:proofErr w:type="spellStart"/>
            <w:r w:rsidRPr="008E19FA">
              <w:rPr>
                <w:rFonts w:cstheme="minorHAnsi"/>
              </w:rPr>
              <w:t>questions</w:t>
            </w:r>
            <w:proofErr w:type="spellEnd"/>
            <w:r w:rsidRPr="008E19FA">
              <w:rPr>
                <w:rFonts w:cstheme="minorHAnsi"/>
              </w:rPr>
              <w:t>/3</w:t>
            </w:r>
          </w:p>
        </w:tc>
      </w:tr>
      <w:tr w:rsidR="006645A0" w:rsidRPr="00250067" w14:paraId="31259ECA" w14:textId="77777777" w:rsidTr="70C56487">
        <w:trPr>
          <w:trHeight w:val="344"/>
        </w:trPr>
        <w:tc>
          <w:tcPr>
            <w:tcW w:w="2122" w:type="dxa"/>
          </w:tcPr>
          <w:p w14:paraId="4E604A86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5F17DA7C" w14:textId="77777777" w:rsidR="006645A0" w:rsidRPr="00250067" w:rsidRDefault="006645A0" w:rsidP="006645A0">
            <w:pPr>
              <w:rPr>
                <w:rFonts w:cstheme="minorHAnsi"/>
              </w:rPr>
            </w:pPr>
          </w:p>
        </w:tc>
      </w:tr>
      <w:tr w:rsidR="004D60C7" w:rsidRPr="00250067" w14:paraId="00106EB2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0B4979C3" w14:textId="77777777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1CD0E12B" w14:textId="677868E2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45AF25C" w14:textId="298A59D7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D60C7" w:rsidRPr="00250067" w14:paraId="5A423947" w14:textId="77777777" w:rsidTr="70C56487">
        <w:trPr>
          <w:trHeight w:val="312"/>
        </w:trPr>
        <w:tc>
          <w:tcPr>
            <w:tcW w:w="2122" w:type="dxa"/>
            <w:vMerge/>
          </w:tcPr>
          <w:p w14:paraId="117349C8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EE22A18" w14:textId="3B130B79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57590D7" w14:textId="64ABE2BE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D60C7" w:rsidRPr="00250067" w14:paraId="041C6D47" w14:textId="77777777" w:rsidTr="70C56487">
        <w:trPr>
          <w:trHeight w:val="312"/>
        </w:trPr>
        <w:tc>
          <w:tcPr>
            <w:tcW w:w="2122" w:type="dxa"/>
            <w:vMerge/>
          </w:tcPr>
          <w:p w14:paraId="399C30C7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8081DB5" w14:textId="08F89692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2A68734F" w14:textId="43B51822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D60C7" w:rsidRPr="00250067" w14:paraId="09D72AE3" w14:textId="77777777" w:rsidTr="70C56487">
        <w:trPr>
          <w:trHeight w:val="312"/>
        </w:trPr>
        <w:tc>
          <w:tcPr>
            <w:tcW w:w="2122" w:type="dxa"/>
            <w:vMerge/>
          </w:tcPr>
          <w:p w14:paraId="5198EC86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2B69F34" w14:textId="104F658D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63067584" w14:textId="137E3A16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633E8" w:rsidRPr="00250067" w14:paraId="2076CFBC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CE9628E" w14:textId="5D83BB50" w:rsidR="000633E8" w:rsidRPr="00481A84" w:rsidRDefault="000633E8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0633E8" w:rsidRPr="00250067" w14:paraId="2C18C776" w14:textId="77777777" w:rsidTr="70C56487">
        <w:tc>
          <w:tcPr>
            <w:tcW w:w="2122" w:type="dxa"/>
          </w:tcPr>
          <w:p w14:paraId="090C1360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2F500691" w14:textId="2E62FB58" w:rsidR="000633E8" w:rsidRPr="00250067" w:rsidRDefault="000633E8" w:rsidP="000633E8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0633E8" w:rsidRPr="00250067" w14:paraId="6718D58F" w14:textId="77777777" w:rsidTr="70C56487">
        <w:tc>
          <w:tcPr>
            <w:tcW w:w="2122" w:type="dxa"/>
          </w:tcPr>
          <w:p w14:paraId="4DA8CB17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F84074C" w14:textId="64E31E47" w:rsidR="000633E8" w:rsidRPr="00250067" w:rsidRDefault="007856E1" w:rsidP="000633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Visszaadja a megadott azonosítójú kvíz adott sorszámú </w:t>
            </w:r>
            <w:r w:rsidR="00AA0A69">
              <w:rPr>
                <w:rFonts w:cstheme="minorHAnsi"/>
              </w:rPr>
              <w:t xml:space="preserve">kérdésének </w:t>
            </w:r>
            <w:r w:rsidR="00E037B2">
              <w:rPr>
                <w:rFonts w:cstheme="minorHAnsi"/>
              </w:rPr>
              <w:t>válaszait</w:t>
            </w:r>
          </w:p>
        </w:tc>
      </w:tr>
      <w:tr w:rsidR="000633E8" w:rsidRPr="00250067" w14:paraId="1236D155" w14:textId="77777777" w:rsidTr="70C56487">
        <w:tc>
          <w:tcPr>
            <w:tcW w:w="2122" w:type="dxa"/>
          </w:tcPr>
          <w:p w14:paraId="3EC5BED1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3363908" w14:textId="2BA1257F" w:rsidR="000633E8" w:rsidRPr="00250067" w:rsidRDefault="000633E8" w:rsidP="000633E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0633E8" w:rsidRPr="00250067" w14:paraId="4B0A6681" w14:textId="77777777" w:rsidTr="70C56487">
        <w:trPr>
          <w:trHeight w:val="330"/>
        </w:trPr>
        <w:tc>
          <w:tcPr>
            <w:tcW w:w="2122" w:type="dxa"/>
          </w:tcPr>
          <w:p w14:paraId="5C097328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A45E4D8" w14:textId="77777777" w:rsidR="00451166" w:rsidRDefault="00451166" w:rsidP="00451166">
            <w:proofErr w:type="spellStart"/>
            <w:r>
              <w:t>question_id</w:t>
            </w:r>
            <w:proofErr w:type="spellEnd"/>
          </w:p>
          <w:p w14:paraId="56690976" w14:textId="77777777" w:rsidR="00451166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azonosítója</w:t>
            </w:r>
          </w:p>
          <w:p w14:paraId="169CC94A" w14:textId="77777777" w:rsidR="00451166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17E2D20F" w14:textId="77777777" w:rsidR="00451166" w:rsidRDefault="00451166" w:rsidP="00451166">
            <w:proofErr w:type="spellStart"/>
            <w:r>
              <w:t>question_order</w:t>
            </w:r>
            <w:proofErr w:type="spellEnd"/>
          </w:p>
          <w:p w14:paraId="73A1496F" w14:textId="77777777" w:rsidR="00451166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0D8B2C2D" w14:textId="77777777" w:rsidR="00451166" w:rsidRPr="00A42ACC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2F2A6FC6" w14:textId="77777777" w:rsidR="00451166" w:rsidRPr="00A42ACC" w:rsidRDefault="00451166" w:rsidP="00451166">
            <w:proofErr w:type="spellStart"/>
            <w:r w:rsidRPr="00A42ACC">
              <w:t>content</w:t>
            </w:r>
            <w:proofErr w:type="spellEnd"/>
          </w:p>
          <w:p w14:paraId="0A0EC5F7" w14:textId="77777777" w:rsidR="00451166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tartalma</w:t>
            </w:r>
          </w:p>
          <w:p w14:paraId="73CD4FB2" w14:textId="77777777" w:rsidR="00451166" w:rsidRDefault="00451166" w:rsidP="00451166">
            <w:proofErr w:type="spellStart"/>
            <w:r>
              <w:t>is_right</w:t>
            </w:r>
            <w:proofErr w:type="spellEnd"/>
          </w:p>
          <w:p w14:paraId="26775DFF" w14:textId="77777777" w:rsidR="00451166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helyessége</w:t>
            </w:r>
          </w:p>
          <w:p w14:paraId="7193B818" w14:textId="4C5DBCB4" w:rsidR="000633E8" w:rsidRPr="00250067" w:rsidRDefault="00451166" w:rsidP="00451166">
            <w:pPr>
              <w:rPr>
                <w:rFonts w:cstheme="minorHAnsi"/>
              </w:rPr>
            </w:pPr>
            <w:r w:rsidRPr="00997D77">
              <w:t xml:space="preserve">Egész szám (1 </w:t>
            </w:r>
            <w:r w:rsidRPr="00997D7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00997D77">
              <w:t xml:space="preserve"> helyes, 0 </w:t>
            </w:r>
            <w:r w:rsidRPr="00997D7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00997D77">
              <w:rPr>
                <w:rFonts w:ascii="Calibri Light" w:hAnsi="Calibri Light" w:cs="Calibri Light"/>
                <w:sz w:val="17"/>
                <w:szCs w:val="17"/>
              </w:rPr>
              <w:t xml:space="preserve"> </w:t>
            </w:r>
            <w:r w:rsidRPr="00997D77">
              <w:t>helytelen)</w:t>
            </w:r>
          </w:p>
        </w:tc>
      </w:tr>
      <w:tr w:rsidR="000633E8" w:rsidRPr="00250067" w14:paraId="4DAE4406" w14:textId="77777777" w:rsidTr="70C56487">
        <w:trPr>
          <w:trHeight w:val="329"/>
        </w:trPr>
        <w:tc>
          <w:tcPr>
            <w:tcW w:w="2122" w:type="dxa"/>
          </w:tcPr>
          <w:p w14:paraId="690B5161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23DF35E" w14:textId="44F877D8" w:rsidR="000633E8" w:rsidRPr="00250067" w:rsidRDefault="00410F4D" w:rsidP="000633E8">
            <w:pPr>
              <w:rPr>
                <w:rFonts w:cstheme="minorHAnsi"/>
              </w:rPr>
            </w:pPr>
            <w:proofErr w:type="spellStart"/>
            <w:r w:rsidRPr="00410F4D">
              <w:rPr>
                <w:rFonts w:cstheme="minorHAnsi"/>
              </w:rPr>
              <w:t>api</w:t>
            </w:r>
            <w:proofErr w:type="spellEnd"/>
            <w:r w:rsidRPr="00410F4D">
              <w:rPr>
                <w:rFonts w:cstheme="minorHAnsi"/>
              </w:rPr>
              <w:t>/</w:t>
            </w:r>
            <w:proofErr w:type="spellStart"/>
            <w:r w:rsidRPr="00410F4D">
              <w:rPr>
                <w:rFonts w:cstheme="minorHAnsi"/>
              </w:rPr>
              <w:t>quizzes</w:t>
            </w:r>
            <w:proofErr w:type="spellEnd"/>
            <w:r w:rsidRPr="00410F4D">
              <w:rPr>
                <w:rFonts w:cstheme="minorHAnsi"/>
              </w:rPr>
              <w:t>/1/</w:t>
            </w:r>
            <w:proofErr w:type="spellStart"/>
            <w:r w:rsidRPr="00410F4D">
              <w:rPr>
                <w:rFonts w:cstheme="minorHAnsi"/>
              </w:rPr>
              <w:t>questions</w:t>
            </w:r>
            <w:proofErr w:type="spellEnd"/>
            <w:r w:rsidRPr="00410F4D">
              <w:rPr>
                <w:rFonts w:cstheme="minorHAnsi"/>
              </w:rPr>
              <w:t>/1/</w:t>
            </w:r>
            <w:proofErr w:type="spellStart"/>
            <w:r w:rsidRPr="00410F4D">
              <w:rPr>
                <w:rFonts w:cstheme="minorHAnsi"/>
              </w:rPr>
              <w:t>answers</w:t>
            </w:r>
            <w:proofErr w:type="spellEnd"/>
          </w:p>
        </w:tc>
      </w:tr>
      <w:tr w:rsidR="000633E8" w:rsidRPr="00250067" w14:paraId="5035E3B7" w14:textId="77777777" w:rsidTr="70C56487">
        <w:trPr>
          <w:trHeight w:val="1873"/>
        </w:trPr>
        <w:tc>
          <w:tcPr>
            <w:tcW w:w="2122" w:type="dxa"/>
          </w:tcPr>
          <w:p w14:paraId="31748328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75BCECCE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>[</w:t>
            </w:r>
          </w:p>
          <w:p w14:paraId="6BD5945E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7BA9CBF6" w14:textId="2D959800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52595E" w:rsidRPr="0052595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CF2EC1">
              <w:rPr>
                <w:rFonts w:cstheme="minorHAnsi"/>
              </w:rPr>
              <w:t>1,</w:t>
            </w:r>
          </w:p>
          <w:p w14:paraId="3C029946" w14:textId="7C78EB13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52595E" w:rsidRPr="0052595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595E" w:rsidRPr="0052595E">
              <w:rPr>
                <w:rFonts w:cstheme="minorHAnsi"/>
              </w:rPr>
              <w:t>"</w:t>
            </w:r>
            <w:r w:rsidRPr="00CF2EC1">
              <w:rPr>
                <w:rFonts w:cstheme="minorHAnsi"/>
              </w:rPr>
              <w:t>Első kvíz első kérdés első válaszlehetőség"</w:t>
            </w:r>
          </w:p>
          <w:p w14:paraId="4ABEE47A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184FF231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4E0AFB6C" w14:textId="5DEBD46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52595E" w:rsidRPr="0052595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CF2EC1">
              <w:rPr>
                <w:rFonts w:cstheme="minorHAnsi"/>
              </w:rPr>
              <w:t>2,</w:t>
            </w:r>
          </w:p>
          <w:p w14:paraId="165C2BDD" w14:textId="18B1BA79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52595E" w:rsidRPr="0052595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595E" w:rsidRPr="0052595E">
              <w:rPr>
                <w:rFonts w:cstheme="minorHAnsi"/>
              </w:rPr>
              <w:t>"</w:t>
            </w:r>
            <w:r w:rsidRPr="00CF2EC1">
              <w:rPr>
                <w:rFonts w:cstheme="minorHAnsi"/>
              </w:rPr>
              <w:t>Első kvíz első kérdés második válaszlehetőség"</w:t>
            </w:r>
          </w:p>
          <w:p w14:paraId="690B77A7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77FA2E9C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53DB1AEB" w14:textId="6DBF1CBD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52595E" w:rsidRPr="0052595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CF2EC1">
              <w:rPr>
                <w:rFonts w:cstheme="minorHAnsi"/>
              </w:rPr>
              <w:t>3,</w:t>
            </w:r>
          </w:p>
          <w:p w14:paraId="17A49A24" w14:textId="3608494E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52595E" w:rsidRPr="0052595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595E" w:rsidRPr="0052595E">
              <w:rPr>
                <w:rFonts w:cstheme="minorHAnsi"/>
              </w:rPr>
              <w:t>"</w:t>
            </w:r>
            <w:r w:rsidRPr="00CF2EC1">
              <w:rPr>
                <w:rFonts w:cstheme="minorHAnsi"/>
              </w:rPr>
              <w:t>Első kvíz első kérdés harmadik válaszlehetőség"</w:t>
            </w:r>
          </w:p>
          <w:p w14:paraId="20BA18B8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1E5302D1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719FD9B3" w14:textId="2567052D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52595E" w:rsidRPr="0052595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CF2EC1">
              <w:rPr>
                <w:rFonts w:cstheme="minorHAnsi"/>
              </w:rPr>
              <w:t>4,</w:t>
            </w:r>
          </w:p>
          <w:p w14:paraId="1C6F96B3" w14:textId="07D3A3B5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52595E" w:rsidRPr="0052595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595E" w:rsidRPr="0052595E">
              <w:rPr>
                <w:rFonts w:cstheme="minorHAnsi"/>
              </w:rPr>
              <w:t>"</w:t>
            </w:r>
            <w:r w:rsidRPr="00CF2EC1">
              <w:rPr>
                <w:rFonts w:cstheme="minorHAnsi"/>
              </w:rPr>
              <w:t>Első kvíz első kérdés negyedik válaszlehetőség"</w:t>
            </w:r>
          </w:p>
          <w:p w14:paraId="7FF50F70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</w:t>
            </w:r>
          </w:p>
          <w:p w14:paraId="5DD85B5D" w14:textId="775E47A7" w:rsidR="000633E8" w:rsidRPr="00250067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>]</w:t>
            </w:r>
          </w:p>
        </w:tc>
      </w:tr>
    </w:tbl>
    <w:p w14:paraId="597698D8" w14:textId="77777777" w:rsidR="0048286B" w:rsidRDefault="0048286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410F4D" w:rsidRPr="00250067" w14:paraId="7F6F0BEE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3E6DB0A8" w14:textId="4B676ABC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0236D3F2" w14:textId="7EBB7021" w:rsidR="00410F4D" w:rsidRPr="00250067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6C75D4BB" w14:textId="0CA52C08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10F4D" w:rsidRPr="00250067" w14:paraId="045FE0B5" w14:textId="77777777" w:rsidTr="70C56487">
        <w:trPr>
          <w:trHeight w:val="343"/>
        </w:trPr>
        <w:tc>
          <w:tcPr>
            <w:tcW w:w="2122" w:type="dxa"/>
            <w:vMerge/>
          </w:tcPr>
          <w:p w14:paraId="128C9F78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AF1AA9D" w14:textId="34660508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37CE675B" w14:textId="33081A64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10F4D" w:rsidRPr="00250067" w14:paraId="072C5FB5" w14:textId="77777777" w:rsidTr="70C56487">
        <w:trPr>
          <w:trHeight w:val="343"/>
        </w:trPr>
        <w:tc>
          <w:tcPr>
            <w:tcW w:w="2122" w:type="dxa"/>
            <w:vMerge/>
          </w:tcPr>
          <w:p w14:paraId="6D3C40A4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C5324F" w14:textId="58E9422C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3B88B8F5" w14:textId="079C75A5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10F4D" w:rsidRPr="00250067" w14:paraId="239DCF15" w14:textId="77777777" w:rsidTr="70C56487">
        <w:trPr>
          <w:trHeight w:val="343"/>
        </w:trPr>
        <w:tc>
          <w:tcPr>
            <w:tcW w:w="2122" w:type="dxa"/>
            <w:vMerge/>
          </w:tcPr>
          <w:p w14:paraId="4C6047EB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DB8672" w14:textId="1859DE6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24B3DFCF" w14:textId="4AB52C38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410F4D" w:rsidRPr="00250067" w14:paraId="3351E293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4BF8B5B" w14:textId="21B5E73F" w:rsidR="00410F4D" w:rsidRPr="00481A84" w:rsidRDefault="00410F4D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410F4D" w:rsidRPr="00250067" w14:paraId="6F62F28E" w14:textId="77777777" w:rsidTr="70C56487">
        <w:tc>
          <w:tcPr>
            <w:tcW w:w="2122" w:type="dxa"/>
          </w:tcPr>
          <w:p w14:paraId="676DE3F0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DCE536A" w14:textId="22AB4923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410F4D" w:rsidRPr="00250067" w14:paraId="4D278127" w14:textId="77777777" w:rsidTr="70C56487">
        <w:tc>
          <w:tcPr>
            <w:tcW w:w="2122" w:type="dxa"/>
          </w:tcPr>
          <w:p w14:paraId="420024E7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1A947A60" w14:textId="6B6859D7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Létrehoz egy új választ a megadott azonosítójú kvíz adott sorszámú kérdéséhez</w:t>
            </w:r>
          </w:p>
        </w:tc>
      </w:tr>
      <w:tr w:rsidR="00410F4D" w:rsidRPr="00250067" w14:paraId="1F52487A" w14:textId="77777777" w:rsidTr="70C56487">
        <w:tc>
          <w:tcPr>
            <w:tcW w:w="2122" w:type="dxa"/>
          </w:tcPr>
          <w:p w14:paraId="7F928B8F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400D759" w14:textId="38318785" w:rsidR="00410F4D" w:rsidRPr="00250067" w:rsidRDefault="00410F4D" w:rsidP="00410F4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410F4D" w:rsidRPr="00250067" w14:paraId="4C0BCC29" w14:textId="77777777" w:rsidTr="70C56487">
        <w:trPr>
          <w:trHeight w:val="330"/>
        </w:trPr>
        <w:tc>
          <w:tcPr>
            <w:tcW w:w="2122" w:type="dxa"/>
          </w:tcPr>
          <w:p w14:paraId="32B32D50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994CDFF" w14:textId="77777777" w:rsidR="00410F4D" w:rsidRDefault="00410F4D" w:rsidP="00410F4D">
            <w:proofErr w:type="spellStart"/>
            <w:r>
              <w:t>question_id</w:t>
            </w:r>
            <w:proofErr w:type="spellEnd"/>
          </w:p>
          <w:p w14:paraId="1CAF7685" w14:textId="77777777" w:rsidR="00410F4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azonosítója</w:t>
            </w:r>
          </w:p>
          <w:p w14:paraId="12629FB7" w14:textId="77777777" w:rsidR="00410F4D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6C95E953" w14:textId="77777777" w:rsidR="00410F4D" w:rsidRDefault="00410F4D" w:rsidP="00410F4D">
            <w:proofErr w:type="spellStart"/>
            <w:r>
              <w:t>question_order</w:t>
            </w:r>
            <w:proofErr w:type="spellEnd"/>
          </w:p>
          <w:p w14:paraId="4E24F7AF" w14:textId="77777777" w:rsidR="00410F4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7B3EC904" w14:textId="77777777" w:rsidR="00410F4D" w:rsidRPr="00A42ACC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32B2937E" w14:textId="77777777" w:rsidR="00410F4D" w:rsidRPr="00A42ACC" w:rsidRDefault="00410F4D" w:rsidP="00410F4D">
            <w:proofErr w:type="spellStart"/>
            <w:r w:rsidRPr="00A42ACC">
              <w:t>content</w:t>
            </w:r>
            <w:proofErr w:type="spellEnd"/>
          </w:p>
          <w:p w14:paraId="07D11820" w14:textId="77777777" w:rsidR="00410F4D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tartalma</w:t>
            </w:r>
          </w:p>
          <w:p w14:paraId="7B9744CF" w14:textId="77777777" w:rsidR="00410F4D" w:rsidRDefault="00410F4D" w:rsidP="00410F4D">
            <w:proofErr w:type="spellStart"/>
            <w:r>
              <w:t>is_right</w:t>
            </w:r>
            <w:proofErr w:type="spellEnd"/>
          </w:p>
          <w:p w14:paraId="7537BA73" w14:textId="77777777" w:rsidR="00410F4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helyessége</w:t>
            </w:r>
          </w:p>
          <w:p w14:paraId="1EDE2A5C" w14:textId="75F8B45A" w:rsidR="00410F4D" w:rsidRPr="00323FCE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 xml:space="preserve">Egész szám (1 </w:t>
            </w:r>
            <w:r w:rsidRPr="00170984">
              <w:t>→</w:t>
            </w:r>
            <w:r w:rsidRPr="70C56487">
              <w:t xml:space="preserve"> helyes, 0 </w:t>
            </w:r>
            <w:r w:rsidRPr="70C5648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70C56487">
              <w:rPr>
                <w:rFonts w:ascii="Calibri Light" w:hAnsi="Calibri Light" w:cs="Calibri Light"/>
                <w:sz w:val="17"/>
                <w:szCs w:val="17"/>
              </w:rPr>
              <w:t xml:space="preserve"> </w:t>
            </w:r>
            <w:r w:rsidRPr="70C56487">
              <w:t>helytelen)</w:t>
            </w:r>
          </w:p>
        </w:tc>
      </w:tr>
      <w:tr w:rsidR="00410F4D" w:rsidRPr="00250067" w14:paraId="66E11A21" w14:textId="77777777" w:rsidTr="70C56487">
        <w:trPr>
          <w:trHeight w:val="329"/>
        </w:trPr>
        <w:tc>
          <w:tcPr>
            <w:tcW w:w="2122" w:type="dxa"/>
          </w:tcPr>
          <w:p w14:paraId="7BA41855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30F62EC" w14:textId="2E385AF1" w:rsidR="00410F4D" w:rsidRDefault="00397C29" w:rsidP="00410F4D">
            <w:pPr>
              <w:rPr>
                <w:rFonts w:cstheme="minorHAnsi"/>
              </w:rPr>
            </w:pPr>
            <w:proofErr w:type="spellStart"/>
            <w:r w:rsidRPr="00397C29">
              <w:rPr>
                <w:rFonts w:cstheme="minorHAnsi"/>
              </w:rPr>
              <w:t>api</w:t>
            </w:r>
            <w:proofErr w:type="spellEnd"/>
            <w:r w:rsidRPr="00397C29">
              <w:rPr>
                <w:rFonts w:cstheme="minorHAnsi"/>
              </w:rPr>
              <w:t>/</w:t>
            </w:r>
            <w:proofErr w:type="spellStart"/>
            <w:r w:rsidRPr="00397C29">
              <w:rPr>
                <w:rFonts w:cstheme="minorHAnsi"/>
              </w:rPr>
              <w:t>quizzes</w:t>
            </w:r>
            <w:proofErr w:type="spellEnd"/>
            <w:r w:rsidRPr="00397C29">
              <w:rPr>
                <w:rFonts w:cstheme="minorHAnsi"/>
              </w:rPr>
              <w:t>/1/</w:t>
            </w:r>
            <w:proofErr w:type="spellStart"/>
            <w:r w:rsidRPr="00397C29">
              <w:rPr>
                <w:rFonts w:cstheme="minorHAnsi"/>
              </w:rPr>
              <w:t>questions</w:t>
            </w:r>
            <w:proofErr w:type="spellEnd"/>
            <w:r w:rsidRPr="00397C29">
              <w:rPr>
                <w:rFonts w:cstheme="minorHAnsi"/>
              </w:rPr>
              <w:t>/1/</w:t>
            </w:r>
            <w:proofErr w:type="spellStart"/>
            <w:r w:rsidRPr="00397C29">
              <w:rPr>
                <w:rFonts w:cstheme="minorHAnsi"/>
              </w:rPr>
              <w:t>answers</w:t>
            </w:r>
            <w:proofErr w:type="spellEnd"/>
          </w:p>
          <w:p w14:paraId="422EABBA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>{</w:t>
            </w:r>
          </w:p>
          <w:p w14:paraId="137ED9FC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 xml:space="preserve">    "</w:t>
            </w:r>
            <w:proofErr w:type="spellStart"/>
            <w:r w:rsidRPr="00915DA1">
              <w:rPr>
                <w:rFonts w:cstheme="minorHAnsi"/>
              </w:rPr>
              <w:t>content</w:t>
            </w:r>
            <w:proofErr w:type="spellEnd"/>
            <w:r w:rsidRPr="00915DA1">
              <w:rPr>
                <w:rFonts w:cstheme="minorHAnsi"/>
              </w:rPr>
              <w:t>":"Válasz z",</w:t>
            </w:r>
          </w:p>
          <w:p w14:paraId="047D631B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 xml:space="preserve">    "is_right":1</w:t>
            </w:r>
          </w:p>
          <w:p w14:paraId="6146741B" w14:textId="594FAC05" w:rsidR="00915DA1" w:rsidRPr="00250067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>}</w:t>
            </w:r>
          </w:p>
        </w:tc>
      </w:tr>
      <w:tr w:rsidR="00410F4D" w:rsidRPr="00250067" w14:paraId="39830874" w14:textId="77777777" w:rsidTr="70C56487">
        <w:trPr>
          <w:trHeight w:val="1210"/>
        </w:trPr>
        <w:tc>
          <w:tcPr>
            <w:tcW w:w="2122" w:type="dxa"/>
          </w:tcPr>
          <w:p w14:paraId="64B45A86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26C29028" w14:textId="77777777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>{</w:t>
            </w:r>
          </w:p>
          <w:p w14:paraId="1121066E" w14:textId="5B70DAAC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 xml:space="preserve">  "</w:t>
            </w:r>
            <w:proofErr w:type="spellStart"/>
            <w:r w:rsidRPr="00644F61">
              <w:rPr>
                <w:rFonts w:cstheme="minorHAnsi"/>
              </w:rPr>
              <w:t>content</w:t>
            </w:r>
            <w:proofErr w:type="spellEnd"/>
            <w:r w:rsidR="0052595E" w:rsidRPr="0052595E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52595E" w:rsidRPr="0052595E">
              <w:rPr>
                <w:rFonts w:cstheme="minorHAnsi"/>
              </w:rPr>
              <w:t>"</w:t>
            </w:r>
            <w:r w:rsidRPr="00644F61">
              <w:rPr>
                <w:rFonts w:cstheme="minorHAnsi"/>
              </w:rPr>
              <w:t>Válasz z",</w:t>
            </w:r>
          </w:p>
          <w:p w14:paraId="3B0070C5" w14:textId="1E570646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 xml:space="preserve">  "id</w:t>
            </w:r>
            <w:r w:rsidR="0052595E" w:rsidRPr="0052595E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644F61">
              <w:rPr>
                <w:rFonts w:cstheme="minorHAnsi"/>
              </w:rPr>
              <w:t>22</w:t>
            </w:r>
          </w:p>
          <w:p w14:paraId="7601AE27" w14:textId="1AF301FF" w:rsidR="00410F4D" w:rsidRPr="00250067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>}</w:t>
            </w:r>
          </w:p>
        </w:tc>
      </w:tr>
      <w:tr w:rsidR="00410F4D" w:rsidRPr="00250067" w14:paraId="26DE8CD9" w14:textId="77777777" w:rsidTr="70C56487">
        <w:trPr>
          <w:trHeight w:val="69"/>
        </w:trPr>
        <w:tc>
          <w:tcPr>
            <w:tcW w:w="2122" w:type="dxa"/>
            <w:vMerge w:val="restart"/>
          </w:tcPr>
          <w:p w14:paraId="72E80E66" w14:textId="77777777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4267AC2" w14:textId="2F050DF9" w:rsidR="00410F4D" w:rsidRPr="00250067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20B6FB97" w14:textId="6FF5DA4D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410F4D" w:rsidRPr="00250067" w14:paraId="71E4C137" w14:textId="77777777" w:rsidTr="70C56487">
        <w:trPr>
          <w:trHeight w:val="65"/>
        </w:trPr>
        <w:tc>
          <w:tcPr>
            <w:tcW w:w="2122" w:type="dxa"/>
            <w:vMerge/>
          </w:tcPr>
          <w:p w14:paraId="3A3E1CFB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715768F" w14:textId="45C4BBCD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7BEA9861" w14:textId="27657CD1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410F4D" w:rsidRPr="00250067" w14:paraId="79063A24" w14:textId="77777777" w:rsidTr="70C56487">
        <w:trPr>
          <w:trHeight w:val="65"/>
        </w:trPr>
        <w:tc>
          <w:tcPr>
            <w:tcW w:w="2122" w:type="dxa"/>
            <w:vMerge/>
          </w:tcPr>
          <w:p w14:paraId="6FD53E1C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663FD82" w14:textId="7B72337E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62BC9DFF" w14:textId="672E533F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10F4D" w:rsidRPr="00250067" w14:paraId="4CBF6334" w14:textId="77777777" w:rsidTr="70C56487">
        <w:trPr>
          <w:trHeight w:val="65"/>
        </w:trPr>
        <w:tc>
          <w:tcPr>
            <w:tcW w:w="2122" w:type="dxa"/>
            <w:vMerge/>
          </w:tcPr>
          <w:p w14:paraId="7EF1769A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9FA77BB" w14:textId="773C7612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05FF825" w14:textId="658A76BD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10F4D" w:rsidRPr="00250067" w14:paraId="1665E772" w14:textId="77777777" w:rsidTr="70C56487">
        <w:trPr>
          <w:trHeight w:val="65"/>
        </w:trPr>
        <w:tc>
          <w:tcPr>
            <w:tcW w:w="2122" w:type="dxa"/>
            <w:vMerge/>
          </w:tcPr>
          <w:p w14:paraId="654DB1D5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44563B0" w14:textId="0BFA279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0AC2074" w14:textId="16CCEFFF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10F4D" w:rsidRPr="00250067" w14:paraId="66838E86" w14:textId="77777777" w:rsidTr="70C56487">
        <w:trPr>
          <w:trHeight w:val="65"/>
        </w:trPr>
        <w:tc>
          <w:tcPr>
            <w:tcW w:w="2122" w:type="dxa"/>
            <w:vMerge/>
          </w:tcPr>
          <w:p w14:paraId="5E6CCA11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16E4BFA" w14:textId="4F1FC8F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0E90DD39" w14:textId="116CFEC7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410F4D" w:rsidRPr="00250067" w14:paraId="17623BA8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4FF0B53" w14:textId="67CF2448" w:rsidR="00410F4D" w:rsidRPr="00250067" w:rsidRDefault="00410F4D" w:rsidP="00481A84">
            <w:pPr>
              <w:pStyle w:val="APIVgpontCm"/>
              <w:rPr>
                <w:rFonts w:ascii="Roboto" w:hAnsi="Roboto" w:cstheme="minorHAnsi"/>
              </w:rPr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quiz_</w:t>
            </w:r>
            <w:proofErr w:type="gramStart"/>
            <w:r w:rsidRPr="00FA5361">
              <w:t>id</w:t>
            </w:r>
            <w:proofErr w:type="spellEnd"/>
            <w:r w:rsidRPr="00FA5361">
              <w:t>}/</w:t>
            </w:r>
            <w:proofErr w:type="spellStart"/>
            <w:proofErr w:type="gramEnd"/>
            <w:r w:rsidRPr="00FA5361">
              <w:t>questions</w:t>
            </w:r>
            <w:proofErr w:type="spellEnd"/>
            <w:r w:rsidRPr="00FA5361">
              <w:t>/</w:t>
            </w:r>
            <w:r w:rsidRPr="00FA5361">
              <w:br/>
              <w:t>{</w:t>
            </w:r>
            <w:proofErr w:type="spellStart"/>
            <w:r w:rsidRPr="00FA5361">
              <w:t>question_order</w:t>
            </w:r>
            <w:proofErr w:type="spellEnd"/>
            <w:r w:rsidRPr="00FA5361">
              <w:t>}/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answer_order</w:t>
            </w:r>
            <w:proofErr w:type="spellEnd"/>
            <w:r w:rsidRPr="00FA5361">
              <w:t>}</w:t>
            </w:r>
          </w:p>
        </w:tc>
      </w:tr>
      <w:tr w:rsidR="00410F4D" w:rsidRPr="00250067" w14:paraId="79A1D2AF" w14:textId="77777777" w:rsidTr="70C56487">
        <w:tc>
          <w:tcPr>
            <w:tcW w:w="2122" w:type="dxa"/>
          </w:tcPr>
          <w:p w14:paraId="2E976C78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0228FDEB" w14:textId="03D96FA5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410F4D" w:rsidRPr="00250067" w14:paraId="7C07F3ED" w14:textId="77777777" w:rsidTr="70C56487">
        <w:tc>
          <w:tcPr>
            <w:tcW w:w="2122" w:type="dxa"/>
          </w:tcPr>
          <w:p w14:paraId="501C6F83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DEEC4FC" w14:textId="461045B5" w:rsidR="00410F4D" w:rsidRPr="00250067" w:rsidRDefault="00644F61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Visszaadja az adott azonosítójú </w:t>
            </w:r>
            <w:r w:rsidR="00D41999">
              <w:rPr>
                <w:rFonts w:cstheme="minorHAnsi"/>
              </w:rPr>
              <w:t>k</w:t>
            </w:r>
            <w:r w:rsidR="00C065CB">
              <w:rPr>
                <w:rFonts w:cstheme="minorHAnsi"/>
              </w:rPr>
              <w:t>víz</w:t>
            </w:r>
            <w:r w:rsidR="00D41999">
              <w:rPr>
                <w:rFonts w:cstheme="minorHAnsi"/>
              </w:rPr>
              <w:t xml:space="preserve"> ad</w:t>
            </w:r>
            <w:r w:rsidR="0030683F">
              <w:rPr>
                <w:rFonts w:cstheme="minorHAnsi"/>
              </w:rPr>
              <w:t>ott</w:t>
            </w:r>
            <w:r w:rsidR="00FD0B05">
              <w:rPr>
                <w:rFonts w:cstheme="minorHAnsi"/>
              </w:rPr>
              <w:t xml:space="preserve"> sors</w:t>
            </w:r>
            <w:r w:rsidR="00BB3344">
              <w:rPr>
                <w:rFonts w:cstheme="minorHAnsi"/>
              </w:rPr>
              <w:t>zám</w:t>
            </w:r>
            <w:r w:rsidR="00125EA6">
              <w:rPr>
                <w:rFonts w:cstheme="minorHAnsi"/>
              </w:rPr>
              <w:t>ú</w:t>
            </w:r>
            <w:r w:rsidR="00DC0189">
              <w:rPr>
                <w:rFonts w:cstheme="minorHAnsi"/>
              </w:rPr>
              <w:t xml:space="preserve"> kérdésének adott sorszámú válaszát</w:t>
            </w:r>
          </w:p>
        </w:tc>
      </w:tr>
      <w:tr w:rsidR="00410F4D" w:rsidRPr="00250067" w14:paraId="06F1F7E2" w14:textId="77777777" w:rsidTr="70C56487">
        <w:tc>
          <w:tcPr>
            <w:tcW w:w="2122" w:type="dxa"/>
          </w:tcPr>
          <w:p w14:paraId="5825B904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Követelmények</w:t>
            </w:r>
          </w:p>
        </w:tc>
        <w:tc>
          <w:tcPr>
            <w:tcW w:w="6940" w:type="dxa"/>
            <w:gridSpan w:val="2"/>
          </w:tcPr>
          <w:p w14:paraId="3A37BA47" w14:textId="6A68D605" w:rsidR="00410F4D" w:rsidRPr="00250067" w:rsidRDefault="00410F4D" w:rsidP="00410F4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410F4D" w:rsidRPr="00250067" w14:paraId="7A24C97C" w14:textId="77777777" w:rsidTr="70C56487">
        <w:trPr>
          <w:trHeight w:val="330"/>
        </w:trPr>
        <w:tc>
          <w:tcPr>
            <w:tcW w:w="2122" w:type="dxa"/>
          </w:tcPr>
          <w:p w14:paraId="0BBF5486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CB954F1" w14:textId="00A5C86C" w:rsidR="00C47873" w:rsidRDefault="00C47873" w:rsidP="00C47873">
            <w:proofErr w:type="spellStart"/>
            <w:r>
              <w:t>question_id</w:t>
            </w:r>
            <w:proofErr w:type="spellEnd"/>
          </w:p>
          <w:p w14:paraId="2CFC6FA1" w14:textId="77777777" w:rsidR="00C47873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azonosítója</w:t>
            </w:r>
          </w:p>
          <w:p w14:paraId="6B53314D" w14:textId="77777777" w:rsidR="00C47873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1A657BF6" w14:textId="77777777" w:rsidR="009F570D" w:rsidRDefault="009F570D" w:rsidP="009F570D">
            <w:proofErr w:type="spellStart"/>
            <w:r>
              <w:t>question_order</w:t>
            </w:r>
            <w:proofErr w:type="spellEnd"/>
          </w:p>
          <w:p w14:paraId="425140AB" w14:textId="77777777" w:rsid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422AB1B8" w14:textId="77777777" w:rsidR="009F570D" w:rsidRPr="00A42ACC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5F73A4A6" w14:textId="1BF3B223" w:rsidR="009F570D" w:rsidRDefault="009F570D" w:rsidP="009F570D">
            <w:proofErr w:type="spellStart"/>
            <w:r>
              <w:t>answer_order</w:t>
            </w:r>
            <w:proofErr w:type="spellEnd"/>
          </w:p>
          <w:p w14:paraId="7280588E" w14:textId="41929F55" w:rsid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kérdésen belül (létrehozás ideje szerint)</w:t>
            </w:r>
          </w:p>
          <w:p w14:paraId="461A4DBB" w14:textId="7646310F" w:rsidR="00410F4D" w:rsidRP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410F4D" w:rsidRPr="00250067" w14:paraId="54A7FDEB" w14:textId="77777777" w:rsidTr="70C56487">
        <w:trPr>
          <w:trHeight w:val="329"/>
        </w:trPr>
        <w:tc>
          <w:tcPr>
            <w:tcW w:w="2122" w:type="dxa"/>
          </w:tcPr>
          <w:p w14:paraId="70528FFB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A6A8CCA" w14:textId="22AC66E8" w:rsidR="00410F4D" w:rsidRPr="00250067" w:rsidRDefault="00C47873" w:rsidP="00351217">
            <w:pPr>
              <w:rPr>
                <w:rFonts w:cstheme="minorHAnsi"/>
              </w:rPr>
            </w:pPr>
            <w:proofErr w:type="spellStart"/>
            <w:r w:rsidRPr="00C47873">
              <w:rPr>
                <w:rFonts w:cstheme="minorHAnsi"/>
              </w:rPr>
              <w:t>api</w:t>
            </w:r>
            <w:proofErr w:type="spellEnd"/>
            <w:r w:rsidRPr="00C47873">
              <w:rPr>
                <w:rFonts w:cstheme="minorHAnsi"/>
              </w:rPr>
              <w:t>/</w:t>
            </w:r>
            <w:proofErr w:type="spellStart"/>
            <w:r w:rsidRPr="00C47873">
              <w:rPr>
                <w:rFonts w:cstheme="minorHAnsi"/>
              </w:rPr>
              <w:t>quizzes</w:t>
            </w:r>
            <w:proofErr w:type="spellEnd"/>
            <w:r w:rsidRPr="00C47873">
              <w:rPr>
                <w:rFonts w:cstheme="minorHAnsi"/>
              </w:rPr>
              <w:t>/1/</w:t>
            </w:r>
            <w:proofErr w:type="spellStart"/>
            <w:r w:rsidRPr="00C47873">
              <w:rPr>
                <w:rFonts w:cstheme="minorHAnsi"/>
              </w:rPr>
              <w:t>questions</w:t>
            </w:r>
            <w:proofErr w:type="spellEnd"/>
            <w:r w:rsidRPr="00C47873">
              <w:rPr>
                <w:rFonts w:cstheme="minorHAnsi"/>
              </w:rPr>
              <w:t>/1/</w:t>
            </w:r>
            <w:proofErr w:type="spellStart"/>
            <w:r w:rsidRPr="00C47873">
              <w:rPr>
                <w:rFonts w:cstheme="minorHAnsi"/>
              </w:rPr>
              <w:t>answers</w:t>
            </w:r>
            <w:proofErr w:type="spellEnd"/>
            <w:r w:rsidRPr="00C47873">
              <w:rPr>
                <w:rFonts w:cstheme="minorHAnsi"/>
              </w:rPr>
              <w:t>/1</w:t>
            </w:r>
          </w:p>
        </w:tc>
      </w:tr>
      <w:tr w:rsidR="00410F4D" w:rsidRPr="00250067" w14:paraId="6C6FF303" w14:textId="77777777" w:rsidTr="70C56487">
        <w:trPr>
          <w:trHeight w:val="1166"/>
        </w:trPr>
        <w:tc>
          <w:tcPr>
            <w:tcW w:w="2122" w:type="dxa"/>
          </w:tcPr>
          <w:p w14:paraId="4BC506B9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7A81C2DB" w14:textId="77777777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>{</w:t>
            </w:r>
          </w:p>
          <w:p w14:paraId="5F1D4338" w14:textId="7452D661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 xml:space="preserve">  "id</w:t>
            </w:r>
            <w:r w:rsidR="007F4E6D" w:rsidRPr="007F4E6D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B5793E">
              <w:rPr>
                <w:rFonts w:cstheme="minorHAnsi"/>
              </w:rPr>
              <w:t>1,</w:t>
            </w:r>
          </w:p>
          <w:p w14:paraId="00A89855" w14:textId="75300B7B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 xml:space="preserve">  "</w:t>
            </w:r>
            <w:proofErr w:type="spellStart"/>
            <w:r w:rsidRPr="00B5793E">
              <w:rPr>
                <w:rFonts w:cstheme="minorHAnsi"/>
              </w:rPr>
              <w:t>content</w:t>
            </w:r>
            <w:proofErr w:type="spellEnd"/>
            <w:r w:rsidR="007F4E6D" w:rsidRPr="007F4E6D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7F4E6D" w:rsidRPr="007F4E6D">
              <w:rPr>
                <w:rFonts w:cstheme="minorHAnsi"/>
              </w:rPr>
              <w:t>"</w:t>
            </w:r>
            <w:r w:rsidRPr="00B5793E">
              <w:rPr>
                <w:rFonts w:cstheme="minorHAnsi"/>
              </w:rPr>
              <w:t>Első kvíz első kérdés első válaszlehetőség"</w:t>
            </w:r>
          </w:p>
          <w:p w14:paraId="609FC5B1" w14:textId="5EE8B850" w:rsidR="00410F4D" w:rsidRPr="00250067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>}</w:t>
            </w:r>
          </w:p>
        </w:tc>
      </w:tr>
      <w:tr w:rsidR="009F570D" w:rsidRPr="00250067" w14:paraId="5C391B34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1DCAA085" w14:textId="77777777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75DF303" w14:textId="0FE31615" w:rsidR="009F570D" w:rsidRPr="00250067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2BE3C63F" w14:textId="555C2F6D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F570D" w:rsidRPr="00250067" w14:paraId="2CF7FC27" w14:textId="77777777" w:rsidTr="70C56487">
        <w:trPr>
          <w:trHeight w:val="343"/>
        </w:trPr>
        <w:tc>
          <w:tcPr>
            <w:tcW w:w="2122" w:type="dxa"/>
            <w:vMerge/>
          </w:tcPr>
          <w:p w14:paraId="2E51FE6C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65FE7DB" w14:textId="71777552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A9A4FE6" w14:textId="42D53887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F570D" w:rsidRPr="00250067" w14:paraId="6AE8C344" w14:textId="77777777" w:rsidTr="70C56487">
        <w:trPr>
          <w:trHeight w:val="343"/>
        </w:trPr>
        <w:tc>
          <w:tcPr>
            <w:tcW w:w="2122" w:type="dxa"/>
            <w:vMerge/>
          </w:tcPr>
          <w:p w14:paraId="40913697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EF7A74E" w14:textId="08E66492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1DE81134" w14:textId="09ACDA22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9F570D" w:rsidRPr="00250067" w14:paraId="752ED510" w14:textId="77777777" w:rsidTr="70C56487">
        <w:trPr>
          <w:trHeight w:val="343"/>
        </w:trPr>
        <w:tc>
          <w:tcPr>
            <w:tcW w:w="2122" w:type="dxa"/>
            <w:vMerge/>
          </w:tcPr>
          <w:p w14:paraId="7E97FD90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EE58E25" w14:textId="4738FA75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27E772E0" w14:textId="6FED2581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9F570D" w:rsidRPr="00250067" w14:paraId="0066BD46" w14:textId="77777777" w:rsidTr="70C56487">
        <w:trPr>
          <w:trHeight w:val="343"/>
        </w:trPr>
        <w:tc>
          <w:tcPr>
            <w:tcW w:w="2122" w:type="dxa"/>
            <w:vMerge/>
          </w:tcPr>
          <w:p w14:paraId="20B0B0EA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CC02B68" w14:textId="77C4BF3E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357FBC47" w14:textId="51E9B79E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  <w:tr w:rsidR="009F570D" w:rsidRPr="00250067" w14:paraId="60A86F53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A134770" w14:textId="371BF33A" w:rsidR="009F570D" w:rsidRPr="00481A84" w:rsidRDefault="009F570D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answer_order</w:t>
            </w:r>
            <w:proofErr w:type="spellEnd"/>
            <w:r w:rsidRPr="00500820">
              <w:rPr>
                <w:rFonts w:cstheme="minorHAnsi"/>
                <w:szCs w:val="28"/>
              </w:rPr>
              <w:t>}</w:t>
            </w:r>
          </w:p>
        </w:tc>
      </w:tr>
      <w:tr w:rsidR="009F570D" w:rsidRPr="00250067" w14:paraId="38755C1B" w14:textId="77777777" w:rsidTr="70C56487">
        <w:tc>
          <w:tcPr>
            <w:tcW w:w="2122" w:type="dxa"/>
          </w:tcPr>
          <w:p w14:paraId="38C3A29D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442243F" w14:textId="6EF13AD9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9F570D" w:rsidRPr="00250067" w14:paraId="7A586E22" w14:textId="77777777" w:rsidTr="70C56487">
        <w:tc>
          <w:tcPr>
            <w:tcW w:w="2122" w:type="dxa"/>
          </w:tcPr>
          <w:p w14:paraId="095B3BC6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C10C4BE" w14:textId="5FAB7364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az adott azonosítójú kvíz adott sorszámú kérdésének adott sorszámú válaszát</w:t>
            </w:r>
          </w:p>
        </w:tc>
      </w:tr>
      <w:tr w:rsidR="009F570D" w:rsidRPr="00250067" w14:paraId="270C2301" w14:textId="77777777" w:rsidTr="70C56487">
        <w:tc>
          <w:tcPr>
            <w:tcW w:w="2122" w:type="dxa"/>
          </w:tcPr>
          <w:p w14:paraId="2D8608A3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A06197A" w14:textId="4B52747F" w:rsidR="009F570D" w:rsidRPr="00250067" w:rsidRDefault="009F570D" w:rsidP="009F570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9F570D" w:rsidRPr="00250067" w14:paraId="101D10DC" w14:textId="77777777" w:rsidTr="70C56487">
        <w:trPr>
          <w:trHeight w:val="330"/>
        </w:trPr>
        <w:tc>
          <w:tcPr>
            <w:tcW w:w="2122" w:type="dxa"/>
          </w:tcPr>
          <w:p w14:paraId="17A7B45C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51B20E1" w14:textId="77777777" w:rsidR="009F570D" w:rsidRDefault="009F570D" w:rsidP="009F570D">
            <w:proofErr w:type="spellStart"/>
            <w:r>
              <w:t>question_id</w:t>
            </w:r>
            <w:proofErr w:type="spellEnd"/>
          </w:p>
          <w:p w14:paraId="3CC933D3" w14:textId="77777777" w:rsid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azonosítója</w:t>
            </w:r>
          </w:p>
          <w:p w14:paraId="0DD60890" w14:textId="77777777" w:rsidR="009F570D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671326CB" w14:textId="77777777" w:rsidR="009F570D" w:rsidRDefault="009F570D" w:rsidP="009F570D">
            <w:proofErr w:type="spellStart"/>
            <w:r>
              <w:t>question_order</w:t>
            </w:r>
            <w:proofErr w:type="spellEnd"/>
          </w:p>
          <w:p w14:paraId="64C43992" w14:textId="77777777" w:rsid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56E19198" w14:textId="77777777" w:rsidR="009F570D" w:rsidRPr="00A42ACC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269B6237" w14:textId="77777777" w:rsidR="009F570D" w:rsidRDefault="009F570D" w:rsidP="009F570D">
            <w:proofErr w:type="spellStart"/>
            <w:r>
              <w:t>answer_order</w:t>
            </w:r>
            <w:proofErr w:type="spellEnd"/>
          </w:p>
          <w:p w14:paraId="3213A455" w14:textId="77777777" w:rsid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kérdésen belül (létrehozás ideje szerint)</w:t>
            </w:r>
          </w:p>
          <w:p w14:paraId="0ECB2DA2" w14:textId="36942E3E" w:rsidR="009F570D" w:rsidRP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23A26709" w14:textId="5BBD141C" w:rsidR="009F570D" w:rsidRPr="00B21413" w:rsidRDefault="009F570D" w:rsidP="009F570D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0C3FD965" w14:textId="77777777" w:rsidR="00323FCE" w:rsidRPr="00A42ACC" w:rsidRDefault="00323FCE" w:rsidP="00323FCE">
            <w:proofErr w:type="spellStart"/>
            <w:r w:rsidRPr="00A42ACC">
              <w:t>content</w:t>
            </w:r>
            <w:proofErr w:type="spellEnd"/>
          </w:p>
          <w:p w14:paraId="0883A1F4" w14:textId="77777777" w:rsidR="00323FCE" w:rsidRPr="001D29AF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tartalma</w:t>
            </w:r>
          </w:p>
          <w:p w14:paraId="3CE8D233" w14:textId="77777777" w:rsidR="00323FCE" w:rsidRDefault="00323FCE" w:rsidP="00323FCE">
            <w:proofErr w:type="spellStart"/>
            <w:r>
              <w:t>is_right</w:t>
            </w:r>
            <w:proofErr w:type="spellEnd"/>
          </w:p>
          <w:p w14:paraId="4AD4D015" w14:textId="77777777" w:rsidR="00323FCE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válasz helyessége</w:t>
            </w:r>
          </w:p>
          <w:p w14:paraId="17BEDC7B" w14:textId="46A48F39" w:rsidR="009F570D" w:rsidRPr="00323FCE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 xml:space="preserve">Egész szám (1 </w:t>
            </w:r>
            <w:r w:rsidRPr="00170984">
              <w:t>→</w:t>
            </w:r>
            <w:r w:rsidRPr="70C56487">
              <w:t xml:space="preserve"> helyes, 0 </w:t>
            </w:r>
            <w:r w:rsidRPr="00170984">
              <w:t xml:space="preserve">→ </w:t>
            </w:r>
            <w:r w:rsidRPr="70C56487">
              <w:t>helytelen)</w:t>
            </w:r>
          </w:p>
        </w:tc>
      </w:tr>
    </w:tbl>
    <w:p w14:paraId="38408B6A" w14:textId="77777777" w:rsidR="00B253D1" w:rsidRDefault="00B253D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9F570D" w:rsidRPr="00250067" w14:paraId="6854D1B3" w14:textId="77777777" w:rsidTr="70C56487">
        <w:trPr>
          <w:trHeight w:val="329"/>
        </w:trPr>
        <w:tc>
          <w:tcPr>
            <w:tcW w:w="2122" w:type="dxa"/>
          </w:tcPr>
          <w:p w14:paraId="461C87E9" w14:textId="482E6E0C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kérés</w:t>
            </w:r>
          </w:p>
        </w:tc>
        <w:tc>
          <w:tcPr>
            <w:tcW w:w="6940" w:type="dxa"/>
            <w:gridSpan w:val="2"/>
          </w:tcPr>
          <w:p w14:paraId="77E7834F" w14:textId="676B7650" w:rsidR="00000222" w:rsidRDefault="00000222" w:rsidP="009D705A">
            <w:pPr>
              <w:rPr>
                <w:rFonts w:cstheme="minorHAnsi"/>
              </w:rPr>
            </w:pPr>
            <w:proofErr w:type="spellStart"/>
            <w:r w:rsidRPr="00000222">
              <w:rPr>
                <w:rFonts w:cstheme="minorHAnsi"/>
              </w:rPr>
              <w:t>api</w:t>
            </w:r>
            <w:proofErr w:type="spellEnd"/>
            <w:r w:rsidRPr="00000222">
              <w:rPr>
                <w:rFonts w:cstheme="minorHAnsi"/>
              </w:rPr>
              <w:t>/</w:t>
            </w:r>
            <w:proofErr w:type="spellStart"/>
            <w:r w:rsidRPr="00000222">
              <w:rPr>
                <w:rFonts w:cstheme="minorHAnsi"/>
              </w:rPr>
              <w:t>quizzes</w:t>
            </w:r>
            <w:proofErr w:type="spellEnd"/>
            <w:r w:rsidRPr="00000222">
              <w:rPr>
                <w:rFonts w:cstheme="minorHAnsi"/>
              </w:rPr>
              <w:t>/2/</w:t>
            </w:r>
            <w:proofErr w:type="spellStart"/>
            <w:r w:rsidRPr="00000222">
              <w:rPr>
                <w:rFonts w:cstheme="minorHAnsi"/>
              </w:rPr>
              <w:t>questions</w:t>
            </w:r>
            <w:proofErr w:type="spellEnd"/>
            <w:r w:rsidRPr="00000222">
              <w:rPr>
                <w:rFonts w:cstheme="minorHAnsi"/>
              </w:rPr>
              <w:t>/1/</w:t>
            </w:r>
            <w:proofErr w:type="spellStart"/>
            <w:r w:rsidRPr="00000222">
              <w:rPr>
                <w:rFonts w:cstheme="minorHAnsi"/>
              </w:rPr>
              <w:t>answers</w:t>
            </w:r>
            <w:proofErr w:type="spellEnd"/>
            <w:r w:rsidRPr="00000222">
              <w:rPr>
                <w:rFonts w:cstheme="minorHAnsi"/>
              </w:rPr>
              <w:t>/2</w:t>
            </w:r>
          </w:p>
          <w:p w14:paraId="2B669106" w14:textId="7E78B5E8" w:rsidR="009D705A" w:rsidRPr="009D705A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>{</w:t>
            </w:r>
          </w:p>
          <w:p w14:paraId="18D65AE4" w14:textId="77777777" w:rsidR="009D705A" w:rsidRPr="009D705A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 xml:space="preserve">    "</w:t>
            </w:r>
            <w:proofErr w:type="spellStart"/>
            <w:r w:rsidRPr="009D705A">
              <w:rPr>
                <w:rFonts w:cstheme="minorHAnsi"/>
              </w:rPr>
              <w:t>content</w:t>
            </w:r>
            <w:proofErr w:type="spellEnd"/>
            <w:r w:rsidRPr="009D705A">
              <w:rPr>
                <w:rFonts w:cstheme="minorHAnsi"/>
              </w:rPr>
              <w:t>":"Válasz k"</w:t>
            </w:r>
          </w:p>
          <w:p w14:paraId="4F96D421" w14:textId="726989C8" w:rsidR="009F570D" w:rsidRPr="00250067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>}</w:t>
            </w:r>
          </w:p>
        </w:tc>
      </w:tr>
      <w:tr w:rsidR="009F570D" w:rsidRPr="00250067" w14:paraId="3062BFD0" w14:textId="77777777" w:rsidTr="70C56487">
        <w:trPr>
          <w:trHeight w:val="1150"/>
        </w:trPr>
        <w:tc>
          <w:tcPr>
            <w:tcW w:w="2122" w:type="dxa"/>
          </w:tcPr>
          <w:p w14:paraId="18FDA675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2DF8D11" w14:textId="77777777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>{</w:t>
            </w:r>
          </w:p>
          <w:p w14:paraId="45338850" w14:textId="3C6F2369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 xml:space="preserve">  "id</w:t>
            </w:r>
            <w:r w:rsidR="007F4E6D" w:rsidRPr="007F4E6D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D63F20">
              <w:rPr>
                <w:rFonts w:cstheme="minorHAnsi"/>
              </w:rPr>
              <w:t>6,</w:t>
            </w:r>
          </w:p>
          <w:p w14:paraId="6501354F" w14:textId="57501898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 xml:space="preserve">  "</w:t>
            </w:r>
            <w:proofErr w:type="spellStart"/>
            <w:r w:rsidRPr="00D63F20">
              <w:rPr>
                <w:rFonts w:cstheme="minorHAnsi"/>
              </w:rPr>
              <w:t>content</w:t>
            </w:r>
            <w:proofErr w:type="spellEnd"/>
            <w:r w:rsidR="007F4E6D" w:rsidRPr="007F4E6D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7F4E6D" w:rsidRPr="007F4E6D">
              <w:rPr>
                <w:rFonts w:cstheme="minorHAnsi"/>
              </w:rPr>
              <w:t>"</w:t>
            </w:r>
            <w:r w:rsidRPr="00D63F20">
              <w:rPr>
                <w:rFonts w:cstheme="minorHAnsi"/>
              </w:rPr>
              <w:t>Válasz k"</w:t>
            </w:r>
          </w:p>
          <w:p w14:paraId="55E79598" w14:textId="7A670624" w:rsidR="009F570D" w:rsidRPr="00250067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>}</w:t>
            </w:r>
          </w:p>
        </w:tc>
      </w:tr>
      <w:tr w:rsidR="00000222" w:rsidRPr="00250067" w14:paraId="478F88E0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57654F00" w14:textId="77777777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4A6F786B" w14:textId="6FB9C3F6" w:rsidR="00000222" w:rsidRPr="00250067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332257D0" w14:textId="3E469221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000222" w:rsidRPr="00250067" w14:paraId="5DE55101" w14:textId="77777777" w:rsidTr="70C56487">
        <w:trPr>
          <w:trHeight w:val="343"/>
        </w:trPr>
        <w:tc>
          <w:tcPr>
            <w:tcW w:w="2122" w:type="dxa"/>
            <w:vMerge/>
          </w:tcPr>
          <w:p w14:paraId="28F7AFDC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6D95E43" w14:textId="3460E17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41225A0C" w14:textId="03B583A5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000222" w:rsidRPr="00250067" w14:paraId="31FAB922" w14:textId="77777777" w:rsidTr="70C56487">
        <w:trPr>
          <w:trHeight w:val="343"/>
        </w:trPr>
        <w:tc>
          <w:tcPr>
            <w:tcW w:w="2122" w:type="dxa"/>
            <w:vMerge/>
          </w:tcPr>
          <w:p w14:paraId="41617A9D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F952FD7" w14:textId="6588116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53A9BE6A" w14:textId="300F982C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000222" w:rsidRPr="00250067" w14:paraId="7D99068B" w14:textId="77777777" w:rsidTr="70C56487">
        <w:trPr>
          <w:trHeight w:val="343"/>
        </w:trPr>
        <w:tc>
          <w:tcPr>
            <w:tcW w:w="2122" w:type="dxa"/>
            <w:vMerge/>
          </w:tcPr>
          <w:p w14:paraId="7A9D11E8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99BDF1E" w14:textId="614D92F8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6C4F933" w14:textId="780C1CC4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00222" w:rsidRPr="00250067" w14:paraId="015EEA2F" w14:textId="77777777" w:rsidTr="70C56487">
        <w:trPr>
          <w:trHeight w:val="343"/>
        </w:trPr>
        <w:tc>
          <w:tcPr>
            <w:tcW w:w="2122" w:type="dxa"/>
            <w:vMerge/>
          </w:tcPr>
          <w:p w14:paraId="729D0DC9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747275D" w14:textId="03B881E5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0E26CBA3" w14:textId="585BD6E0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00222" w:rsidRPr="00250067" w14:paraId="7468C9F1" w14:textId="77777777" w:rsidTr="70C56487">
        <w:trPr>
          <w:trHeight w:val="343"/>
        </w:trPr>
        <w:tc>
          <w:tcPr>
            <w:tcW w:w="2122" w:type="dxa"/>
            <w:vMerge/>
          </w:tcPr>
          <w:p w14:paraId="314AC8DE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E2BDD93" w14:textId="564F416A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1D08C48B" w14:textId="398D6AE1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  <w:tr w:rsidR="00000222" w:rsidRPr="00250067" w14:paraId="1BE42E8A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9CF9718" w14:textId="108C62D0" w:rsidR="00000222" w:rsidRPr="00481A84" w:rsidRDefault="00000222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answer_order</w:t>
            </w:r>
            <w:proofErr w:type="spellEnd"/>
            <w:r w:rsidRPr="00500820">
              <w:rPr>
                <w:rFonts w:cstheme="minorHAnsi"/>
                <w:szCs w:val="28"/>
              </w:rPr>
              <w:t>}</w:t>
            </w:r>
          </w:p>
        </w:tc>
      </w:tr>
      <w:tr w:rsidR="00000222" w:rsidRPr="00250067" w14:paraId="09ADC374" w14:textId="77777777" w:rsidTr="70C56487">
        <w:tc>
          <w:tcPr>
            <w:tcW w:w="2122" w:type="dxa"/>
          </w:tcPr>
          <w:p w14:paraId="1BDA2E2A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C29C66B" w14:textId="0ADBD9F1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000222" w:rsidRPr="00250067" w14:paraId="17DF0B45" w14:textId="77777777" w:rsidTr="70C56487">
        <w:tc>
          <w:tcPr>
            <w:tcW w:w="2122" w:type="dxa"/>
          </w:tcPr>
          <w:p w14:paraId="6A2FDEAD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97E9320" w14:textId="6F7A604E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az adott azonosítójú kvíz adott sorszámú kérdésének adott sorszámú válaszát</w:t>
            </w:r>
          </w:p>
        </w:tc>
      </w:tr>
      <w:tr w:rsidR="00000222" w:rsidRPr="00250067" w14:paraId="34956EAE" w14:textId="77777777" w:rsidTr="70C56487">
        <w:tc>
          <w:tcPr>
            <w:tcW w:w="2122" w:type="dxa"/>
          </w:tcPr>
          <w:p w14:paraId="62C004F8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7B8B930E" w14:textId="2E4E9AA2" w:rsidR="00000222" w:rsidRPr="00250067" w:rsidRDefault="00000222" w:rsidP="0000022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000222" w:rsidRPr="00250067" w14:paraId="5742ED65" w14:textId="77777777" w:rsidTr="70C56487">
        <w:trPr>
          <w:trHeight w:val="330"/>
        </w:trPr>
        <w:tc>
          <w:tcPr>
            <w:tcW w:w="2122" w:type="dxa"/>
          </w:tcPr>
          <w:p w14:paraId="63C3E6F2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1C26976" w14:textId="77777777" w:rsidR="00000222" w:rsidRDefault="00000222" w:rsidP="00000222">
            <w:proofErr w:type="spellStart"/>
            <w:r>
              <w:t>question_id</w:t>
            </w:r>
            <w:proofErr w:type="spellEnd"/>
          </w:p>
          <w:p w14:paraId="5A54B1E7" w14:textId="77777777" w:rsidR="0000022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azonosítója</w:t>
            </w:r>
          </w:p>
          <w:p w14:paraId="7E39C32E" w14:textId="77777777" w:rsidR="00000222" w:rsidRPr="00DF44D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0901BADE" w14:textId="77777777" w:rsidR="00000222" w:rsidRDefault="00000222" w:rsidP="00000222">
            <w:proofErr w:type="spellStart"/>
            <w:r>
              <w:t>question_order</w:t>
            </w:r>
            <w:proofErr w:type="spellEnd"/>
          </w:p>
          <w:p w14:paraId="226A9391" w14:textId="77777777" w:rsidR="0000022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kvízen belül (létrehozás ideje szerint)</w:t>
            </w:r>
          </w:p>
          <w:p w14:paraId="6DABEF00" w14:textId="77777777" w:rsidR="00000222" w:rsidRPr="00A42ACC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77FCBE38" w14:textId="77777777" w:rsidR="00000222" w:rsidRDefault="00000222" w:rsidP="00000222">
            <w:proofErr w:type="spellStart"/>
            <w:r>
              <w:t>answer_order</w:t>
            </w:r>
            <w:proofErr w:type="spellEnd"/>
          </w:p>
          <w:p w14:paraId="361A67D9" w14:textId="77777777" w:rsidR="00000222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kérdés sorszáma a kérdésen belül (létrehozás ideje szerint)</w:t>
            </w:r>
          </w:p>
          <w:p w14:paraId="6D7FB4AB" w14:textId="2E0ED343" w:rsidR="00000222" w:rsidRPr="009F570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000222" w:rsidRPr="00250067" w14:paraId="5754B510" w14:textId="77777777" w:rsidTr="70C56487">
        <w:trPr>
          <w:trHeight w:val="329"/>
        </w:trPr>
        <w:tc>
          <w:tcPr>
            <w:tcW w:w="2122" w:type="dxa"/>
          </w:tcPr>
          <w:p w14:paraId="3D9A1D79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5C69865E" w14:textId="2DF356C2" w:rsidR="00000222" w:rsidRPr="00250067" w:rsidRDefault="00000222" w:rsidP="00000222">
            <w:pPr>
              <w:rPr>
                <w:rFonts w:cstheme="minorHAnsi"/>
              </w:rPr>
            </w:pPr>
            <w:proofErr w:type="spellStart"/>
            <w:r w:rsidRPr="00000222">
              <w:rPr>
                <w:rFonts w:cstheme="minorHAnsi"/>
              </w:rPr>
              <w:t>api</w:t>
            </w:r>
            <w:proofErr w:type="spellEnd"/>
            <w:r w:rsidRPr="00000222">
              <w:rPr>
                <w:rFonts w:cstheme="minorHAnsi"/>
              </w:rPr>
              <w:t>/</w:t>
            </w:r>
            <w:proofErr w:type="spellStart"/>
            <w:r w:rsidRPr="00000222">
              <w:rPr>
                <w:rFonts w:cstheme="minorHAnsi"/>
              </w:rPr>
              <w:t>quizzes</w:t>
            </w:r>
            <w:proofErr w:type="spellEnd"/>
            <w:r w:rsidRPr="00000222">
              <w:rPr>
                <w:rFonts w:cstheme="minorHAnsi"/>
              </w:rPr>
              <w:t>/2/</w:t>
            </w:r>
            <w:proofErr w:type="spellStart"/>
            <w:r w:rsidRPr="00000222">
              <w:rPr>
                <w:rFonts w:cstheme="minorHAnsi"/>
              </w:rPr>
              <w:t>questions</w:t>
            </w:r>
            <w:proofErr w:type="spellEnd"/>
            <w:r w:rsidRPr="00000222">
              <w:rPr>
                <w:rFonts w:cstheme="minorHAnsi"/>
              </w:rPr>
              <w:t>/1/</w:t>
            </w:r>
            <w:proofErr w:type="spellStart"/>
            <w:r w:rsidRPr="00000222">
              <w:rPr>
                <w:rFonts w:cstheme="minorHAnsi"/>
              </w:rPr>
              <w:t>answers</w:t>
            </w:r>
            <w:proofErr w:type="spellEnd"/>
            <w:r w:rsidRPr="00000222">
              <w:rPr>
                <w:rFonts w:cstheme="minorHAnsi"/>
              </w:rPr>
              <w:t>/2</w:t>
            </w:r>
          </w:p>
        </w:tc>
      </w:tr>
      <w:tr w:rsidR="00000222" w:rsidRPr="00250067" w14:paraId="319977FF" w14:textId="77777777" w:rsidTr="70C56487">
        <w:trPr>
          <w:trHeight w:val="194"/>
        </w:trPr>
        <w:tc>
          <w:tcPr>
            <w:tcW w:w="2122" w:type="dxa"/>
          </w:tcPr>
          <w:p w14:paraId="67B31CBF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5D62C7D7" w14:textId="77777777" w:rsidR="00000222" w:rsidRPr="00250067" w:rsidRDefault="00000222" w:rsidP="00000222">
            <w:pPr>
              <w:rPr>
                <w:rFonts w:cstheme="minorHAnsi"/>
              </w:rPr>
            </w:pPr>
          </w:p>
        </w:tc>
      </w:tr>
      <w:tr w:rsidR="00000222" w:rsidRPr="00250067" w14:paraId="72FE4279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679D32E6" w14:textId="77777777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0DBF09A" w14:textId="5580B561" w:rsidR="00000222" w:rsidRPr="00250067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38DC3587" w14:textId="39FBE710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000222" w:rsidRPr="00250067" w14:paraId="39DA95DE" w14:textId="77777777" w:rsidTr="70C56487">
        <w:trPr>
          <w:trHeight w:val="343"/>
        </w:trPr>
        <w:tc>
          <w:tcPr>
            <w:tcW w:w="2122" w:type="dxa"/>
            <w:vMerge/>
          </w:tcPr>
          <w:p w14:paraId="27A8F42B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47AB599" w14:textId="0D5CEED5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7ABEE1D" w14:textId="47F96AE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000222" w:rsidRPr="00250067" w14:paraId="637C2364" w14:textId="77777777" w:rsidTr="70C56487">
        <w:trPr>
          <w:trHeight w:val="343"/>
        </w:trPr>
        <w:tc>
          <w:tcPr>
            <w:tcW w:w="2122" w:type="dxa"/>
            <w:vMerge/>
          </w:tcPr>
          <w:p w14:paraId="11B43C7E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3299EE3" w14:textId="468731E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4A817541" w14:textId="4B91584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00222" w:rsidRPr="00250067" w14:paraId="33D61379" w14:textId="77777777" w:rsidTr="70C56487">
        <w:trPr>
          <w:trHeight w:val="343"/>
        </w:trPr>
        <w:tc>
          <w:tcPr>
            <w:tcW w:w="2122" w:type="dxa"/>
            <w:vMerge/>
          </w:tcPr>
          <w:p w14:paraId="2C6698EF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396851" w14:textId="21F4B04E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705C7FC" w14:textId="431C5443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00222" w:rsidRPr="00250067" w14:paraId="697615E7" w14:textId="77777777" w:rsidTr="70C56487">
        <w:trPr>
          <w:trHeight w:val="343"/>
        </w:trPr>
        <w:tc>
          <w:tcPr>
            <w:tcW w:w="2122" w:type="dxa"/>
            <w:vMerge/>
          </w:tcPr>
          <w:p w14:paraId="36B5C56D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D0AF031" w14:textId="30D96376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663B079" w14:textId="1EC9668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</w:tbl>
    <w:p w14:paraId="25A91E4C" w14:textId="3D91C95F" w:rsidR="00157547" w:rsidRDefault="70C56487" w:rsidP="00855A1C">
      <w:pPr>
        <w:pStyle w:val="Heading3Quizion"/>
        <w:numPr>
          <w:ilvl w:val="2"/>
          <w:numId w:val="1"/>
        </w:numPr>
      </w:pPr>
      <w:bookmarkStart w:id="30" w:name="_Toc1339347018"/>
      <w:r>
        <w:t>Felhasználókezelési végpontok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203947" w:rsidRPr="00250067" w14:paraId="42DECA9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6DC7770" w14:textId="556D3AD0" w:rsidR="00203947" w:rsidRPr="00481A84" w:rsidRDefault="2170B23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203947" w:rsidRPr="00FA5361">
              <w:t>/</w:t>
            </w:r>
            <w:proofErr w:type="spellStart"/>
            <w:r w:rsidR="00A6389F" w:rsidRPr="00FA5361">
              <w:t>users</w:t>
            </w:r>
            <w:proofErr w:type="spellEnd"/>
          </w:p>
        </w:tc>
      </w:tr>
      <w:tr w:rsidR="00203947" w:rsidRPr="00250067" w14:paraId="6972C3EF" w14:textId="77777777" w:rsidTr="70C56487">
        <w:tc>
          <w:tcPr>
            <w:tcW w:w="2122" w:type="dxa"/>
          </w:tcPr>
          <w:p w14:paraId="780E166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F7F8088" w14:textId="450DB769" w:rsidR="00203947" w:rsidRPr="00250067" w:rsidRDefault="00A6389F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203947" w:rsidRPr="00250067" w14:paraId="4F35736D" w14:textId="77777777" w:rsidTr="70C56487">
        <w:tc>
          <w:tcPr>
            <w:tcW w:w="2122" w:type="dxa"/>
          </w:tcPr>
          <w:p w14:paraId="72D3A28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C100FA8" w14:textId="7A48743F" w:rsidR="00203947" w:rsidRPr="00250067" w:rsidRDefault="00FA542B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az összes(!) felhasználót</w:t>
            </w:r>
          </w:p>
        </w:tc>
      </w:tr>
      <w:tr w:rsidR="00203947" w:rsidRPr="00250067" w14:paraId="7498E384" w14:textId="77777777" w:rsidTr="70C56487">
        <w:tc>
          <w:tcPr>
            <w:tcW w:w="2122" w:type="dxa"/>
          </w:tcPr>
          <w:p w14:paraId="5099FCC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Követelmények</w:t>
            </w:r>
          </w:p>
        </w:tc>
        <w:tc>
          <w:tcPr>
            <w:tcW w:w="6940" w:type="dxa"/>
            <w:gridSpan w:val="2"/>
          </w:tcPr>
          <w:p w14:paraId="3E844D5E" w14:textId="7EF1B7EC" w:rsidR="00203947" w:rsidRPr="00250067" w:rsidRDefault="00E1528E" w:rsidP="0000022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203947" w:rsidRPr="00250067" w14:paraId="06F6719D" w14:textId="77777777" w:rsidTr="70C56487">
        <w:trPr>
          <w:trHeight w:val="330"/>
        </w:trPr>
        <w:tc>
          <w:tcPr>
            <w:tcW w:w="2122" w:type="dxa"/>
          </w:tcPr>
          <w:p w14:paraId="285D2D06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9951294" w14:textId="77777777" w:rsidR="00203947" w:rsidRPr="00250067" w:rsidRDefault="00203947" w:rsidP="00000222">
            <w:pPr>
              <w:rPr>
                <w:rFonts w:cstheme="minorHAnsi"/>
              </w:rPr>
            </w:pPr>
          </w:p>
        </w:tc>
      </w:tr>
      <w:tr w:rsidR="00203947" w:rsidRPr="00250067" w14:paraId="6136650B" w14:textId="77777777" w:rsidTr="70C56487">
        <w:trPr>
          <w:trHeight w:val="329"/>
        </w:trPr>
        <w:tc>
          <w:tcPr>
            <w:tcW w:w="2122" w:type="dxa"/>
          </w:tcPr>
          <w:p w14:paraId="37715034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11EAF43" w14:textId="4B762CE0" w:rsidR="00203947" w:rsidRPr="00250067" w:rsidRDefault="63C308D7" w:rsidP="00000222">
            <w:proofErr w:type="spellStart"/>
            <w:r w:rsidRPr="63C308D7">
              <w:t>admin</w:t>
            </w:r>
            <w:proofErr w:type="spellEnd"/>
            <w:r w:rsidR="006B1A82" w:rsidRPr="63C308D7">
              <w:t>/</w:t>
            </w:r>
            <w:proofErr w:type="spellStart"/>
            <w:r w:rsidR="006B1A82" w:rsidRPr="63C308D7">
              <w:t>users</w:t>
            </w:r>
            <w:proofErr w:type="spellEnd"/>
          </w:p>
        </w:tc>
      </w:tr>
      <w:tr w:rsidR="00203947" w:rsidRPr="00250067" w14:paraId="0E1FAE82" w14:textId="77777777" w:rsidTr="70C56487">
        <w:trPr>
          <w:trHeight w:val="1873"/>
        </w:trPr>
        <w:tc>
          <w:tcPr>
            <w:tcW w:w="2122" w:type="dxa"/>
          </w:tcPr>
          <w:p w14:paraId="7ECF50AD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008EF15A" w14:textId="15101A59" w:rsidR="006B1A82" w:rsidRPr="006B1A82" w:rsidRDefault="006B1A82" w:rsidP="006B1A82">
            <w:r w:rsidRPr="7A3FC826">
              <w:t>[</w:t>
            </w:r>
          </w:p>
          <w:p w14:paraId="06CDBBFA" w14:textId="15101A59" w:rsidR="006B1A82" w:rsidRPr="006B1A82" w:rsidRDefault="006B1A82" w:rsidP="006B1A82">
            <w:r w:rsidRPr="7A3FC826">
              <w:t xml:space="preserve">  {</w:t>
            </w:r>
          </w:p>
          <w:p w14:paraId="1DB114BB" w14:textId="520BA98E" w:rsidR="006B1A82" w:rsidRPr="006B1A82" w:rsidRDefault="006B1A82" w:rsidP="006B1A82">
            <w:r w:rsidRPr="7A3FC826">
              <w:t xml:space="preserve">    "id</w:t>
            </w:r>
            <w:r w:rsidR="003A620F" w:rsidRPr="003A620F">
              <w:t>"</w:t>
            </w:r>
            <w:r w:rsidR="00023BB2">
              <w:t>:</w:t>
            </w:r>
            <w:r w:rsidRPr="7A3FC826">
              <w:t>1,</w:t>
            </w:r>
          </w:p>
          <w:p w14:paraId="2D74FDAC" w14:textId="1F5B4697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3A620F" w:rsidRPr="003A620F">
              <w:t>"</w:t>
            </w:r>
            <w:r w:rsidR="00A40736">
              <w:t>:</w:t>
            </w:r>
            <w:r w:rsidR="003A620F" w:rsidRPr="003A620F">
              <w:t>"</w:t>
            </w:r>
            <w:proofErr w:type="spellStart"/>
            <w:r w:rsidRPr="7A3FC826">
              <w:t>averagequizionenjoyer</w:t>
            </w:r>
            <w:proofErr w:type="spellEnd"/>
            <w:r w:rsidRPr="7A3FC826">
              <w:t>",</w:t>
            </w:r>
          </w:p>
          <w:p w14:paraId="7C34865C" w14:textId="283D6325" w:rsidR="006B1A82" w:rsidRPr="006B1A82" w:rsidRDefault="006B1A82" w:rsidP="006B1A82">
            <w:r w:rsidRPr="7A3FC826">
              <w:t xml:space="preserve">    "xp</w:t>
            </w:r>
            <w:r w:rsidR="003A620F" w:rsidRPr="003A620F">
              <w:t>"</w:t>
            </w:r>
            <w:r w:rsidR="00023BB2">
              <w:t>:</w:t>
            </w:r>
            <w:r w:rsidRPr="7A3FC826">
              <w:t>0</w:t>
            </w:r>
          </w:p>
          <w:p w14:paraId="06137BF0" w14:textId="15101A59" w:rsidR="006B1A82" w:rsidRPr="006B1A82" w:rsidRDefault="006B1A82" w:rsidP="006B1A82">
            <w:r w:rsidRPr="7A3FC826">
              <w:t xml:space="preserve">  },</w:t>
            </w:r>
          </w:p>
          <w:p w14:paraId="34864F79" w14:textId="15101A59" w:rsidR="006B1A82" w:rsidRPr="006B1A82" w:rsidRDefault="006B1A82" w:rsidP="006B1A82">
            <w:r w:rsidRPr="7A3FC826">
              <w:t xml:space="preserve">  {</w:t>
            </w:r>
          </w:p>
          <w:p w14:paraId="1FA3B205" w14:textId="71AFCA3F" w:rsidR="006B1A82" w:rsidRPr="006B1A82" w:rsidRDefault="006B1A82" w:rsidP="006B1A82">
            <w:r w:rsidRPr="7A3FC826">
              <w:t xml:space="preserve">    "id</w:t>
            </w:r>
            <w:r w:rsidR="003A620F" w:rsidRPr="003A620F">
              <w:t>"</w:t>
            </w:r>
            <w:r w:rsidR="00023BB2">
              <w:t>:</w:t>
            </w:r>
            <w:r w:rsidRPr="7A3FC826">
              <w:t>3,</w:t>
            </w:r>
          </w:p>
          <w:p w14:paraId="65F13438" w14:textId="6B840806" w:rsidR="006B1A82" w:rsidRPr="006B1A82" w:rsidRDefault="006B1A82" w:rsidP="006B1A82">
            <w:r w:rsidRPr="7A3FC826">
              <w:t xml:space="preserve">    "name</w:t>
            </w:r>
            <w:r w:rsidR="003A620F" w:rsidRPr="003A620F">
              <w:t>"</w:t>
            </w:r>
            <w:r w:rsidR="00A40736">
              <w:t>:</w:t>
            </w:r>
            <w:r w:rsidR="003A620F" w:rsidRPr="003A620F">
              <w:t>"</w:t>
            </w:r>
            <w:r w:rsidRPr="7A3FC826">
              <w:t>average2",</w:t>
            </w:r>
          </w:p>
          <w:p w14:paraId="716D3057" w14:textId="65F95111" w:rsidR="006B1A82" w:rsidRPr="006B1A82" w:rsidRDefault="006B1A82" w:rsidP="006B1A82">
            <w:r w:rsidRPr="7A3FC826">
              <w:t xml:space="preserve">    "xp</w:t>
            </w:r>
            <w:r w:rsidR="003A620F" w:rsidRPr="003A620F">
              <w:t>"</w:t>
            </w:r>
            <w:r w:rsidR="00023BB2">
              <w:t>:</w:t>
            </w:r>
            <w:r w:rsidRPr="7A3FC826">
              <w:t>0</w:t>
            </w:r>
          </w:p>
          <w:p w14:paraId="04E47E4F" w14:textId="15101A59" w:rsidR="006B1A82" w:rsidRPr="006B1A82" w:rsidRDefault="006B1A82" w:rsidP="006B1A82">
            <w:r w:rsidRPr="7A3FC826">
              <w:t xml:space="preserve">  },</w:t>
            </w:r>
          </w:p>
          <w:p w14:paraId="4CCE4430" w14:textId="15101A59" w:rsidR="006B1A82" w:rsidRPr="006B1A82" w:rsidRDefault="006B1A82" w:rsidP="006B1A82">
            <w:r w:rsidRPr="7A3FC826">
              <w:t xml:space="preserve">  {</w:t>
            </w:r>
          </w:p>
          <w:p w14:paraId="201AB4B7" w14:textId="43B3F991" w:rsidR="006B1A82" w:rsidRPr="006B1A82" w:rsidRDefault="006B1A82" w:rsidP="006B1A82">
            <w:r w:rsidRPr="7A3FC826">
              <w:t xml:space="preserve">    "id</w:t>
            </w:r>
            <w:r w:rsidR="003A620F" w:rsidRPr="003A620F">
              <w:t>"</w:t>
            </w:r>
            <w:r w:rsidR="00023BB2">
              <w:t>:</w:t>
            </w:r>
            <w:r w:rsidRPr="7A3FC826">
              <w:t>4,</w:t>
            </w:r>
          </w:p>
          <w:p w14:paraId="3B938AB3" w14:textId="3805743E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3A620F" w:rsidRPr="003A620F">
              <w:t>"</w:t>
            </w:r>
            <w:r w:rsidR="00A40736">
              <w:t>:</w:t>
            </w:r>
            <w:r w:rsidR="003A620F" w:rsidRPr="003A620F">
              <w:t>"</w:t>
            </w:r>
            <w:proofErr w:type="spellStart"/>
            <w:r w:rsidRPr="7A3FC826">
              <w:t>erdodif</w:t>
            </w:r>
            <w:proofErr w:type="spellEnd"/>
            <w:r w:rsidRPr="7A3FC826">
              <w:t>",</w:t>
            </w:r>
          </w:p>
          <w:p w14:paraId="263CD40A" w14:textId="3CC51C07" w:rsidR="006B1A82" w:rsidRPr="006B1A82" w:rsidRDefault="006B1A82" w:rsidP="006B1A82">
            <w:r w:rsidRPr="7A3FC826">
              <w:t xml:space="preserve">    "xp</w:t>
            </w:r>
            <w:r w:rsidR="003A620F" w:rsidRPr="003A620F">
              <w:t>"</w:t>
            </w:r>
            <w:r w:rsidR="00023BB2">
              <w:t>:</w:t>
            </w:r>
            <w:r w:rsidRPr="7A3FC826">
              <w:t>0</w:t>
            </w:r>
          </w:p>
          <w:p w14:paraId="069F4367" w14:textId="15101A59" w:rsidR="006B1A82" w:rsidRPr="006B1A82" w:rsidRDefault="006B1A82" w:rsidP="006B1A82">
            <w:r w:rsidRPr="7A3FC826">
              <w:t xml:space="preserve">  },</w:t>
            </w:r>
          </w:p>
          <w:p w14:paraId="26E969A3" w14:textId="15101A59" w:rsidR="006B1A82" w:rsidRPr="006B1A82" w:rsidRDefault="006B1A82" w:rsidP="006B1A82">
            <w:r w:rsidRPr="7A3FC826">
              <w:t xml:space="preserve">  {</w:t>
            </w:r>
          </w:p>
          <w:p w14:paraId="638653ED" w14:textId="783F3316" w:rsidR="006B1A82" w:rsidRPr="006B1A82" w:rsidRDefault="006B1A82" w:rsidP="006B1A82">
            <w:r w:rsidRPr="7A3FC826">
              <w:t xml:space="preserve">    "id</w:t>
            </w:r>
            <w:r w:rsidR="003A620F" w:rsidRPr="003A620F">
              <w:t>"</w:t>
            </w:r>
            <w:r w:rsidR="00023BB2">
              <w:t>:</w:t>
            </w:r>
            <w:r w:rsidRPr="7A3FC826">
              <w:t>5,</w:t>
            </w:r>
          </w:p>
          <w:p w14:paraId="334E9067" w14:textId="57C1BCC0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3A620F" w:rsidRPr="003A620F">
              <w:t>"</w:t>
            </w:r>
            <w:r w:rsidR="00A40736">
              <w:t>:</w:t>
            </w:r>
            <w:r w:rsidR="003A620F" w:rsidRPr="003A620F">
              <w:t>"</w:t>
            </w:r>
            <w:proofErr w:type="spellStart"/>
            <w:r w:rsidRPr="7A3FC826">
              <w:t>somass</w:t>
            </w:r>
            <w:proofErr w:type="spellEnd"/>
            <w:r w:rsidRPr="7A3FC826">
              <w:t>",</w:t>
            </w:r>
          </w:p>
          <w:p w14:paraId="68068912" w14:textId="20417CD9" w:rsidR="006B1A82" w:rsidRPr="006B1A82" w:rsidRDefault="006B1A82" w:rsidP="006B1A82">
            <w:r w:rsidRPr="7A3FC826">
              <w:t xml:space="preserve">    "xp</w:t>
            </w:r>
            <w:r w:rsidR="003A620F" w:rsidRPr="003A620F">
              <w:t>"</w:t>
            </w:r>
            <w:r w:rsidR="00023BB2">
              <w:t>:</w:t>
            </w:r>
            <w:r w:rsidRPr="7A3FC826">
              <w:t>0</w:t>
            </w:r>
          </w:p>
          <w:p w14:paraId="5DC56695" w14:textId="15101A59" w:rsidR="006B1A82" w:rsidRPr="006B1A82" w:rsidRDefault="006B1A82" w:rsidP="006B1A82">
            <w:r w:rsidRPr="7A3FC826">
              <w:t xml:space="preserve">  }</w:t>
            </w:r>
          </w:p>
          <w:p w14:paraId="7256FC73" w14:textId="15101A59" w:rsidR="00203947" w:rsidRPr="00250067" w:rsidRDefault="006B1A82" w:rsidP="006B1A82">
            <w:r w:rsidRPr="7A3FC826">
              <w:t>]</w:t>
            </w:r>
          </w:p>
        </w:tc>
      </w:tr>
      <w:tr w:rsidR="009E4F28" w:rsidRPr="00250067" w14:paraId="2C50961A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707665E6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9301CFF" w14:textId="67803264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5D5209B" w14:textId="518A297C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0C8150C2" w14:textId="77777777" w:rsidTr="70C56487">
        <w:trPr>
          <w:trHeight w:val="418"/>
        </w:trPr>
        <w:tc>
          <w:tcPr>
            <w:tcW w:w="2122" w:type="dxa"/>
            <w:vMerge/>
          </w:tcPr>
          <w:p w14:paraId="2A9B3B56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0402E8E" w14:textId="3C6652C3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5946CF08" w14:textId="3C81DF1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3268B4F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F1992EE" w14:textId="6DD37E74" w:rsidR="009E4F28" w:rsidRPr="00481A84" w:rsidRDefault="749F5A9A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9E4F28" w:rsidRPr="00FA5361">
              <w:t>/</w:t>
            </w:r>
            <w:proofErr w:type="spellStart"/>
            <w:r w:rsidR="009E4F28" w:rsidRPr="00FA5361">
              <w:t>users</w:t>
            </w:r>
            <w:proofErr w:type="spellEnd"/>
            <w:r w:rsidR="009E4F28" w:rsidRPr="00FA5361">
              <w:t>/{</w:t>
            </w:r>
            <w:proofErr w:type="spellStart"/>
            <w:r w:rsidR="009E4F28" w:rsidRPr="00FA5361">
              <w:t>user</w:t>
            </w:r>
            <w:proofErr w:type="spellEnd"/>
            <w:r w:rsidR="009E4F28" w:rsidRPr="00FA5361">
              <w:t>}</w:t>
            </w:r>
          </w:p>
        </w:tc>
      </w:tr>
      <w:tr w:rsidR="009E4F28" w:rsidRPr="00250067" w14:paraId="66A4B9FF" w14:textId="77777777" w:rsidTr="70C56487">
        <w:tc>
          <w:tcPr>
            <w:tcW w:w="2122" w:type="dxa"/>
          </w:tcPr>
          <w:p w14:paraId="78BAF6D0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79B94B5" w14:textId="47524F5E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9E4F28" w:rsidRPr="00250067" w14:paraId="517CA5D6" w14:textId="77777777" w:rsidTr="70C56487">
        <w:tc>
          <w:tcPr>
            <w:tcW w:w="2122" w:type="dxa"/>
          </w:tcPr>
          <w:p w14:paraId="5880481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C5AC677" w14:textId="1762AED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azonosítójú felhasználót</w:t>
            </w:r>
          </w:p>
        </w:tc>
      </w:tr>
      <w:tr w:rsidR="009E4F28" w:rsidRPr="00250067" w14:paraId="180904AE" w14:textId="77777777" w:rsidTr="70C56487">
        <w:tc>
          <w:tcPr>
            <w:tcW w:w="2122" w:type="dxa"/>
          </w:tcPr>
          <w:p w14:paraId="35F2DE15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13E8F37" w14:textId="53110F75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E4F28" w:rsidRPr="00250067" w14:paraId="1372D114" w14:textId="77777777" w:rsidTr="70C56487">
        <w:trPr>
          <w:trHeight w:val="330"/>
        </w:trPr>
        <w:tc>
          <w:tcPr>
            <w:tcW w:w="2122" w:type="dxa"/>
          </w:tcPr>
          <w:p w14:paraId="2D053691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A1D07D9" w14:textId="3D28B28D" w:rsidR="009E4F28" w:rsidRDefault="009E4F28" w:rsidP="009E4F28">
            <w:proofErr w:type="spellStart"/>
            <w:r w:rsidRPr="3F6E9591">
              <w:t>user_id</w:t>
            </w:r>
            <w:proofErr w:type="spellEnd"/>
          </w:p>
          <w:p w14:paraId="2FE1586B" w14:textId="77777777" w:rsidR="009E4F28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felhasználó azonosítója</w:t>
            </w:r>
          </w:p>
          <w:p w14:paraId="3C0B2AB9" w14:textId="721CC8A0" w:rsidR="009E4F28" w:rsidRPr="008E4501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9E4F28" w:rsidRPr="00250067" w14:paraId="67F42A16" w14:textId="77777777" w:rsidTr="70C56487">
        <w:trPr>
          <w:trHeight w:val="329"/>
        </w:trPr>
        <w:tc>
          <w:tcPr>
            <w:tcW w:w="2122" w:type="dxa"/>
          </w:tcPr>
          <w:p w14:paraId="36CBA5E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DA7C317" w14:textId="4B1A6FC8" w:rsidR="009E4F28" w:rsidRPr="00250067" w:rsidRDefault="749F5A9A" w:rsidP="009E4F28">
            <w:proofErr w:type="spellStart"/>
            <w:r w:rsidRPr="749F5A9A">
              <w:t>admin</w:t>
            </w:r>
            <w:proofErr w:type="spellEnd"/>
            <w:r w:rsidR="009E4F28" w:rsidRPr="749F5A9A">
              <w:t>/</w:t>
            </w:r>
            <w:proofErr w:type="spellStart"/>
            <w:r w:rsidR="009E4F28" w:rsidRPr="749F5A9A">
              <w:t>users</w:t>
            </w:r>
            <w:proofErr w:type="spellEnd"/>
            <w:r w:rsidR="009E4F28" w:rsidRPr="749F5A9A">
              <w:t>/4</w:t>
            </w:r>
          </w:p>
        </w:tc>
      </w:tr>
      <w:tr w:rsidR="009E4F28" w:rsidRPr="00250067" w14:paraId="2313CE3C" w14:textId="77777777" w:rsidTr="70C56487">
        <w:trPr>
          <w:trHeight w:val="1593"/>
        </w:trPr>
        <w:tc>
          <w:tcPr>
            <w:tcW w:w="2122" w:type="dxa"/>
          </w:tcPr>
          <w:p w14:paraId="1CFF7AF1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27F061CC" w14:textId="77777777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>{</w:t>
            </w:r>
          </w:p>
          <w:p w14:paraId="4BE4A2A7" w14:textId="16C2AA23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"id</w:t>
            </w:r>
            <w:r w:rsidR="003A620F" w:rsidRPr="003A620F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F69DB">
              <w:rPr>
                <w:rFonts w:cstheme="minorHAnsi"/>
              </w:rPr>
              <w:t>4,</w:t>
            </w:r>
          </w:p>
          <w:p w14:paraId="1D40CED1" w14:textId="23593C99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</w:t>
            </w:r>
            <w:proofErr w:type="spellStart"/>
            <w:r w:rsidRPr="000F69DB">
              <w:rPr>
                <w:rFonts w:cstheme="minorHAnsi"/>
              </w:rPr>
              <w:t>name</w:t>
            </w:r>
            <w:proofErr w:type="spellEnd"/>
            <w:r w:rsidR="003A620F" w:rsidRPr="003A620F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3A620F" w:rsidRPr="003A620F">
              <w:rPr>
                <w:rFonts w:cstheme="minorHAnsi"/>
              </w:rPr>
              <w:t>"</w:t>
            </w:r>
            <w:proofErr w:type="spellStart"/>
            <w:r w:rsidRPr="000F69DB">
              <w:rPr>
                <w:rFonts w:cstheme="minorHAnsi"/>
              </w:rPr>
              <w:t>erdodif</w:t>
            </w:r>
            <w:proofErr w:type="spellEnd"/>
            <w:r w:rsidRPr="000F69DB">
              <w:rPr>
                <w:rFonts w:cstheme="minorHAnsi"/>
              </w:rPr>
              <w:t>",</w:t>
            </w:r>
          </w:p>
          <w:p w14:paraId="5A4ADBDA" w14:textId="71886F23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"xp</w:t>
            </w:r>
            <w:r w:rsidR="003A620F" w:rsidRPr="003A620F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0F69DB">
              <w:rPr>
                <w:rFonts w:cstheme="minorHAnsi"/>
              </w:rPr>
              <w:t>0</w:t>
            </w:r>
          </w:p>
          <w:p w14:paraId="101C2713" w14:textId="04E10F51" w:rsidR="009E4F28" w:rsidRPr="00250067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>}</w:t>
            </w:r>
          </w:p>
        </w:tc>
      </w:tr>
      <w:tr w:rsidR="009E4F28" w:rsidRPr="00250067" w14:paraId="4C75A36F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49DB8E77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6F54DB1" w14:textId="7CD5F400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BB22658" w14:textId="5EC0B529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2691B8C5" w14:textId="77777777" w:rsidTr="70C56487">
        <w:trPr>
          <w:trHeight w:val="418"/>
        </w:trPr>
        <w:tc>
          <w:tcPr>
            <w:tcW w:w="2122" w:type="dxa"/>
            <w:vMerge/>
          </w:tcPr>
          <w:p w14:paraId="580BAC45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DCAFD4" w14:textId="21F2CEA5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7522CE8" w14:textId="7AEE673B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48DB0EE" w14:textId="77777777" w:rsidTr="70C56487">
        <w:trPr>
          <w:trHeight w:val="418"/>
        </w:trPr>
        <w:tc>
          <w:tcPr>
            <w:tcW w:w="2122" w:type="dxa"/>
            <w:vMerge/>
          </w:tcPr>
          <w:p w14:paraId="3F6A140A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38F9F7E" w14:textId="26FB33BA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17E69924" w14:textId="6B8CE24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 nem található</w:t>
            </w:r>
          </w:p>
        </w:tc>
      </w:tr>
    </w:tbl>
    <w:p w14:paraId="42450104" w14:textId="77777777" w:rsidR="00FD5B69" w:rsidRDefault="00FD5B6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9E4F28" w:rsidRPr="00250067" w14:paraId="4D6248B4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679800C4" w14:textId="0AA3A030" w:rsidR="009E4F28" w:rsidRPr="00250067" w:rsidRDefault="0553D8E0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lastRenderedPageBreak/>
              <w:t>admin</w:t>
            </w:r>
            <w:proofErr w:type="spellEnd"/>
            <w:r w:rsidR="009E4F28" w:rsidRPr="00FA5361">
              <w:t>/</w:t>
            </w:r>
            <w:proofErr w:type="spellStart"/>
            <w:r w:rsidR="009E4F28" w:rsidRPr="00FA5361">
              <w:t>users</w:t>
            </w:r>
            <w:proofErr w:type="spellEnd"/>
            <w:r w:rsidR="009E4F28" w:rsidRPr="00FA5361">
              <w:t>/{</w:t>
            </w:r>
            <w:proofErr w:type="spellStart"/>
            <w:r w:rsidR="009E4F28" w:rsidRPr="00FA5361">
              <w:t>user</w:t>
            </w:r>
            <w:proofErr w:type="spellEnd"/>
            <w:r w:rsidR="009E4F28" w:rsidRPr="00FA5361">
              <w:t>}</w:t>
            </w:r>
          </w:p>
        </w:tc>
      </w:tr>
      <w:tr w:rsidR="009E4F28" w:rsidRPr="00250067" w14:paraId="4F076B31" w14:textId="77777777" w:rsidTr="70C56487">
        <w:tc>
          <w:tcPr>
            <w:tcW w:w="2122" w:type="dxa"/>
          </w:tcPr>
          <w:p w14:paraId="4E8BF1A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69C1E8A8" w14:textId="2E68D1C5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9E4F28" w:rsidRPr="00250067" w14:paraId="6B6B6A99" w14:textId="77777777" w:rsidTr="70C56487">
        <w:tc>
          <w:tcPr>
            <w:tcW w:w="2122" w:type="dxa"/>
          </w:tcPr>
          <w:p w14:paraId="6AA821CC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F2577A2" w14:textId="599DAFF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Módosítja a megadott </w:t>
            </w:r>
            <w:r w:rsidR="00BE1A1D">
              <w:rPr>
                <w:rFonts w:cstheme="minorHAnsi"/>
              </w:rPr>
              <w:t xml:space="preserve">azonosítójú </w:t>
            </w:r>
            <w:r>
              <w:rPr>
                <w:rFonts w:cstheme="minorHAnsi"/>
              </w:rPr>
              <w:t>felhasználó</w:t>
            </w:r>
            <w:r w:rsidR="00BE1A1D">
              <w:rPr>
                <w:rFonts w:cstheme="minorHAnsi"/>
              </w:rPr>
              <w:t xml:space="preserve"> adatait</w:t>
            </w:r>
          </w:p>
        </w:tc>
      </w:tr>
      <w:tr w:rsidR="009E4F28" w:rsidRPr="00250067" w14:paraId="3E208647" w14:textId="77777777" w:rsidTr="70C56487">
        <w:tc>
          <w:tcPr>
            <w:tcW w:w="2122" w:type="dxa"/>
          </w:tcPr>
          <w:p w14:paraId="12E56D3D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69C882B" w14:textId="259E515C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E4F28" w:rsidRPr="00250067" w14:paraId="468602A3" w14:textId="77777777" w:rsidTr="70C56487">
        <w:trPr>
          <w:trHeight w:val="330"/>
        </w:trPr>
        <w:tc>
          <w:tcPr>
            <w:tcW w:w="2122" w:type="dxa"/>
          </w:tcPr>
          <w:p w14:paraId="00CC3587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2FF6052" w14:textId="77777777" w:rsidR="00BE1A1D" w:rsidRDefault="00BE1A1D" w:rsidP="00BE1A1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user_id</w:t>
            </w:r>
            <w:proofErr w:type="spellEnd"/>
          </w:p>
          <w:p w14:paraId="3A1EFBD6" w14:textId="77777777" w:rsid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felhasználó azonosítója</w:t>
            </w:r>
          </w:p>
          <w:p w14:paraId="67FB8629" w14:textId="51B0169C" w:rsidR="009E4F28" w:rsidRP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  <w:p w14:paraId="3756D412" w14:textId="5BBD141C" w:rsidR="009E4F28" w:rsidRPr="00B21413" w:rsidRDefault="009E4F28" w:rsidP="009E4F28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1445F5BA" w14:textId="3AFF6B95" w:rsidR="009E4F28" w:rsidRDefault="00BE1A1D" w:rsidP="009E4F28">
            <w:proofErr w:type="spellStart"/>
            <w:r>
              <w:t>name</w:t>
            </w:r>
            <w:proofErr w:type="spellEnd"/>
          </w:p>
          <w:p w14:paraId="69B871AF" w14:textId="3E9BA39D" w:rsid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felhasználó megjelenő neve</w:t>
            </w:r>
          </w:p>
          <w:p w14:paraId="0A183F16" w14:textId="3289E149" w:rsidR="00BE1A1D" w:rsidRP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Szöveg</w:t>
            </w:r>
          </w:p>
          <w:p w14:paraId="46C7D5D8" w14:textId="3833AF68" w:rsidR="00BE1A1D" w:rsidRDefault="00BE1A1D" w:rsidP="009E4F28">
            <w:proofErr w:type="spellStart"/>
            <w:r>
              <w:t>xp</w:t>
            </w:r>
            <w:proofErr w:type="spellEnd"/>
          </w:p>
          <w:p w14:paraId="0AFB3600" w14:textId="77777777" w:rsid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felhasználó tapasztalati pontjai</w:t>
            </w:r>
          </w:p>
          <w:p w14:paraId="352E2674" w14:textId="425A9904" w:rsidR="00BE1A1D" w:rsidRPr="00BE1A1D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9E4F28" w:rsidRPr="00250067" w14:paraId="4878DFEA" w14:textId="77777777" w:rsidTr="70C56487">
        <w:trPr>
          <w:trHeight w:val="329"/>
        </w:trPr>
        <w:tc>
          <w:tcPr>
            <w:tcW w:w="2122" w:type="dxa"/>
          </w:tcPr>
          <w:p w14:paraId="1E200C0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0C9A0CF" w14:textId="7ECBC449" w:rsidR="009E4F28" w:rsidRDefault="0553D8E0" w:rsidP="009E4F28">
            <w:proofErr w:type="spellStart"/>
            <w:r w:rsidRPr="0553D8E0">
              <w:t>admin</w:t>
            </w:r>
            <w:proofErr w:type="spellEnd"/>
            <w:r w:rsidR="0020780F" w:rsidRPr="0553D8E0">
              <w:t>/</w:t>
            </w:r>
            <w:proofErr w:type="spellStart"/>
            <w:r w:rsidR="0020780F" w:rsidRPr="0553D8E0">
              <w:t>users</w:t>
            </w:r>
            <w:proofErr w:type="spellEnd"/>
            <w:r w:rsidR="0020780F" w:rsidRPr="0553D8E0">
              <w:t>/1</w:t>
            </w:r>
          </w:p>
          <w:p w14:paraId="3E77B263" w14:textId="77777777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{</w:t>
            </w:r>
          </w:p>
          <w:p w14:paraId="11034B59" w14:textId="73DF9EA6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  "xp</w:t>
            </w:r>
            <w:r w:rsidR="0027093A" w:rsidRPr="0027093A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20780F">
              <w:rPr>
                <w:rFonts w:cstheme="minorHAnsi"/>
              </w:rPr>
              <w:t>100</w:t>
            </w:r>
          </w:p>
          <w:p w14:paraId="4E7A64C6" w14:textId="466E3E78" w:rsidR="0020780F" w:rsidRPr="00250067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}</w:t>
            </w:r>
          </w:p>
        </w:tc>
      </w:tr>
      <w:tr w:rsidR="009E4F28" w:rsidRPr="00250067" w14:paraId="727C1512" w14:textId="77777777" w:rsidTr="70C56487">
        <w:trPr>
          <w:trHeight w:val="1492"/>
        </w:trPr>
        <w:tc>
          <w:tcPr>
            <w:tcW w:w="2122" w:type="dxa"/>
          </w:tcPr>
          <w:p w14:paraId="6032E1A2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8E2CA56" w14:textId="77777777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{</w:t>
            </w:r>
          </w:p>
          <w:p w14:paraId="4F78F69F" w14:textId="3E99E2B8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"id</w:t>
            </w:r>
            <w:r w:rsidR="0027093A" w:rsidRPr="0027093A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20780F">
              <w:rPr>
                <w:rFonts w:cstheme="minorHAnsi"/>
              </w:rPr>
              <w:t>1,</w:t>
            </w:r>
          </w:p>
          <w:p w14:paraId="6E9A0022" w14:textId="5FC4CD53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</w:t>
            </w:r>
            <w:proofErr w:type="spellStart"/>
            <w:r w:rsidRPr="0020780F">
              <w:rPr>
                <w:rFonts w:cstheme="minorHAnsi"/>
              </w:rPr>
              <w:t>name</w:t>
            </w:r>
            <w:proofErr w:type="spellEnd"/>
            <w:r w:rsidR="0027093A" w:rsidRPr="0027093A">
              <w:rPr>
                <w:rFonts w:cstheme="minorHAnsi"/>
              </w:rPr>
              <w:t>"</w:t>
            </w:r>
            <w:r w:rsidR="00A40736">
              <w:rPr>
                <w:rFonts w:cstheme="minorHAnsi"/>
              </w:rPr>
              <w:t>:</w:t>
            </w:r>
            <w:r w:rsidR="0027093A" w:rsidRPr="0027093A">
              <w:rPr>
                <w:rFonts w:cstheme="minorHAnsi"/>
              </w:rPr>
              <w:t>"</w:t>
            </w:r>
            <w:proofErr w:type="spellStart"/>
            <w:r w:rsidRPr="0020780F">
              <w:rPr>
                <w:rFonts w:cstheme="minorHAnsi"/>
              </w:rPr>
              <w:t>averagequizionenjoyer</w:t>
            </w:r>
            <w:proofErr w:type="spellEnd"/>
            <w:r w:rsidRPr="0020780F">
              <w:rPr>
                <w:rFonts w:cstheme="minorHAnsi"/>
              </w:rPr>
              <w:t>",</w:t>
            </w:r>
          </w:p>
          <w:p w14:paraId="25041868" w14:textId="740EC118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"xp</w:t>
            </w:r>
            <w:r w:rsidR="0027093A" w:rsidRPr="0027093A">
              <w:rPr>
                <w:rFonts w:cstheme="minorHAnsi"/>
              </w:rPr>
              <w:t>"</w:t>
            </w:r>
            <w:r w:rsidR="00023BB2">
              <w:rPr>
                <w:rFonts w:cstheme="minorHAnsi"/>
              </w:rPr>
              <w:t>:</w:t>
            </w:r>
            <w:r w:rsidRPr="0020780F">
              <w:rPr>
                <w:rFonts w:cstheme="minorHAnsi"/>
              </w:rPr>
              <w:t>100</w:t>
            </w:r>
          </w:p>
          <w:p w14:paraId="1B06E496" w14:textId="29291198" w:rsidR="009E4F28" w:rsidRPr="00250067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}</w:t>
            </w:r>
          </w:p>
        </w:tc>
      </w:tr>
      <w:tr w:rsidR="009E4F28" w:rsidRPr="00250067" w14:paraId="7FD9A326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1D4157CA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ED1AAC9" w14:textId="6BD8E25C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7C91C904" w14:textId="7A70C666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9E4F28" w:rsidRPr="00250067" w14:paraId="7819A216" w14:textId="77777777" w:rsidTr="70C56487">
        <w:trPr>
          <w:trHeight w:val="418"/>
        </w:trPr>
        <w:tc>
          <w:tcPr>
            <w:tcW w:w="2122" w:type="dxa"/>
            <w:vMerge/>
          </w:tcPr>
          <w:p w14:paraId="5B54DD04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AFD82A" w14:textId="5378354F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3204AACF" w14:textId="45A1F416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7017952D" w14:textId="77777777" w:rsidTr="70C56487">
        <w:trPr>
          <w:trHeight w:val="418"/>
        </w:trPr>
        <w:tc>
          <w:tcPr>
            <w:tcW w:w="2122" w:type="dxa"/>
            <w:vMerge/>
          </w:tcPr>
          <w:p w14:paraId="0A6C0C7F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E282A31" w14:textId="711DC868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5E793A3" w14:textId="1E9E2483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7668F8E" w14:textId="77777777" w:rsidTr="70C56487">
        <w:trPr>
          <w:trHeight w:val="418"/>
        </w:trPr>
        <w:tc>
          <w:tcPr>
            <w:tcW w:w="2122" w:type="dxa"/>
            <w:vMerge/>
          </w:tcPr>
          <w:p w14:paraId="53C2CBB1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30D3850" w14:textId="33EB6A44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5D364E4C" w14:textId="0BCF6919" w:rsidR="009E4F28" w:rsidRPr="00250067" w:rsidRDefault="0020780F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</w:t>
            </w:r>
            <w:r w:rsidR="009E4F28">
              <w:rPr>
                <w:rFonts w:cstheme="minorHAnsi"/>
              </w:rPr>
              <w:t xml:space="preserve"> nem található</w:t>
            </w:r>
          </w:p>
        </w:tc>
      </w:tr>
      <w:tr w:rsidR="009E4F28" w:rsidRPr="00250067" w14:paraId="56B4456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5F442D3" w14:textId="74EF5BBE" w:rsidR="009E4F28" w:rsidRPr="00250067" w:rsidRDefault="009E4F28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</w:t>
            </w:r>
            <w:r w:rsidR="003D3293" w:rsidRPr="00FA5361">
              <w:t>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/{</w:t>
            </w:r>
            <w:proofErr w:type="spellStart"/>
            <w:r w:rsidRPr="00FA5361">
              <w:t>user</w:t>
            </w:r>
            <w:proofErr w:type="spellEnd"/>
            <w:r w:rsidRPr="00FA5361">
              <w:t>}</w:t>
            </w:r>
          </w:p>
        </w:tc>
      </w:tr>
      <w:tr w:rsidR="009E4F28" w:rsidRPr="00250067" w14:paraId="058B4E00" w14:textId="77777777" w:rsidTr="70C56487">
        <w:tc>
          <w:tcPr>
            <w:tcW w:w="2122" w:type="dxa"/>
          </w:tcPr>
          <w:p w14:paraId="5CD6AB4C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27675A0" w14:textId="349618E0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9E4F28" w:rsidRPr="00250067" w14:paraId="3522B991" w14:textId="77777777" w:rsidTr="70C56487">
        <w:tc>
          <w:tcPr>
            <w:tcW w:w="2122" w:type="dxa"/>
          </w:tcPr>
          <w:p w14:paraId="4C3C056E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5A925FA" w14:textId="4F790D91" w:rsidR="009E4F28" w:rsidRPr="00250067" w:rsidRDefault="0020780F" w:rsidP="009E4F28">
            <w:pPr>
              <w:rPr>
                <w:rFonts w:cstheme="minorHAnsi"/>
              </w:rPr>
            </w:pPr>
            <w:r w:rsidRPr="70C56487">
              <w:t>Törli</w:t>
            </w:r>
            <w:r w:rsidRPr="70C56487">
              <w:rPr>
                <w:rStyle w:val="FootnoteReference"/>
              </w:rPr>
              <w:footnoteReference w:id="6"/>
            </w:r>
            <w:r w:rsidRPr="70C56487">
              <w:t xml:space="preserve"> a megadott azonosítójú felhasználót</w:t>
            </w:r>
          </w:p>
        </w:tc>
      </w:tr>
      <w:tr w:rsidR="009E4F28" w:rsidRPr="00250067" w14:paraId="2D403601" w14:textId="77777777" w:rsidTr="70C56487">
        <w:tc>
          <w:tcPr>
            <w:tcW w:w="2122" w:type="dxa"/>
          </w:tcPr>
          <w:p w14:paraId="1035D00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7B7AB35F" w14:textId="7410692D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E4F28" w:rsidRPr="00250067" w14:paraId="759D3111" w14:textId="77777777" w:rsidTr="70C56487">
        <w:trPr>
          <w:trHeight w:val="330"/>
        </w:trPr>
        <w:tc>
          <w:tcPr>
            <w:tcW w:w="2122" w:type="dxa"/>
          </w:tcPr>
          <w:p w14:paraId="13648CD2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54EC7BDE" w14:textId="12C97AF2" w:rsidR="005A5A8A" w:rsidRDefault="005A5A8A" w:rsidP="005A5A8A">
            <w:proofErr w:type="spellStart"/>
            <w:r w:rsidRPr="3BFB4C2C">
              <w:t>user_id</w:t>
            </w:r>
            <w:proofErr w:type="spellEnd"/>
          </w:p>
          <w:p w14:paraId="0F58D9DB" w14:textId="3E51B2D1" w:rsidR="005A5A8A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A felhasználó azonosítója</w:t>
            </w:r>
          </w:p>
          <w:p w14:paraId="137B2092" w14:textId="0316DF60" w:rsidR="009E4F28" w:rsidRPr="005A5A8A" w:rsidRDefault="70C56487" w:rsidP="00170984">
            <w:pPr>
              <w:pStyle w:val="ListParagraph"/>
              <w:numPr>
                <w:ilvl w:val="0"/>
                <w:numId w:val="31"/>
              </w:numPr>
            </w:pPr>
            <w:r w:rsidRPr="70C56487">
              <w:t>Egész szám</w:t>
            </w:r>
          </w:p>
        </w:tc>
      </w:tr>
      <w:tr w:rsidR="009E4F28" w:rsidRPr="00250067" w14:paraId="545BF8DA" w14:textId="77777777" w:rsidTr="70C56487">
        <w:trPr>
          <w:trHeight w:val="329"/>
        </w:trPr>
        <w:tc>
          <w:tcPr>
            <w:tcW w:w="2122" w:type="dxa"/>
          </w:tcPr>
          <w:p w14:paraId="2A70439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FDD358C" w14:textId="51F98313" w:rsidR="009E4F28" w:rsidRPr="00250067" w:rsidRDefault="0553D8E0" w:rsidP="009E4F28">
            <w:proofErr w:type="spellStart"/>
            <w:r w:rsidRPr="0553D8E0">
              <w:t>admin</w:t>
            </w:r>
            <w:proofErr w:type="spellEnd"/>
            <w:r w:rsidR="005A5A8A" w:rsidRPr="0553D8E0">
              <w:t>/</w:t>
            </w:r>
            <w:proofErr w:type="spellStart"/>
            <w:r w:rsidR="005A5A8A" w:rsidRPr="0553D8E0">
              <w:t>users</w:t>
            </w:r>
            <w:proofErr w:type="spellEnd"/>
            <w:r w:rsidR="005A5A8A" w:rsidRPr="0553D8E0">
              <w:t>/1</w:t>
            </w:r>
          </w:p>
        </w:tc>
      </w:tr>
      <w:tr w:rsidR="009E4F28" w:rsidRPr="00250067" w14:paraId="3DB1E208" w14:textId="77777777" w:rsidTr="70C56487">
        <w:trPr>
          <w:trHeight w:val="330"/>
        </w:trPr>
        <w:tc>
          <w:tcPr>
            <w:tcW w:w="2122" w:type="dxa"/>
          </w:tcPr>
          <w:p w14:paraId="6766977D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65CE7D82" w14:textId="77777777" w:rsidR="009E4F28" w:rsidRPr="00250067" w:rsidRDefault="009E4F28" w:rsidP="009E4F28">
            <w:pPr>
              <w:rPr>
                <w:rFonts w:cstheme="minorHAnsi"/>
              </w:rPr>
            </w:pPr>
          </w:p>
        </w:tc>
      </w:tr>
      <w:tr w:rsidR="005A5A8A" w:rsidRPr="00250067" w14:paraId="52200291" w14:textId="77777777" w:rsidTr="3F7EF645">
        <w:trPr>
          <w:trHeight w:val="421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6C3925C5" w14:textId="77777777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76AE0BD" w14:textId="30B7630F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A3C9B57" w14:textId="29D46CCE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5A5A8A" w:rsidRPr="00250067" w14:paraId="4CAFC6FB" w14:textId="77777777" w:rsidTr="70C56487">
        <w:trPr>
          <w:trHeight w:val="418"/>
        </w:trPr>
        <w:tc>
          <w:tcPr>
            <w:tcW w:w="2122" w:type="dxa"/>
            <w:vMerge/>
          </w:tcPr>
          <w:p w14:paraId="310F43BA" w14:textId="77777777" w:rsidR="005A5A8A" w:rsidRDefault="005A5A8A" w:rsidP="005A5A8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1A60240" w14:textId="555EDD26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48B11642" w14:textId="3356CB21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5A5A8A" w:rsidRPr="00250067" w14:paraId="469B154F" w14:textId="77777777" w:rsidTr="3F7EF645">
        <w:trPr>
          <w:trHeight w:val="418"/>
        </w:trPr>
        <w:tc>
          <w:tcPr>
            <w:tcW w:w="2122" w:type="dxa"/>
            <w:vMerge/>
          </w:tcPr>
          <w:p w14:paraId="0E715F55" w14:textId="77777777" w:rsidR="005A5A8A" w:rsidRDefault="005A5A8A" w:rsidP="005A5A8A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2E62F2AF" w14:textId="23BB800A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2504DCE5" w14:textId="4DF8DE4C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 nem található</w:t>
            </w:r>
          </w:p>
        </w:tc>
      </w:tr>
      <w:tr w:rsidR="4A28469F" w14:paraId="73AACF0D" w14:textId="77777777" w:rsidTr="3F7EF645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DB0F7ED" w14:textId="3E6EE26D" w:rsidR="4A28469F" w:rsidRPr="00FA5361" w:rsidRDefault="4EA64F4A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admins</w:t>
            </w:r>
            <w:proofErr w:type="spellEnd"/>
          </w:p>
        </w:tc>
      </w:tr>
      <w:tr w:rsidR="4A28469F" w14:paraId="1BBF8CC4" w14:textId="77777777" w:rsidTr="4A28469F">
        <w:trPr>
          <w:trHeight w:val="418"/>
        </w:trPr>
        <w:tc>
          <w:tcPr>
            <w:tcW w:w="2122" w:type="dxa"/>
          </w:tcPr>
          <w:p w14:paraId="703E112A" w14:textId="1834B48A" w:rsidR="4A28469F" w:rsidRDefault="4EA64F4A" w:rsidP="4A28469F">
            <w:r w:rsidRPr="4EA64F4A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4B1962DF" w14:textId="5C022572" w:rsidR="4A28469F" w:rsidRDefault="0B7861F9" w:rsidP="62A4D913">
            <w:pPr>
              <w:spacing w:line="259" w:lineRule="auto"/>
            </w:pPr>
            <w:r w:rsidRPr="0B7861F9">
              <w:t>GET</w:t>
            </w:r>
          </w:p>
        </w:tc>
      </w:tr>
      <w:tr w:rsidR="4A28469F" w14:paraId="6F9E1B70" w14:textId="77777777" w:rsidTr="4A28469F">
        <w:trPr>
          <w:trHeight w:val="418"/>
        </w:trPr>
        <w:tc>
          <w:tcPr>
            <w:tcW w:w="2122" w:type="dxa"/>
          </w:tcPr>
          <w:p w14:paraId="11477367" w14:textId="528510D1" w:rsidR="4A28469F" w:rsidRDefault="4EA64F4A" w:rsidP="4A28469F">
            <w:pPr>
              <w:rPr>
                <w:rFonts w:eastAsia="Montserrat" w:cs="Segoe UI"/>
              </w:rPr>
            </w:pPr>
            <w:r w:rsidRPr="4EA64F4A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4CA9EDB0" w14:textId="3DBDDC4F" w:rsidR="4A28469F" w:rsidRDefault="009B649B" w:rsidP="0B7861F9">
            <w:pPr>
              <w:spacing w:line="259" w:lineRule="auto"/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Listázza az összes</w:t>
            </w:r>
            <w:r w:rsidR="154CA668" w:rsidRPr="154CA668">
              <w:rPr>
                <w:rFonts w:eastAsia="Montserrat" w:cs="Segoe UI"/>
              </w:rPr>
              <w:t>(!)</w:t>
            </w:r>
            <w:r>
              <w:rPr>
                <w:rFonts w:eastAsia="Montserrat" w:cs="Segoe UI"/>
              </w:rPr>
              <w:t xml:space="preserve"> adminisztrátort.</w:t>
            </w:r>
          </w:p>
        </w:tc>
      </w:tr>
      <w:tr w:rsidR="4A28469F" w14:paraId="6745E41C" w14:textId="77777777" w:rsidTr="4A28469F">
        <w:trPr>
          <w:trHeight w:val="418"/>
        </w:trPr>
        <w:tc>
          <w:tcPr>
            <w:tcW w:w="2122" w:type="dxa"/>
          </w:tcPr>
          <w:p w14:paraId="6403F21E" w14:textId="0B7DB3E3" w:rsidR="4A28469F" w:rsidRDefault="4EA64F4A" w:rsidP="4A28469F">
            <w:pPr>
              <w:rPr>
                <w:rFonts w:eastAsia="Montserrat" w:cs="Segoe UI"/>
              </w:rPr>
            </w:pPr>
            <w:r w:rsidRPr="4EA64F4A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48E38F2F" w14:textId="3A086C0D" w:rsidR="4A28469F" w:rsidRDefault="009B649B" w:rsidP="0B7861F9">
            <w:pPr>
              <w:spacing w:line="259" w:lineRule="auto"/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 xml:space="preserve">A végpont </w:t>
            </w:r>
            <w:proofErr w:type="spellStart"/>
            <w:r>
              <w:rPr>
                <w:rFonts w:eastAsia="Montserrat" w:cs="Segoe UI"/>
              </w:rPr>
              <w:t>autentikációhoz</w:t>
            </w:r>
            <w:proofErr w:type="spellEnd"/>
            <w:r>
              <w:rPr>
                <w:rFonts w:eastAsia="Montserrat" w:cs="Segoe UI"/>
              </w:rPr>
              <w:t xml:space="preserve"> kötött (adminiszt</w:t>
            </w:r>
            <w:r w:rsidR="00C26071">
              <w:rPr>
                <w:rFonts w:eastAsia="Montserrat" w:cs="Segoe UI"/>
              </w:rPr>
              <w:t>rátori jog)</w:t>
            </w:r>
          </w:p>
        </w:tc>
      </w:tr>
      <w:tr w:rsidR="4A28469F" w14:paraId="2CDD117B" w14:textId="77777777" w:rsidTr="4A28469F">
        <w:trPr>
          <w:trHeight w:val="418"/>
        </w:trPr>
        <w:tc>
          <w:tcPr>
            <w:tcW w:w="2122" w:type="dxa"/>
          </w:tcPr>
          <w:p w14:paraId="5B0DACEA" w14:textId="2844A70F" w:rsidR="4A28469F" w:rsidRDefault="4EA64F4A" w:rsidP="4A28469F">
            <w:r w:rsidRPr="4EA64F4A"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478B3234" w14:textId="1EEF7F83" w:rsidR="4A28469F" w:rsidRDefault="4A28469F" w:rsidP="0B7861F9">
            <w:pPr>
              <w:spacing w:line="259" w:lineRule="auto"/>
              <w:rPr>
                <w:rFonts w:eastAsia="Montserrat" w:cs="Segoe UI"/>
              </w:rPr>
            </w:pPr>
          </w:p>
        </w:tc>
      </w:tr>
      <w:tr w:rsidR="4A28469F" w14:paraId="7FB4DADA" w14:textId="77777777" w:rsidTr="4A28469F">
        <w:trPr>
          <w:trHeight w:val="418"/>
        </w:trPr>
        <w:tc>
          <w:tcPr>
            <w:tcW w:w="2122" w:type="dxa"/>
          </w:tcPr>
          <w:p w14:paraId="78CB5364" w14:textId="551AE9E8" w:rsidR="4A28469F" w:rsidRDefault="4EA64F4A" w:rsidP="4A28469F">
            <w:r w:rsidRPr="4EA64F4A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28547D34" w14:textId="25401A2E" w:rsidR="4A28469F" w:rsidRDefault="00B525B8" w:rsidP="62A4D913">
            <w:pPr>
              <w:spacing w:line="259" w:lineRule="auto"/>
              <w:rPr>
                <w:rFonts w:eastAsia="Montserrat" w:cs="Segoe UI"/>
              </w:rPr>
            </w:pPr>
            <w:proofErr w:type="spellStart"/>
            <w:r>
              <w:rPr>
                <w:rFonts w:eastAsia="Montserrat" w:cs="Segoe UI"/>
              </w:rPr>
              <w:t>admin</w:t>
            </w:r>
            <w:proofErr w:type="spellEnd"/>
            <w:r>
              <w:rPr>
                <w:rFonts w:eastAsia="Montserrat" w:cs="Segoe UI"/>
              </w:rPr>
              <w:t>/</w:t>
            </w:r>
            <w:proofErr w:type="spellStart"/>
            <w:r>
              <w:rPr>
                <w:rFonts w:eastAsia="Montserrat" w:cs="Segoe UI"/>
              </w:rPr>
              <w:t>admins</w:t>
            </w:r>
            <w:proofErr w:type="spellEnd"/>
          </w:p>
        </w:tc>
      </w:tr>
      <w:tr w:rsidR="4A28469F" w14:paraId="22B63863" w14:textId="77777777" w:rsidTr="4A28469F">
        <w:trPr>
          <w:trHeight w:val="418"/>
        </w:trPr>
        <w:tc>
          <w:tcPr>
            <w:tcW w:w="2122" w:type="dxa"/>
          </w:tcPr>
          <w:p w14:paraId="42127634" w14:textId="0A0D02FA" w:rsidR="4A28469F" w:rsidRDefault="7C559B7F" w:rsidP="4A28469F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1B5319EF" w14:textId="3E2C3638" w:rsidR="007F52D9" w:rsidRPr="006B1A82" w:rsidRDefault="7EB2A1AB" w:rsidP="007F52D9">
            <w:r>
              <w:t>[</w:t>
            </w:r>
          </w:p>
          <w:p w14:paraId="5E1693E7" w14:textId="3E2C3638" w:rsidR="007F52D9" w:rsidRPr="006B1A82" w:rsidRDefault="7EB2A1AB" w:rsidP="007F52D9">
            <w:r>
              <w:t xml:space="preserve">  {</w:t>
            </w:r>
          </w:p>
          <w:p w14:paraId="2334F9F5" w14:textId="22CB8F0F" w:rsidR="007F52D9" w:rsidRPr="006B1A82" w:rsidRDefault="7EB2A1AB" w:rsidP="007F52D9">
            <w:r>
              <w:t xml:space="preserve">    "id</w:t>
            </w:r>
            <w:r w:rsidR="0027093A" w:rsidRPr="0027093A">
              <w:t>"</w:t>
            </w:r>
            <w:r w:rsidR="00023BB2">
              <w:t>:</w:t>
            </w:r>
            <w:r>
              <w:t>1,</w:t>
            </w:r>
          </w:p>
          <w:p w14:paraId="4265FB34" w14:textId="42D75970" w:rsidR="007F52D9" w:rsidRPr="006B1A82" w:rsidRDefault="7EB2A1AB" w:rsidP="007F52D9">
            <w:r>
              <w:t xml:space="preserve">    "user_id</w:t>
            </w:r>
            <w:r w:rsidR="0027093A" w:rsidRPr="0027093A">
              <w:t>"</w:t>
            </w:r>
            <w:r w:rsidR="00023BB2">
              <w:t>:</w:t>
            </w:r>
            <w:r>
              <w:t>4,</w:t>
            </w:r>
          </w:p>
          <w:p w14:paraId="3358DEFF" w14:textId="3E2C3638" w:rsidR="007F52D9" w:rsidRPr="006B1A82" w:rsidRDefault="7EB2A1AB" w:rsidP="007F52D9">
            <w:r>
              <w:t xml:space="preserve">  },</w:t>
            </w:r>
          </w:p>
          <w:p w14:paraId="736F9C06" w14:textId="3E2C3638" w:rsidR="007F52D9" w:rsidRPr="006B1A82" w:rsidRDefault="7EB2A1AB" w:rsidP="007F52D9">
            <w:r>
              <w:t xml:space="preserve">  {</w:t>
            </w:r>
          </w:p>
          <w:p w14:paraId="1BC185A6" w14:textId="60084EBE" w:rsidR="007F52D9" w:rsidRPr="006B1A82" w:rsidRDefault="7EB2A1AB" w:rsidP="007F52D9">
            <w:r>
              <w:t xml:space="preserve">    "id</w:t>
            </w:r>
            <w:r w:rsidR="0027093A" w:rsidRPr="0027093A">
              <w:t>"</w:t>
            </w:r>
            <w:r w:rsidR="00023BB2">
              <w:t>:</w:t>
            </w:r>
            <w:r>
              <w:t>2,</w:t>
            </w:r>
          </w:p>
          <w:p w14:paraId="6A30E155" w14:textId="36429E3A" w:rsidR="007F52D9" w:rsidRPr="006B1A82" w:rsidRDefault="7EB2A1AB" w:rsidP="007F52D9">
            <w:r>
              <w:t xml:space="preserve">    "user_id</w:t>
            </w:r>
            <w:r w:rsidR="0027093A" w:rsidRPr="0027093A">
              <w:t>"</w:t>
            </w:r>
            <w:r w:rsidR="00023BB2">
              <w:t>:</w:t>
            </w:r>
            <w:r>
              <w:t>5,</w:t>
            </w:r>
          </w:p>
          <w:p w14:paraId="17B0CEF0" w14:textId="3E2C3638" w:rsidR="007F52D9" w:rsidRDefault="7EB2A1AB" w:rsidP="007F52D9">
            <w:r>
              <w:t xml:space="preserve">  },</w:t>
            </w:r>
          </w:p>
          <w:p w14:paraId="310777CD" w14:textId="2BF84191" w:rsidR="4A28469F" w:rsidRDefault="7EB2A1AB" w:rsidP="7EEE7D1F">
            <w:pPr>
              <w:spacing w:line="259" w:lineRule="auto"/>
            </w:pPr>
            <w:r>
              <w:t>]</w:t>
            </w:r>
          </w:p>
        </w:tc>
      </w:tr>
      <w:tr w:rsidR="4A28469F" w14:paraId="4E1AF299" w14:textId="77777777" w:rsidTr="2032040C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2C2E9188" w14:textId="0FE2B2C0" w:rsidR="4A28469F" w:rsidRDefault="7C559B7F" w:rsidP="4A28469F">
            <w:pPr>
              <w:rPr>
                <w:rFonts w:eastAsia="Montserrat" w:cs="Segoe UI"/>
              </w:rPr>
            </w:pPr>
            <w:r w:rsidRPr="7C559B7F">
              <w:t>Lehetséges hibák</w:t>
            </w:r>
          </w:p>
        </w:tc>
        <w:tc>
          <w:tcPr>
            <w:tcW w:w="1134" w:type="dxa"/>
            <w:vAlign w:val="center"/>
          </w:tcPr>
          <w:p w14:paraId="2B222EF2" w14:textId="65D31C04" w:rsidR="4A28469F" w:rsidRDefault="172B42A9" w:rsidP="4A28469F">
            <w:pPr>
              <w:jc w:val="center"/>
              <w:rPr>
                <w:rFonts w:eastAsia="Montserrat" w:cs="Segoe UI"/>
              </w:rPr>
            </w:pPr>
            <w:r w:rsidRPr="172B42A9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708FDD67" w14:textId="04B7D330" w:rsidR="4A28469F" w:rsidRDefault="53368FE6" w:rsidP="4A28469F">
            <w:r w:rsidRPr="53368FE6">
              <w:t>A felhasználó nincs bejelentkezve</w:t>
            </w:r>
          </w:p>
        </w:tc>
      </w:tr>
      <w:tr w:rsidR="4A28469F" w14:paraId="1DABD5D5" w14:textId="77777777" w:rsidTr="62A4D913">
        <w:trPr>
          <w:trHeight w:val="418"/>
        </w:trPr>
        <w:tc>
          <w:tcPr>
            <w:tcW w:w="2122" w:type="dxa"/>
            <w:vMerge/>
          </w:tcPr>
          <w:p w14:paraId="2186D4A4" w14:textId="3910B658" w:rsidR="4A28469F" w:rsidRDefault="4A28469F" w:rsidP="4A28469F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4CAB3B09" w14:textId="44944E7D" w:rsidR="4A28469F" w:rsidRDefault="172B42A9" w:rsidP="4A28469F">
            <w:pPr>
              <w:jc w:val="center"/>
              <w:rPr>
                <w:rFonts w:eastAsia="Montserrat" w:cs="Segoe UI"/>
              </w:rPr>
            </w:pPr>
            <w:r w:rsidRPr="172B42A9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29BC97ED" w14:textId="18E0136D" w:rsidR="4A28469F" w:rsidRDefault="3BA01163" w:rsidP="4A28469F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4A28469F" w14:paraId="2259BFD5" w14:textId="77777777" w:rsidTr="2032040C">
        <w:trPr>
          <w:trHeight w:val="418"/>
        </w:trPr>
        <w:tc>
          <w:tcPr>
            <w:tcW w:w="2122" w:type="dxa"/>
            <w:vMerge/>
          </w:tcPr>
          <w:p w14:paraId="413555AD" w14:textId="603F5AEB" w:rsidR="4A28469F" w:rsidRDefault="4A28469F" w:rsidP="59BB0850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5F5B76E6" w14:textId="4C48B5CB" w:rsidR="4A28469F" w:rsidRDefault="172B42A9" w:rsidP="71A62502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47C1BF67" w14:textId="70F4924E" w:rsidR="4A28469F" w:rsidRDefault="3BA01163" w:rsidP="59BB0850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  <w:tr w:rsidR="003444C0" w14:paraId="7259151D" w14:textId="77777777" w:rsidTr="2032040C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9E49C9E" w14:textId="5F92EF0A" w:rsidR="003444C0" w:rsidRDefault="63BEDAF2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</w:t>
            </w:r>
            <w:proofErr w:type="spellStart"/>
            <w:r w:rsidRPr="00FA5361">
              <w:t>grant</w:t>
            </w:r>
            <w:proofErr w:type="spellEnd"/>
            <w:r w:rsidRPr="00FA5361">
              <w:t>/{</w:t>
            </w:r>
            <w:proofErr w:type="spellStart"/>
            <w:r w:rsidRPr="00FA5361">
              <w:t>user</w:t>
            </w:r>
            <w:proofErr w:type="spellEnd"/>
            <w:r w:rsidRPr="00FA5361">
              <w:t>}</w:t>
            </w:r>
          </w:p>
        </w:tc>
      </w:tr>
      <w:tr w:rsidR="003444C0" w14:paraId="2B63F248" w14:textId="77777777" w:rsidTr="003444C0">
        <w:trPr>
          <w:trHeight w:val="418"/>
        </w:trPr>
        <w:tc>
          <w:tcPr>
            <w:tcW w:w="2122" w:type="dxa"/>
          </w:tcPr>
          <w:p w14:paraId="5E8BF0D2" w14:textId="77777777" w:rsidR="003444C0" w:rsidRDefault="003444C0" w:rsidP="003444C0">
            <w:r w:rsidRPr="57F89361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39A288B9" w14:textId="4CC8C5AC" w:rsidR="003444C0" w:rsidRDefault="63624F3D" w:rsidP="003444C0">
            <w:pPr>
              <w:spacing w:line="259" w:lineRule="auto"/>
              <w:rPr>
                <w:rFonts w:eastAsia="Montserrat" w:cs="Segoe UI"/>
              </w:rPr>
            </w:pPr>
            <w:r w:rsidRPr="63624F3D">
              <w:rPr>
                <w:rFonts w:eastAsia="Montserrat" w:cs="Segoe UI"/>
              </w:rPr>
              <w:t>POST</w:t>
            </w:r>
          </w:p>
        </w:tc>
      </w:tr>
      <w:tr w:rsidR="003444C0" w14:paraId="4445DB1C" w14:textId="77777777" w:rsidTr="003444C0">
        <w:trPr>
          <w:trHeight w:val="418"/>
        </w:trPr>
        <w:tc>
          <w:tcPr>
            <w:tcW w:w="2122" w:type="dxa"/>
          </w:tcPr>
          <w:p w14:paraId="34527C2A" w14:textId="77777777" w:rsidR="003444C0" w:rsidRDefault="003444C0" w:rsidP="003444C0">
            <w:pPr>
              <w:rPr>
                <w:rFonts w:eastAsia="Montserrat" w:cs="Segoe UI"/>
              </w:rPr>
            </w:pPr>
            <w:r w:rsidRPr="57F89361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5B722016" w14:textId="01CD84C1" w:rsidR="003444C0" w:rsidRDefault="5EF3565A" w:rsidP="003444C0">
            <w:pPr>
              <w:spacing w:line="259" w:lineRule="auto"/>
              <w:rPr>
                <w:rFonts w:eastAsia="Montserrat" w:cs="Segoe UI"/>
              </w:rPr>
            </w:pPr>
            <w:r w:rsidRPr="5EF3565A">
              <w:rPr>
                <w:rFonts w:eastAsia="Montserrat" w:cs="Segoe UI"/>
              </w:rPr>
              <w:t>Egy felhasználónak ad adminisztrátori jogot</w:t>
            </w:r>
          </w:p>
        </w:tc>
      </w:tr>
      <w:tr w:rsidR="003444C0" w14:paraId="61507A58" w14:textId="77777777" w:rsidTr="003444C0">
        <w:trPr>
          <w:trHeight w:val="418"/>
        </w:trPr>
        <w:tc>
          <w:tcPr>
            <w:tcW w:w="2122" w:type="dxa"/>
          </w:tcPr>
          <w:p w14:paraId="46F3A952" w14:textId="77777777" w:rsidR="003444C0" w:rsidRDefault="003444C0" w:rsidP="003444C0">
            <w:pPr>
              <w:rPr>
                <w:rFonts w:eastAsia="Montserrat" w:cs="Segoe UI"/>
              </w:rPr>
            </w:pPr>
            <w:r w:rsidRPr="7C559B7F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0CB39B10" w14:textId="5B46F69B" w:rsidR="003444C0" w:rsidRDefault="154CA668" w:rsidP="003444C0">
            <w:pPr>
              <w:spacing w:line="259" w:lineRule="auto"/>
              <w:rPr>
                <w:rFonts w:eastAsia="Montserrat" w:cs="Segoe UI"/>
              </w:rPr>
            </w:pPr>
            <w:r w:rsidRPr="154CA668">
              <w:rPr>
                <w:rFonts w:eastAsia="Montserrat" w:cs="Segoe UI"/>
              </w:rPr>
              <w:t xml:space="preserve">A végpont </w:t>
            </w:r>
            <w:proofErr w:type="spellStart"/>
            <w:r w:rsidRPr="154CA668">
              <w:rPr>
                <w:rFonts w:eastAsia="Montserrat" w:cs="Segoe UI"/>
              </w:rPr>
              <w:t>autentikációhoz</w:t>
            </w:r>
            <w:proofErr w:type="spellEnd"/>
            <w:r w:rsidRPr="154CA668">
              <w:rPr>
                <w:rFonts w:eastAsia="Montserrat" w:cs="Segoe UI"/>
              </w:rPr>
              <w:t xml:space="preserve"> kötött (adminisztrátori jog)</w:t>
            </w:r>
          </w:p>
        </w:tc>
      </w:tr>
      <w:tr w:rsidR="003444C0" w14:paraId="160E95EA" w14:textId="77777777" w:rsidTr="003444C0">
        <w:trPr>
          <w:trHeight w:val="418"/>
        </w:trPr>
        <w:tc>
          <w:tcPr>
            <w:tcW w:w="2122" w:type="dxa"/>
          </w:tcPr>
          <w:p w14:paraId="67727163" w14:textId="77777777" w:rsidR="003444C0" w:rsidRDefault="003444C0" w:rsidP="003444C0">
            <w:r w:rsidRPr="7C559B7F"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2B51433F" w14:textId="77777777" w:rsidR="003444C0" w:rsidRDefault="00650428" w:rsidP="006A1E19">
            <w:pPr>
              <w:spacing w:line="259" w:lineRule="auto"/>
              <w:rPr>
                <w:rFonts w:eastAsia="Montserrat" w:cs="Segoe UI"/>
              </w:rPr>
            </w:pPr>
            <w:proofErr w:type="spellStart"/>
            <w:r>
              <w:rPr>
                <w:rFonts w:eastAsia="Montserrat" w:cs="Segoe UI"/>
              </w:rPr>
              <w:t>id</w:t>
            </w:r>
            <w:proofErr w:type="spellEnd"/>
          </w:p>
          <w:p w14:paraId="43E20998" w14:textId="77777777" w:rsidR="00650428" w:rsidRDefault="00650428" w:rsidP="00170984">
            <w:pPr>
              <w:pStyle w:val="ListParagraph"/>
              <w:numPr>
                <w:ilvl w:val="0"/>
                <w:numId w:val="31"/>
              </w:numPr>
              <w:rPr>
                <w:rFonts w:eastAsia="Montserrat" w:cs="Segoe UI"/>
              </w:rPr>
            </w:pPr>
            <w:r w:rsidRPr="00650428">
              <w:rPr>
                <w:rFonts w:eastAsia="Montserrat" w:cs="Segoe UI"/>
              </w:rPr>
              <w:t>A felhasználó azonosítója</w:t>
            </w:r>
          </w:p>
          <w:p w14:paraId="2C74C0A0" w14:textId="284B9FAD" w:rsidR="003444C0" w:rsidRDefault="00650428" w:rsidP="00170984">
            <w:pPr>
              <w:pStyle w:val="ListParagraph"/>
              <w:numPr>
                <w:ilvl w:val="0"/>
                <w:numId w:val="31"/>
              </w:num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Egész szám</w:t>
            </w:r>
          </w:p>
        </w:tc>
      </w:tr>
      <w:tr w:rsidR="003444C0" w14:paraId="06643CB3" w14:textId="77777777" w:rsidTr="003444C0">
        <w:trPr>
          <w:trHeight w:val="418"/>
        </w:trPr>
        <w:tc>
          <w:tcPr>
            <w:tcW w:w="2122" w:type="dxa"/>
          </w:tcPr>
          <w:p w14:paraId="4899F90A" w14:textId="77777777" w:rsidR="003444C0" w:rsidRDefault="003444C0" w:rsidP="003444C0">
            <w:r w:rsidRPr="7C559B7F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55F3D5F7" w14:textId="4E4175CC" w:rsidR="003444C0" w:rsidRDefault="6CBD4A28" w:rsidP="003444C0">
            <w:pPr>
              <w:spacing w:line="259" w:lineRule="auto"/>
              <w:rPr>
                <w:rFonts w:eastAsia="Montserrat" w:cs="Segoe UI"/>
              </w:rPr>
            </w:pPr>
            <w:proofErr w:type="spellStart"/>
            <w:r w:rsidRPr="6CBD4A28">
              <w:rPr>
                <w:rFonts w:eastAsia="Montserrat" w:cs="Segoe UI"/>
              </w:rPr>
              <w:t>admin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users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grant</w:t>
            </w:r>
            <w:proofErr w:type="spellEnd"/>
            <w:r w:rsidRPr="6CBD4A28">
              <w:rPr>
                <w:rFonts w:eastAsia="Montserrat" w:cs="Segoe UI"/>
              </w:rPr>
              <w:t>/1</w:t>
            </w:r>
          </w:p>
        </w:tc>
      </w:tr>
      <w:tr w:rsidR="003444C0" w14:paraId="5EE6AF62" w14:textId="77777777" w:rsidTr="003444C0">
        <w:trPr>
          <w:trHeight w:val="418"/>
        </w:trPr>
        <w:tc>
          <w:tcPr>
            <w:tcW w:w="2122" w:type="dxa"/>
          </w:tcPr>
          <w:p w14:paraId="4E795BF2" w14:textId="77777777" w:rsidR="003444C0" w:rsidRDefault="003444C0" w:rsidP="003444C0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20C9203E" w14:textId="77777777" w:rsidR="003444C0" w:rsidRDefault="003444C0" w:rsidP="003444C0">
            <w:pPr>
              <w:spacing w:line="259" w:lineRule="auto"/>
            </w:pPr>
          </w:p>
        </w:tc>
      </w:tr>
      <w:tr w:rsidR="003444C0" w14:paraId="25F07A4F" w14:textId="77777777" w:rsidTr="2032040C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52E319AB" w14:textId="77777777" w:rsidR="003444C0" w:rsidRDefault="003444C0" w:rsidP="003444C0">
            <w:pPr>
              <w:rPr>
                <w:rFonts w:eastAsia="Montserrat" w:cs="Segoe UI"/>
              </w:rPr>
            </w:pPr>
            <w:r w:rsidRPr="7C559B7F">
              <w:t>Lehetséges hibák</w:t>
            </w:r>
          </w:p>
        </w:tc>
        <w:tc>
          <w:tcPr>
            <w:tcW w:w="1134" w:type="dxa"/>
            <w:vAlign w:val="center"/>
          </w:tcPr>
          <w:p w14:paraId="6D5C9181" w14:textId="77777777" w:rsidR="003444C0" w:rsidRDefault="003444C0" w:rsidP="003444C0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134700A5" w14:textId="0B63DE6C" w:rsidR="003444C0" w:rsidRDefault="53368FE6" w:rsidP="003444C0">
            <w:r w:rsidRPr="53368FE6">
              <w:t>A felhasználó nincs bejelentkezve</w:t>
            </w:r>
          </w:p>
        </w:tc>
      </w:tr>
      <w:tr w:rsidR="003444C0" w14:paraId="34946386" w14:textId="77777777" w:rsidTr="003444C0">
        <w:trPr>
          <w:trHeight w:val="418"/>
        </w:trPr>
        <w:tc>
          <w:tcPr>
            <w:tcW w:w="2122" w:type="dxa"/>
            <w:vMerge/>
          </w:tcPr>
          <w:p w14:paraId="1590DD4D" w14:textId="77777777" w:rsidR="003444C0" w:rsidRDefault="003444C0" w:rsidP="003444C0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71869A14" w14:textId="77777777" w:rsidR="003444C0" w:rsidRDefault="003444C0" w:rsidP="003444C0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53D1D991" w14:textId="1D4062DB" w:rsidR="003444C0" w:rsidRDefault="3BA01163" w:rsidP="003444C0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003444C0" w14:paraId="042F41F3" w14:textId="77777777" w:rsidTr="2032040C">
        <w:trPr>
          <w:trHeight w:val="418"/>
        </w:trPr>
        <w:tc>
          <w:tcPr>
            <w:tcW w:w="2122" w:type="dxa"/>
            <w:vMerge/>
          </w:tcPr>
          <w:p w14:paraId="3BBAC8F9" w14:textId="77777777" w:rsidR="003444C0" w:rsidRDefault="003444C0" w:rsidP="003444C0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07BCC244" w14:textId="77777777" w:rsidR="003444C0" w:rsidRDefault="003444C0" w:rsidP="003444C0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6F755AF4" w14:textId="129151F2" w:rsidR="003444C0" w:rsidRDefault="3BA01163" w:rsidP="003444C0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  <w:tr w:rsidR="00D80F93" w14:paraId="434963F1" w14:textId="77777777" w:rsidTr="2032040C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7FC40A9" w14:textId="19077744" w:rsidR="00D80F93" w:rsidRDefault="53368FE6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</w:t>
            </w:r>
            <w:proofErr w:type="spellStart"/>
            <w:r w:rsidRPr="00FA5361">
              <w:t>revoke</w:t>
            </w:r>
            <w:proofErr w:type="spellEnd"/>
            <w:r w:rsidRPr="00FA5361">
              <w:t>/{</w:t>
            </w:r>
            <w:proofErr w:type="spellStart"/>
            <w:r w:rsidRPr="00FA5361">
              <w:t>user</w:t>
            </w:r>
            <w:proofErr w:type="spellEnd"/>
            <w:r w:rsidRPr="00FA5361">
              <w:t>}</w:t>
            </w:r>
          </w:p>
        </w:tc>
      </w:tr>
      <w:tr w:rsidR="00D80F93" w14:paraId="437064B4" w14:textId="77777777" w:rsidTr="00F544CC">
        <w:trPr>
          <w:trHeight w:val="418"/>
        </w:trPr>
        <w:tc>
          <w:tcPr>
            <w:tcW w:w="2122" w:type="dxa"/>
          </w:tcPr>
          <w:p w14:paraId="718BF881" w14:textId="77777777" w:rsidR="00D80F93" w:rsidRDefault="00D80F93" w:rsidP="00F544CC">
            <w:r w:rsidRPr="57F89361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21C9528B" w14:textId="2044C184" w:rsidR="00D80F93" w:rsidRDefault="63624F3D" w:rsidP="00F544CC">
            <w:pPr>
              <w:spacing w:line="259" w:lineRule="auto"/>
              <w:rPr>
                <w:rFonts w:eastAsia="Montserrat" w:cs="Segoe UI"/>
              </w:rPr>
            </w:pPr>
            <w:r w:rsidRPr="63624F3D">
              <w:rPr>
                <w:rFonts w:eastAsia="Montserrat" w:cs="Segoe UI"/>
              </w:rPr>
              <w:t>POST</w:t>
            </w:r>
          </w:p>
        </w:tc>
      </w:tr>
      <w:tr w:rsidR="00D80F93" w14:paraId="5C2AB027" w14:textId="77777777" w:rsidTr="00F544CC">
        <w:trPr>
          <w:trHeight w:val="418"/>
        </w:trPr>
        <w:tc>
          <w:tcPr>
            <w:tcW w:w="2122" w:type="dxa"/>
          </w:tcPr>
          <w:p w14:paraId="49D42ECC" w14:textId="77777777" w:rsidR="00D80F93" w:rsidRDefault="00D80F93" w:rsidP="00F544CC">
            <w:pPr>
              <w:rPr>
                <w:rFonts w:eastAsia="Montserrat" w:cs="Segoe UI"/>
              </w:rPr>
            </w:pPr>
            <w:r w:rsidRPr="57F89361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6C14270B" w14:textId="1D38944D" w:rsidR="00D80F93" w:rsidRDefault="7EB2A1AB" w:rsidP="00F544CC">
            <w:pPr>
              <w:spacing w:line="259" w:lineRule="auto"/>
              <w:rPr>
                <w:rFonts w:eastAsia="Montserrat" w:cs="Segoe UI"/>
              </w:rPr>
            </w:pPr>
            <w:r w:rsidRPr="7EB2A1AB">
              <w:rPr>
                <w:rFonts w:eastAsia="Montserrat" w:cs="Segoe UI"/>
              </w:rPr>
              <w:t xml:space="preserve">Egy </w:t>
            </w:r>
            <w:r w:rsidR="00433262">
              <w:rPr>
                <w:rFonts w:eastAsia="Montserrat" w:cs="Segoe UI"/>
              </w:rPr>
              <w:t>adminisztrátortól</w:t>
            </w:r>
            <w:r w:rsidRPr="7EB2A1AB">
              <w:rPr>
                <w:rFonts w:eastAsia="Montserrat" w:cs="Segoe UI"/>
              </w:rPr>
              <w:t xml:space="preserve"> elveszi adminisztrátori jogát</w:t>
            </w:r>
          </w:p>
        </w:tc>
      </w:tr>
      <w:tr w:rsidR="00D80F93" w14:paraId="1592D41C" w14:textId="77777777" w:rsidTr="00F544CC">
        <w:trPr>
          <w:trHeight w:val="418"/>
        </w:trPr>
        <w:tc>
          <w:tcPr>
            <w:tcW w:w="2122" w:type="dxa"/>
          </w:tcPr>
          <w:p w14:paraId="6CB4BC61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6CABCAE0" w14:textId="25B29773" w:rsidR="00D80F93" w:rsidRDefault="154CA668" w:rsidP="00F544CC">
            <w:pPr>
              <w:spacing w:line="259" w:lineRule="auto"/>
              <w:rPr>
                <w:rFonts w:eastAsia="Montserrat" w:cs="Segoe UI"/>
              </w:rPr>
            </w:pPr>
            <w:r w:rsidRPr="154CA668">
              <w:rPr>
                <w:rFonts w:eastAsia="Montserrat" w:cs="Segoe UI"/>
              </w:rPr>
              <w:t xml:space="preserve">A végpont </w:t>
            </w:r>
            <w:proofErr w:type="spellStart"/>
            <w:r w:rsidRPr="154CA668">
              <w:rPr>
                <w:rFonts w:eastAsia="Montserrat" w:cs="Segoe UI"/>
              </w:rPr>
              <w:t>autentikációhoz</w:t>
            </w:r>
            <w:proofErr w:type="spellEnd"/>
            <w:r w:rsidRPr="154CA668">
              <w:rPr>
                <w:rFonts w:eastAsia="Montserrat" w:cs="Segoe UI"/>
              </w:rPr>
              <w:t xml:space="preserve"> kötött (adminisztrátori jog)</w:t>
            </w:r>
          </w:p>
        </w:tc>
      </w:tr>
      <w:tr w:rsidR="00D80F93" w14:paraId="48667238" w14:textId="77777777" w:rsidTr="00F544CC">
        <w:trPr>
          <w:trHeight w:val="418"/>
        </w:trPr>
        <w:tc>
          <w:tcPr>
            <w:tcW w:w="2122" w:type="dxa"/>
          </w:tcPr>
          <w:p w14:paraId="3CDFFCD4" w14:textId="77777777" w:rsidR="00D80F93" w:rsidRDefault="00D80F93" w:rsidP="00F544CC">
            <w:r w:rsidRPr="7C559B7F">
              <w:lastRenderedPageBreak/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7DF82186" w14:textId="12C97AF2" w:rsidR="00D80F93" w:rsidRDefault="003618D6" w:rsidP="00581EAA">
            <w:pPr>
              <w:spacing w:line="259" w:lineRule="auto"/>
            </w:pPr>
            <w:proofErr w:type="spellStart"/>
            <w:r>
              <w:t>user_id</w:t>
            </w:r>
            <w:proofErr w:type="spellEnd"/>
          </w:p>
          <w:p w14:paraId="7219AA5D" w14:textId="3E51B2D1" w:rsidR="00D80F93" w:rsidRDefault="02238299" w:rsidP="00170984">
            <w:pPr>
              <w:pStyle w:val="ListParagraph"/>
              <w:numPr>
                <w:ilvl w:val="0"/>
                <w:numId w:val="31"/>
              </w:numPr>
            </w:pPr>
            <w:r>
              <w:t>A felhasználó azonosítója</w:t>
            </w:r>
          </w:p>
          <w:p w14:paraId="77F335DE" w14:textId="2E162E12" w:rsidR="00D80F93" w:rsidRDefault="003618D6" w:rsidP="00170984">
            <w:pPr>
              <w:pStyle w:val="ListParagraph"/>
              <w:numPr>
                <w:ilvl w:val="0"/>
                <w:numId w:val="31"/>
              </w:numPr>
            </w:pPr>
            <w:r>
              <w:t>Egész szám</w:t>
            </w:r>
          </w:p>
        </w:tc>
      </w:tr>
      <w:tr w:rsidR="00D80F93" w14:paraId="719A7D9F" w14:textId="77777777" w:rsidTr="00F544CC">
        <w:trPr>
          <w:trHeight w:val="418"/>
        </w:trPr>
        <w:tc>
          <w:tcPr>
            <w:tcW w:w="2122" w:type="dxa"/>
          </w:tcPr>
          <w:p w14:paraId="1D38AFD4" w14:textId="77777777" w:rsidR="00D80F93" w:rsidRDefault="00D80F93" w:rsidP="00F544CC">
            <w:r w:rsidRPr="7C559B7F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22BE178F" w14:textId="7BC772F1" w:rsidR="00D80F93" w:rsidRDefault="6CBD4A28" w:rsidP="00F544CC">
            <w:pPr>
              <w:spacing w:line="259" w:lineRule="auto"/>
              <w:rPr>
                <w:rFonts w:eastAsia="Montserrat" w:cs="Segoe UI"/>
              </w:rPr>
            </w:pPr>
            <w:proofErr w:type="spellStart"/>
            <w:r w:rsidRPr="6CBD4A28">
              <w:rPr>
                <w:rFonts w:eastAsia="Montserrat" w:cs="Segoe UI"/>
              </w:rPr>
              <w:t>admin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users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revoke</w:t>
            </w:r>
            <w:proofErr w:type="spellEnd"/>
            <w:r w:rsidRPr="6CBD4A28">
              <w:rPr>
                <w:rFonts w:eastAsia="Montserrat" w:cs="Segoe UI"/>
              </w:rPr>
              <w:t>/1</w:t>
            </w:r>
          </w:p>
        </w:tc>
      </w:tr>
      <w:tr w:rsidR="00D80F93" w14:paraId="1E0894B8" w14:textId="77777777" w:rsidTr="00F544CC">
        <w:trPr>
          <w:trHeight w:val="418"/>
        </w:trPr>
        <w:tc>
          <w:tcPr>
            <w:tcW w:w="2122" w:type="dxa"/>
          </w:tcPr>
          <w:p w14:paraId="4ED23133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70B655DB" w14:textId="77777777" w:rsidR="00D80F93" w:rsidRDefault="00D80F93" w:rsidP="00F544CC">
            <w:pPr>
              <w:spacing w:line="259" w:lineRule="auto"/>
            </w:pPr>
          </w:p>
        </w:tc>
      </w:tr>
      <w:tr w:rsidR="00D80F93" w14:paraId="4BE1FA56" w14:textId="77777777" w:rsidTr="4DDA5FD5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4A3E0885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Lehetséges hibák</w:t>
            </w:r>
          </w:p>
        </w:tc>
        <w:tc>
          <w:tcPr>
            <w:tcW w:w="1134" w:type="dxa"/>
            <w:vAlign w:val="center"/>
          </w:tcPr>
          <w:p w14:paraId="48D9C091" w14:textId="77777777" w:rsidR="00D80F93" w:rsidRDefault="00D80F93" w:rsidP="00F544CC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64BD43E1" w14:textId="53F654E3" w:rsidR="00D80F93" w:rsidRDefault="2032040C" w:rsidP="00F544CC">
            <w:r w:rsidRPr="2032040C">
              <w:t>A felhasználó nincs bejelentkezve</w:t>
            </w:r>
          </w:p>
        </w:tc>
      </w:tr>
      <w:tr w:rsidR="00D80F93" w14:paraId="57BE1DFA" w14:textId="77777777" w:rsidTr="00F544CC">
        <w:trPr>
          <w:trHeight w:val="418"/>
        </w:trPr>
        <w:tc>
          <w:tcPr>
            <w:tcW w:w="2122" w:type="dxa"/>
            <w:vMerge/>
          </w:tcPr>
          <w:p w14:paraId="374D88CA" w14:textId="77777777" w:rsidR="00D80F93" w:rsidRDefault="00D80F93" w:rsidP="00F544CC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3485752A" w14:textId="77777777" w:rsidR="00D80F93" w:rsidRDefault="00D80F93" w:rsidP="00F544CC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7EECA68B" w14:textId="15DED791" w:rsidR="00D80F93" w:rsidRDefault="3BA01163" w:rsidP="00F544CC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00D80F93" w14:paraId="18CFA797" w14:textId="77777777" w:rsidTr="4DDA5FD5">
        <w:trPr>
          <w:trHeight w:val="418"/>
        </w:trPr>
        <w:tc>
          <w:tcPr>
            <w:tcW w:w="2122" w:type="dxa"/>
            <w:vMerge/>
          </w:tcPr>
          <w:p w14:paraId="3390E6D9" w14:textId="77777777" w:rsidR="00D80F93" w:rsidRDefault="00D80F93" w:rsidP="00F544CC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58F4E34E" w14:textId="77777777" w:rsidR="00D80F93" w:rsidRDefault="00D80F93" w:rsidP="00F544CC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45C10452" w14:textId="1563851D" w:rsidR="00D80F93" w:rsidRDefault="3BA01163" w:rsidP="00F544CC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</w:tbl>
    <w:p w14:paraId="307D372E" w14:textId="38F7883C" w:rsidR="002C6AF9" w:rsidRPr="002C6AF9" w:rsidRDefault="002C6AF9" w:rsidP="00EE4C20"/>
    <w:p w14:paraId="4513283B" w14:textId="53B3951B" w:rsidR="3A07B66E" w:rsidRPr="000D6E05" w:rsidRDefault="70C56487" w:rsidP="00855A1C">
      <w:pPr>
        <w:pStyle w:val="Heading3Quizion"/>
        <w:numPr>
          <w:ilvl w:val="2"/>
          <w:numId w:val="1"/>
        </w:numPr>
        <w:ind w:left="709" w:hanging="709"/>
      </w:pPr>
      <w:bookmarkStart w:id="31" w:name="_Toc1437514274"/>
      <w:r>
        <w:t>Regisztrációs végpontok böngészőn</w:t>
      </w:r>
      <w:bookmarkEnd w:id="31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2925"/>
        <w:gridCol w:w="6136"/>
      </w:tblGrid>
      <w:tr w:rsidR="636C1D9D" w14:paraId="7DDEEB2C" w14:textId="77777777" w:rsidTr="70C56487">
        <w:tc>
          <w:tcPr>
            <w:tcW w:w="9061" w:type="dxa"/>
            <w:gridSpan w:val="2"/>
            <w:tcBorders>
              <w:top w:val="double" w:sz="4" w:space="0" w:color="000000" w:themeColor="text1"/>
            </w:tcBorders>
          </w:tcPr>
          <w:p w14:paraId="52FC5FC0" w14:textId="1D2BD0AA" w:rsidR="636C1D9D" w:rsidRDefault="636C1D9D" w:rsidP="00481A84">
            <w:pPr>
              <w:pStyle w:val="APIVgpontCm"/>
              <w:rPr>
                <w:rFonts w:eastAsia="Montserrat" w:cs="Segoe UI"/>
              </w:rPr>
            </w:pPr>
            <w:proofErr w:type="spellStart"/>
            <w:r w:rsidRPr="00FA5361">
              <w:t>register</w:t>
            </w:r>
            <w:proofErr w:type="spellEnd"/>
          </w:p>
        </w:tc>
      </w:tr>
      <w:tr w:rsidR="00287820" w14:paraId="1B2441EF" w14:textId="77777777" w:rsidTr="368AEDAB">
        <w:tc>
          <w:tcPr>
            <w:tcW w:w="2925" w:type="dxa"/>
          </w:tcPr>
          <w:p w14:paraId="32DA3100" w14:textId="11458F4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6" w:type="dxa"/>
          </w:tcPr>
          <w:p w14:paraId="302E23C0" w14:textId="2C04E6EE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GET</w:t>
            </w:r>
          </w:p>
        </w:tc>
      </w:tr>
      <w:tr w:rsidR="00287820" w14:paraId="37096D72" w14:textId="77777777" w:rsidTr="368AEDAB">
        <w:tc>
          <w:tcPr>
            <w:tcW w:w="2925" w:type="dxa"/>
          </w:tcPr>
          <w:p w14:paraId="16F8413B" w14:textId="55650A3E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Leírás</w:t>
            </w:r>
          </w:p>
        </w:tc>
        <w:tc>
          <w:tcPr>
            <w:tcW w:w="6136" w:type="dxa"/>
          </w:tcPr>
          <w:p w14:paraId="3C044C67" w14:textId="1B5BE41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Regisztráció</w:t>
            </w:r>
          </w:p>
        </w:tc>
      </w:tr>
      <w:tr w:rsidR="00287820" w14:paraId="195A9DF2" w14:textId="77777777" w:rsidTr="368AEDAB">
        <w:tc>
          <w:tcPr>
            <w:tcW w:w="2925" w:type="dxa"/>
          </w:tcPr>
          <w:p w14:paraId="0FD00D3E" w14:textId="70ADF81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Követelmények</w:t>
            </w:r>
          </w:p>
        </w:tc>
        <w:tc>
          <w:tcPr>
            <w:tcW w:w="6136" w:type="dxa"/>
          </w:tcPr>
          <w:p w14:paraId="6573EA66" w14:textId="2E89B79D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A végpont nem igényel jogosultságot</w:t>
            </w:r>
          </w:p>
        </w:tc>
      </w:tr>
      <w:tr w:rsidR="00287820" w14:paraId="069E286E" w14:textId="77777777" w:rsidTr="368AEDAB">
        <w:trPr>
          <w:trHeight w:val="315"/>
        </w:trPr>
        <w:tc>
          <w:tcPr>
            <w:tcW w:w="2925" w:type="dxa"/>
          </w:tcPr>
          <w:p w14:paraId="52C6ACC0" w14:textId="4C172A4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Várt paraméterek</w:t>
            </w:r>
          </w:p>
        </w:tc>
        <w:tc>
          <w:tcPr>
            <w:tcW w:w="6136" w:type="dxa"/>
          </w:tcPr>
          <w:p w14:paraId="1DEEA00B" w14:textId="4C7AC429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00287820" w14:paraId="188442EC" w14:textId="77777777" w:rsidTr="368AEDAB">
        <w:trPr>
          <w:trHeight w:val="315"/>
        </w:trPr>
        <w:tc>
          <w:tcPr>
            <w:tcW w:w="2925" w:type="dxa"/>
          </w:tcPr>
          <w:p w14:paraId="47F2A560" w14:textId="6194073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Példa adatok</w:t>
            </w:r>
          </w:p>
        </w:tc>
        <w:tc>
          <w:tcPr>
            <w:tcW w:w="6136" w:type="dxa"/>
          </w:tcPr>
          <w:p w14:paraId="3B83CAF4" w14:textId="704F65C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00287820" w14:paraId="139699D3" w14:textId="77777777" w:rsidTr="368AEDAB">
        <w:trPr>
          <w:trHeight w:val="325"/>
        </w:trPr>
        <w:tc>
          <w:tcPr>
            <w:tcW w:w="2925" w:type="dxa"/>
          </w:tcPr>
          <w:p w14:paraId="63F8E771" w14:textId="343D59C0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Eredmény</w:t>
            </w:r>
          </w:p>
        </w:tc>
        <w:tc>
          <w:tcPr>
            <w:tcW w:w="6136" w:type="dxa"/>
          </w:tcPr>
          <w:p w14:paraId="49D0B1FC" w14:textId="55FA11E9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 xml:space="preserve">Elirányít a </w:t>
            </w:r>
            <w:proofErr w:type="spellStart"/>
            <w:r w:rsidRPr="636C1D9D">
              <w:rPr>
                <w:rFonts w:eastAsia="Calibri" w:cs="Calibri"/>
              </w:rPr>
              <w:t>register</w:t>
            </w:r>
            <w:proofErr w:type="spellEnd"/>
            <w:r w:rsidRPr="636C1D9D">
              <w:rPr>
                <w:rFonts w:eastAsia="Calibri" w:cs="Calibri"/>
              </w:rPr>
              <w:t xml:space="preserve"> </w:t>
            </w:r>
            <w:proofErr w:type="spellStart"/>
            <w:r w:rsidRPr="636C1D9D">
              <w:rPr>
                <w:rFonts w:eastAsia="Calibri" w:cs="Calibri"/>
              </w:rPr>
              <w:t>view-ra</w:t>
            </w:r>
            <w:proofErr w:type="spellEnd"/>
          </w:p>
        </w:tc>
      </w:tr>
      <w:tr w:rsidR="00082CF1" w14:paraId="1BB469D9" w14:textId="6646C653" w:rsidTr="368AEDAB">
        <w:trPr>
          <w:trHeight w:val="325"/>
        </w:trPr>
        <w:tc>
          <w:tcPr>
            <w:tcW w:w="2925" w:type="dxa"/>
          </w:tcPr>
          <w:p w14:paraId="443FFE02" w14:textId="2E7D7A68" w:rsidR="216E6530" w:rsidRDefault="346CB591" w:rsidP="216E6530">
            <w:pPr>
              <w:spacing w:line="259" w:lineRule="auto"/>
              <w:rPr>
                <w:rFonts w:eastAsiaTheme="minorEastAsia"/>
              </w:rPr>
            </w:pPr>
            <w:r w:rsidRPr="6A1269A5">
              <w:rPr>
                <w:rFonts w:eastAsiaTheme="minorEastAsia"/>
              </w:rPr>
              <w:t>Lehetséges hibák</w:t>
            </w:r>
          </w:p>
        </w:tc>
        <w:tc>
          <w:tcPr>
            <w:tcW w:w="6136" w:type="dxa"/>
          </w:tcPr>
          <w:p w14:paraId="530EBB5E" w14:textId="68087B4D" w:rsidR="216E6530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Hibás átirányítás, megjelenítés</w:t>
            </w:r>
          </w:p>
        </w:tc>
      </w:tr>
      <w:tr w:rsidR="636C1D9D" w14:paraId="5104A1D5" w14:textId="77777777" w:rsidTr="70C56487">
        <w:tc>
          <w:tcPr>
            <w:tcW w:w="9061" w:type="dxa"/>
            <w:gridSpan w:val="2"/>
            <w:tcBorders>
              <w:top w:val="double" w:sz="4" w:space="0" w:color="000000" w:themeColor="text1"/>
            </w:tcBorders>
          </w:tcPr>
          <w:p w14:paraId="3162F808" w14:textId="1D2BD0AA" w:rsidR="636C1D9D" w:rsidRDefault="636C1D9D" w:rsidP="00481A84">
            <w:pPr>
              <w:pStyle w:val="APIVgpontCm"/>
              <w:rPr>
                <w:rFonts w:eastAsia="Montserrat" w:cs="Segoe UI"/>
              </w:rPr>
            </w:pPr>
            <w:proofErr w:type="spellStart"/>
            <w:r w:rsidRPr="00FA5361">
              <w:t>register</w:t>
            </w:r>
            <w:proofErr w:type="spellEnd"/>
          </w:p>
        </w:tc>
      </w:tr>
      <w:tr w:rsidR="00287820" w14:paraId="16DA73D3" w14:textId="77777777" w:rsidTr="368AEDAB">
        <w:tc>
          <w:tcPr>
            <w:tcW w:w="2925" w:type="dxa"/>
          </w:tcPr>
          <w:p w14:paraId="51D49B19" w14:textId="11458F4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6" w:type="dxa"/>
          </w:tcPr>
          <w:p w14:paraId="47D00614" w14:textId="0F73E61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POST</w:t>
            </w:r>
          </w:p>
        </w:tc>
      </w:tr>
      <w:tr w:rsidR="00287820" w14:paraId="4837B576" w14:textId="77777777" w:rsidTr="368AEDAB">
        <w:tc>
          <w:tcPr>
            <w:tcW w:w="2925" w:type="dxa"/>
          </w:tcPr>
          <w:p w14:paraId="2CCB223C" w14:textId="55650A3E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Leírás</w:t>
            </w:r>
          </w:p>
        </w:tc>
        <w:tc>
          <w:tcPr>
            <w:tcW w:w="6136" w:type="dxa"/>
          </w:tcPr>
          <w:p w14:paraId="7B94C47F" w14:textId="1B5BE41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Regisztráció</w:t>
            </w:r>
          </w:p>
        </w:tc>
      </w:tr>
      <w:tr w:rsidR="00287820" w14:paraId="1138614F" w14:textId="77777777" w:rsidTr="368AEDAB">
        <w:trPr>
          <w:trHeight w:val="312"/>
        </w:trPr>
        <w:tc>
          <w:tcPr>
            <w:tcW w:w="2925" w:type="dxa"/>
          </w:tcPr>
          <w:p w14:paraId="5A1165F7" w14:textId="70ADF81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Követelmények</w:t>
            </w:r>
          </w:p>
        </w:tc>
        <w:tc>
          <w:tcPr>
            <w:tcW w:w="6136" w:type="dxa"/>
          </w:tcPr>
          <w:p w14:paraId="4E107097" w14:textId="2E89B79D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A végpont nem igényel jogosultságot</w:t>
            </w:r>
          </w:p>
        </w:tc>
      </w:tr>
      <w:tr w:rsidR="00287820" w14:paraId="4E61D6C4" w14:textId="77777777" w:rsidTr="368AEDAB">
        <w:trPr>
          <w:trHeight w:val="315"/>
        </w:trPr>
        <w:tc>
          <w:tcPr>
            <w:tcW w:w="2925" w:type="dxa"/>
          </w:tcPr>
          <w:p w14:paraId="56CC0A2C" w14:textId="4C172A4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Várt paraméterek</w:t>
            </w:r>
          </w:p>
        </w:tc>
        <w:tc>
          <w:tcPr>
            <w:tcW w:w="6136" w:type="dxa"/>
          </w:tcPr>
          <w:p w14:paraId="6B4B11ED" w14:textId="156AD222" w:rsidR="636C1D9D" w:rsidRDefault="70C56487" w:rsidP="636C1D9D">
            <w:pPr>
              <w:spacing w:line="259" w:lineRule="auto"/>
              <w:rPr>
                <w:rFonts w:eastAsia="Calibri" w:cs="Calibri"/>
              </w:rPr>
            </w:pPr>
            <w:proofErr w:type="spellStart"/>
            <w:r w:rsidRPr="70C56487">
              <w:rPr>
                <w:rFonts w:eastAsia="Calibri" w:cs="Calibri"/>
              </w:rPr>
              <w:t>name</w:t>
            </w:r>
            <w:proofErr w:type="spellEnd"/>
            <w:r w:rsidRPr="70C56487">
              <w:rPr>
                <w:rFonts w:eastAsia="Calibri" w:cs="Calibri"/>
              </w:rPr>
              <w:t xml:space="preserve">, email, </w:t>
            </w:r>
            <w:proofErr w:type="spellStart"/>
            <w:r w:rsidRPr="70C56487">
              <w:rPr>
                <w:rFonts w:eastAsia="Calibri" w:cs="Calibri"/>
              </w:rPr>
              <w:t>password</w:t>
            </w:r>
            <w:proofErr w:type="spellEnd"/>
          </w:p>
        </w:tc>
      </w:tr>
      <w:tr w:rsidR="00287820" w14:paraId="4B1F661E" w14:textId="77777777" w:rsidTr="368AEDAB">
        <w:trPr>
          <w:trHeight w:val="315"/>
        </w:trPr>
        <w:tc>
          <w:tcPr>
            <w:tcW w:w="2925" w:type="dxa"/>
          </w:tcPr>
          <w:p w14:paraId="24C3BA9E" w14:textId="6194073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Példa adatok</w:t>
            </w:r>
          </w:p>
        </w:tc>
        <w:tc>
          <w:tcPr>
            <w:tcW w:w="6136" w:type="dxa"/>
          </w:tcPr>
          <w:p w14:paraId="39F01E62" w14:textId="635AB3C5" w:rsidR="636C1D9D" w:rsidRDefault="004F1BFB" w:rsidP="636C1D9D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Test</w:t>
            </w:r>
            <w:r w:rsidR="70C56487" w:rsidRPr="70C56487">
              <w:rPr>
                <w:rFonts w:eastAsia="Calibri" w:cs="Calibri"/>
              </w:rPr>
              <w:t xml:space="preserve">, </w:t>
            </w:r>
            <w:r>
              <w:rPr>
                <w:rFonts w:eastAsia="Calibri" w:cs="Calibri"/>
              </w:rPr>
              <w:t>test</w:t>
            </w:r>
            <w:r w:rsidR="70C56487" w:rsidRPr="70C56487">
              <w:rPr>
                <w:rFonts w:eastAsia="Calibri" w:cs="Calibri"/>
              </w:rPr>
              <w:t>@</w:t>
            </w:r>
            <w:r>
              <w:rPr>
                <w:rFonts w:eastAsia="Calibri" w:cs="Calibri"/>
              </w:rPr>
              <w:t>example</w:t>
            </w:r>
            <w:r w:rsidR="70C56487" w:rsidRPr="70C56487">
              <w:rPr>
                <w:rFonts w:eastAsia="Calibri" w:cs="Calibri"/>
              </w:rPr>
              <w:t>.</w:t>
            </w:r>
            <w:r>
              <w:rPr>
                <w:rFonts w:eastAsia="Calibri" w:cs="Calibri"/>
              </w:rPr>
              <w:t>com</w:t>
            </w:r>
            <w:r w:rsidR="70C56487" w:rsidRPr="70C56487">
              <w:rPr>
                <w:rFonts w:eastAsia="Calibri" w:cs="Calibri"/>
              </w:rPr>
              <w:t xml:space="preserve">, </w:t>
            </w:r>
            <w:r>
              <w:rPr>
                <w:rFonts w:eastAsia="Calibri" w:cs="Calibri"/>
              </w:rPr>
              <w:t>Password123</w:t>
            </w:r>
          </w:p>
        </w:tc>
      </w:tr>
      <w:tr w:rsidR="00287820" w14:paraId="3948902B" w14:textId="77777777" w:rsidTr="368AEDAB">
        <w:trPr>
          <w:trHeight w:val="300"/>
        </w:trPr>
        <w:tc>
          <w:tcPr>
            <w:tcW w:w="2925" w:type="dxa"/>
          </w:tcPr>
          <w:p w14:paraId="04409745" w14:textId="343D59C0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Eredmény</w:t>
            </w:r>
          </w:p>
        </w:tc>
        <w:tc>
          <w:tcPr>
            <w:tcW w:w="6136" w:type="dxa"/>
          </w:tcPr>
          <w:p w14:paraId="15C31D9F" w14:textId="53B76E5E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Sikeres regisztráció</w:t>
            </w:r>
          </w:p>
        </w:tc>
      </w:tr>
      <w:tr w:rsidR="00506061" w14:paraId="220FD4B1" w14:textId="2F2C987E" w:rsidTr="368AEDAB">
        <w:trPr>
          <w:trHeight w:val="300"/>
        </w:trPr>
        <w:tc>
          <w:tcPr>
            <w:tcW w:w="2925" w:type="dxa"/>
          </w:tcPr>
          <w:p w14:paraId="440E7EE0" w14:textId="461E5DBA" w:rsidR="1546FF5E" w:rsidRDefault="1546FF5E" w:rsidP="1546FF5E">
            <w:pPr>
              <w:spacing w:line="259" w:lineRule="auto"/>
              <w:rPr>
                <w:rFonts w:eastAsia="Calibri" w:cs="Calibri"/>
              </w:rPr>
            </w:pPr>
            <w:r w:rsidRPr="65A9D44E">
              <w:rPr>
                <w:rFonts w:eastAsiaTheme="minorEastAsia"/>
              </w:rPr>
              <w:t>Lehetséges hibák</w:t>
            </w:r>
          </w:p>
        </w:tc>
        <w:tc>
          <w:tcPr>
            <w:tcW w:w="6136" w:type="dxa"/>
          </w:tcPr>
          <w:p w14:paraId="6C338DD2" w14:textId="2487D677" w:rsidR="65A9D44E" w:rsidRPr="65A9D44E" w:rsidRDefault="70C56487" w:rsidP="70C56487">
            <w:pPr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Hiányzó mezők, a validációnak nem felel meg</w:t>
            </w:r>
          </w:p>
        </w:tc>
      </w:tr>
    </w:tbl>
    <w:p w14:paraId="32345172" w14:textId="509F33B6" w:rsidR="00F30332" w:rsidRDefault="70C56487" w:rsidP="00855A1C">
      <w:pPr>
        <w:pStyle w:val="Heading3Quizion"/>
        <w:numPr>
          <w:ilvl w:val="2"/>
          <w:numId w:val="1"/>
        </w:numPr>
        <w:ind w:left="709" w:hanging="709"/>
      </w:pPr>
      <w:bookmarkStart w:id="32" w:name="_Toc1311644665"/>
      <w:r>
        <w:t>Bejelentkezési végpontok böngészőn</w:t>
      </w:r>
      <w:bookmarkEnd w:id="32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2925"/>
        <w:gridCol w:w="6136"/>
      </w:tblGrid>
      <w:tr w:rsidR="636C1D9D" w14:paraId="030257D1" w14:textId="77777777" w:rsidTr="70C56487">
        <w:tc>
          <w:tcPr>
            <w:tcW w:w="9061" w:type="dxa"/>
            <w:gridSpan w:val="2"/>
            <w:tcBorders>
              <w:top w:val="double" w:sz="4" w:space="0" w:color="000000" w:themeColor="text1"/>
            </w:tcBorders>
          </w:tcPr>
          <w:p w14:paraId="702ABD5A" w14:textId="55BDE286" w:rsidR="636C1D9D" w:rsidRDefault="636C1D9D" w:rsidP="00481A84">
            <w:pPr>
              <w:pStyle w:val="APIVgpontCm"/>
              <w:rPr>
                <w:rFonts w:eastAsia="Montserrat" w:cs="Segoe UI"/>
              </w:rPr>
            </w:pPr>
            <w:r w:rsidRPr="00FA5361">
              <w:t>login</w:t>
            </w:r>
          </w:p>
        </w:tc>
      </w:tr>
      <w:tr w:rsidR="00287820" w14:paraId="44D21148" w14:textId="77777777" w:rsidTr="368AEDAB">
        <w:tc>
          <w:tcPr>
            <w:tcW w:w="2925" w:type="dxa"/>
          </w:tcPr>
          <w:p w14:paraId="272465FE" w14:textId="11458F4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6" w:type="dxa"/>
          </w:tcPr>
          <w:p w14:paraId="3A65AC08" w14:textId="5EF92812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GET</w:t>
            </w:r>
          </w:p>
        </w:tc>
      </w:tr>
      <w:tr w:rsidR="00287820" w14:paraId="0A063B34" w14:textId="77777777" w:rsidTr="368AEDAB">
        <w:tc>
          <w:tcPr>
            <w:tcW w:w="2925" w:type="dxa"/>
          </w:tcPr>
          <w:p w14:paraId="67AFCDD1" w14:textId="55650A3E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Leírás</w:t>
            </w:r>
          </w:p>
        </w:tc>
        <w:tc>
          <w:tcPr>
            <w:tcW w:w="6136" w:type="dxa"/>
          </w:tcPr>
          <w:p w14:paraId="16DD7835" w14:textId="12A739A8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Bejelentkezés</w:t>
            </w:r>
          </w:p>
        </w:tc>
      </w:tr>
      <w:tr w:rsidR="00287820" w14:paraId="5FF445AF" w14:textId="77777777" w:rsidTr="368AEDAB">
        <w:tc>
          <w:tcPr>
            <w:tcW w:w="2925" w:type="dxa"/>
          </w:tcPr>
          <w:p w14:paraId="2184B6B1" w14:textId="70ADF81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Követelmények</w:t>
            </w:r>
          </w:p>
        </w:tc>
        <w:tc>
          <w:tcPr>
            <w:tcW w:w="6136" w:type="dxa"/>
          </w:tcPr>
          <w:p w14:paraId="283336A0" w14:textId="2E89B79D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A végpont nem igényel jogosultságot</w:t>
            </w:r>
          </w:p>
        </w:tc>
      </w:tr>
      <w:tr w:rsidR="00287820" w14:paraId="0F7F02CF" w14:textId="77777777" w:rsidTr="368AEDAB">
        <w:trPr>
          <w:trHeight w:val="315"/>
        </w:trPr>
        <w:tc>
          <w:tcPr>
            <w:tcW w:w="2925" w:type="dxa"/>
          </w:tcPr>
          <w:p w14:paraId="1FD9B5B6" w14:textId="4C172A4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Várt paraméterek</w:t>
            </w:r>
          </w:p>
        </w:tc>
        <w:tc>
          <w:tcPr>
            <w:tcW w:w="6136" w:type="dxa"/>
          </w:tcPr>
          <w:p w14:paraId="6D6B4754" w14:textId="21F8B199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00287820" w14:paraId="67E2A3E0" w14:textId="77777777" w:rsidTr="368AEDAB">
        <w:trPr>
          <w:trHeight w:val="315"/>
        </w:trPr>
        <w:tc>
          <w:tcPr>
            <w:tcW w:w="2925" w:type="dxa"/>
          </w:tcPr>
          <w:p w14:paraId="0975A7A6" w14:textId="6194073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Példa adatok</w:t>
            </w:r>
          </w:p>
        </w:tc>
        <w:tc>
          <w:tcPr>
            <w:tcW w:w="6136" w:type="dxa"/>
          </w:tcPr>
          <w:p w14:paraId="5DE995EC" w14:textId="7AD96FF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00287820" w14:paraId="7A944774" w14:textId="77777777" w:rsidTr="368AEDAB">
        <w:trPr>
          <w:trHeight w:val="300"/>
        </w:trPr>
        <w:tc>
          <w:tcPr>
            <w:tcW w:w="2925" w:type="dxa"/>
          </w:tcPr>
          <w:p w14:paraId="7B5DD2C4" w14:textId="343D59C0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Eredmény</w:t>
            </w:r>
          </w:p>
        </w:tc>
        <w:tc>
          <w:tcPr>
            <w:tcW w:w="6136" w:type="dxa"/>
          </w:tcPr>
          <w:p w14:paraId="40E629FB" w14:textId="68A77E3F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 xml:space="preserve">Elirányít a login </w:t>
            </w:r>
            <w:proofErr w:type="spellStart"/>
            <w:r w:rsidRPr="636C1D9D">
              <w:rPr>
                <w:rFonts w:eastAsia="Calibri" w:cs="Calibri"/>
              </w:rPr>
              <w:t>view-ra</w:t>
            </w:r>
            <w:proofErr w:type="spellEnd"/>
            <w:r w:rsidRPr="636C1D9D">
              <w:rPr>
                <w:rFonts w:eastAsia="Calibri" w:cs="Calibri"/>
              </w:rPr>
              <w:t>.</w:t>
            </w:r>
          </w:p>
        </w:tc>
      </w:tr>
      <w:tr w:rsidR="006E3F2D" w14:paraId="183AFE21" w14:textId="08573506" w:rsidTr="368AEDAB">
        <w:trPr>
          <w:trHeight w:val="300"/>
        </w:trPr>
        <w:tc>
          <w:tcPr>
            <w:tcW w:w="2925" w:type="dxa"/>
          </w:tcPr>
          <w:p w14:paraId="5FFB83B4" w14:textId="08231F01" w:rsidR="1546FF5E" w:rsidRDefault="1546FF5E" w:rsidP="1546FF5E">
            <w:pPr>
              <w:spacing w:line="259" w:lineRule="auto"/>
              <w:rPr>
                <w:rFonts w:eastAsiaTheme="minorEastAsia"/>
              </w:rPr>
            </w:pPr>
            <w:r w:rsidRPr="011A7257">
              <w:rPr>
                <w:rFonts w:eastAsiaTheme="minorEastAsia"/>
              </w:rPr>
              <w:t>Lehetséges hibák</w:t>
            </w:r>
          </w:p>
        </w:tc>
        <w:tc>
          <w:tcPr>
            <w:tcW w:w="6136" w:type="dxa"/>
          </w:tcPr>
          <w:p w14:paraId="28F91C38" w14:textId="67C934E9" w:rsidR="1546FF5E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Hibás átirányítás, megjelenítés</w:t>
            </w:r>
          </w:p>
        </w:tc>
      </w:tr>
      <w:tr w:rsidR="636C1D9D" w14:paraId="46FEEFBB" w14:textId="77777777" w:rsidTr="70C56487">
        <w:tc>
          <w:tcPr>
            <w:tcW w:w="9061" w:type="dxa"/>
            <w:gridSpan w:val="2"/>
            <w:tcBorders>
              <w:top w:val="double" w:sz="4" w:space="0" w:color="000000" w:themeColor="text1"/>
            </w:tcBorders>
          </w:tcPr>
          <w:p w14:paraId="1E39B683" w14:textId="55BDE286" w:rsidR="636C1D9D" w:rsidRDefault="636C1D9D" w:rsidP="00481A84">
            <w:pPr>
              <w:pStyle w:val="APIVgpontCm"/>
              <w:rPr>
                <w:rFonts w:eastAsia="Montserrat" w:cs="Segoe UI"/>
              </w:rPr>
            </w:pPr>
            <w:r w:rsidRPr="00FA5361">
              <w:t>login</w:t>
            </w:r>
          </w:p>
        </w:tc>
      </w:tr>
      <w:tr w:rsidR="00287820" w14:paraId="61853E3A" w14:textId="77777777" w:rsidTr="368AEDAB">
        <w:tc>
          <w:tcPr>
            <w:tcW w:w="2925" w:type="dxa"/>
          </w:tcPr>
          <w:p w14:paraId="74C4A302" w14:textId="11458F4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6" w:type="dxa"/>
          </w:tcPr>
          <w:p w14:paraId="20D41E4F" w14:textId="51F171E6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POST</w:t>
            </w:r>
          </w:p>
        </w:tc>
      </w:tr>
      <w:tr w:rsidR="00287820" w14:paraId="6D5122EB" w14:textId="77777777" w:rsidTr="368AEDAB">
        <w:tc>
          <w:tcPr>
            <w:tcW w:w="2925" w:type="dxa"/>
          </w:tcPr>
          <w:p w14:paraId="6C42B082" w14:textId="55650A3E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Leírás</w:t>
            </w:r>
          </w:p>
        </w:tc>
        <w:tc>
          <w:tcPr>
            <w:tcW w:w="6136" w:type="dxa"/>
          </w:tcPr>
          <w:p w14:paraId="4141EA93" w14:textId="12A739A8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Bejelentkezés</w:t>
            </w:r>
          </w:p>
        </w:tc>
      </w:tr>
      <w:tr w:rsidR="00287820" w14:paraId="29F61E0B" w14:textId="77777777" w:rsidTr="368AEDAB">
        <w:tc>
          <w:tcPr>
            <w:tcW w:w="2925" w:type="dxa"/>
          </w:tcPr>
          <w:p w14:paraId="03917819" w14:textId="70ADF81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Követelmények</w:t>
            </w:r>
          </w:p>
        </w:tc>
        <w:tc>
          <w:tcPr>
            <w:tcW w:w="6136" w:type="dxa"/>
          </w:tcPr>
          <w:p w14:paraId="0D2BC69B" w14:textId="2E89B79D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A végpont nem igényel jogosultságot</w:t>
            </w:r>
          </w:p>
        </w:tc>
      </w:tr>
      <w:tr w:rsidR="00287820" w14:paraId="59100BF2" w14:textId="77777777" w:rsidTr="368AEDAB">
        <w:trPr>
          <w:trHeight w:val="315"/>
        </w:trPr>
        <w:tc>
          <w:tcPr>
            <w:tcW w:w="2925" w:type="dxa"/>
          </w:tcPr>
          <w:p w14:paraId="1D22762E" w14:textId="4C172A4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lastRenderedPageBreak/>
              <w:t>Várt paraméterek</w:t>
            </w:r>
          </w:p>
        </w:tc>
        <w:tc>
          <w:tcPr>
            <w:tcW w:w="6136" w:type="dxa"/>
          </w:tcPr>
          <w:p w14:paraId="6D0431FF" w14:textId="079F4E8F" w:rsidR="636C1D9D" w:rsidRDefault="70C56487" w:rsidP="636C1D9D">
            <w:pPr>
              <w:spacing w:line="259" w:lineRule="auto"/>
              <w:rPr>
                <w:rFonts w:eastAsia="Calibri" w:cs="Calibri"/>
              </w:rPr>
            </w:pPr>
            <w:proofErr w:type="spellStart"/>
            <w:r w:rsidRPr="70C56487">
              <w:rPr>
                <w:rFonts w:eastAsia="Calibri" w:cs="Calibri"/>
              </w:rPr>
              <w:t>name</w:t>
            </w:r>
            <w:proofErr w:type="spellEnd"/>
            <w:r w:rsidRPr="70C56487">
              <w:rPr>
                <w:rFonts w:eastAsia="Calibri" w:cs="Calibri"/>
              </w:rPr>
              <w:t xml:space="preserve">/email, </w:t>
            </w:r>
            <w:proofErr w:type="spellStart"/>
            <w:r w:rsidRPr="70C56487">
              <w:rPr>
                <w:rFonts w:eastAsia="Calibri" w:cs="Calibri"/>
              </w:rPr>
              <w:t>password</w:t>
            </w:r>
            <w:proofErr w:type="spellEnd"/>
          </w:p>
        </w:tc>
      </w:tr>
      <w:tr w:rsidR="00287820" w14:paraId="5104EFAD" w14:textId="77777777" w:rsidTr="368AEDAB">
        <w:trPr>
          <w:trHeight w:val="315"/>
        </w:trPr>
        <w:tc>
          <w:tcPr>
            <w:tcW w:w="2925" w:type="dxa"/>
          </w:tcPr>
          <w:p w14:paraId="094EB73B" w14:textId="6194073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Példa adatok</w:t>
            </w:r>
          </w:p>
        </w:tc>
        <w:tc>
          <w:tcPr>
            <w:tcW w:w="6136" w:type="dxa"/>
          </w:tcPr>
          <w:p w14:paraId="135A2D11" w14:textId="7DE15D2B" w:rsidR="636C1D9D" w:rsidRDefault="00781AD8" w:rsidP="636C1D9D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Test</w:t>
            </w:r>
            <w:r w:rsidR="70C56487" w:rsidRPr="70C56487">
              <w:rPr>
                <w:rFonts w:eastAsia="Calibri" w:cs="Calibri"/>
              </w:rPr>
              <w:t>/</w:t>
            </w:r>
            <w:r>
              <w:rPr>
                <w:rFonts w:eastAsia="Calibri" w:cs="Calibri"/>
              </w:rPr>
              <w:t>test</w:t>
            </w:r>
            <w:r w:rsidR="70C56487" w:rsidRPr="70C56487">
              <w:rPr>
                <w:rFonts w:eastAsia="Calibri" w:cs="Calibri"/>
              </w:rPr>
              <w:t>@</w:t>
            </w:r>
            <w:r>
              <w:rPr>
                <w:rFonts w:eastAsia="Calibri" w:cs="Calibri"/>
              </w:rPr>
              <w:t>example</w:t>
            </w:r>
            <w:r w:rsidR="70C56487" w:rsidRPr="70C56487">
              <w:rPr>
                <w:rFonts w:eastAsia="Calibri" w:cs="Calibri"/>
              </w:rPr>
              <w:t>.</w:t>
            </w:r>
            <w:r>
              <w:rPr>
                <w:rFonts w:eastAsia="Calibri" w:cs="Calibri"/>
              </w:rPr>
              <w:t>com</w:t>
            </w:r>
            <w:r w:rsidR="70C56487" w:rsidRPr="70C56487">
              <w:rPr>
                <w:rFonts w:eastAsia="Calibri" w:cs="Calibri"/>
              </w:rPr>
              <w:t xml:space="preserve">, </w:t>
            </w:r>
            <w:r>
              <w:rPr>
                <w:rFonts w:eastAsia="Calibri" w:cs="Calibri"/>
              </w:rPr>
              <w:t>Password123</w:t>
            </w:r>
          </w:p>
        </w:tc>
      </w:tr>
      <w:tr w:rsidR="00287820" w14:paraId="28578F4B" w14:textId="77777777" w:rsidTr="368AEDAB">
        <w:trPr>
          <w:trHeight w:val="300"/>
        </w:trPr>
        <w:tc>
          <w:tcPr>
            <w:tcW w:w="2925" w:type="dxa"/>
          </w:tcPr>
          <w:p w14:paraId="1435F059" w14:textId="343D59C0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Eredmény</w:t>
            </w:r>
          </w:p>
        </w:tc>
        <w:tc>
          <w:tcPr>
            <w:tcW w:w="6136" w:type="dxa"/>
          </w:tcPr>
          <w:p w14:paraId="443F864C" w14:textId="7298016E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Sikeres bejelentkezés</w:t>
            </w:r>
          </w:p>
        </w:tc>
      </w:tr>
      <w:tr w:rsidR="1546FF5E" w14:paraId="56404039" w14:textId="66EC9A61" w:rsidTr="368AEDAB">
        <w:trPr>
          <w:trHeight w:val="325"/>
        </w:trPr>
        <w:tc>
          <w:tcPr>
            <w:tcW w:w="2925" w:type="dxa"/>
          </w:tcPr>
          <w:p w14:paraId="204FEE07" w14:textId="3D0F6297" w:rsidR="1546FF5E" w:rsidRDefault="1546FF5E" w:rsidP="1546FF5E">
            <w:pPr>
              <w:spacing w:line="259" w:lineRule="auto"/>
            </w:pPr>
            <w:r w:rsidRPr="1546FF5E">
              <w:t>Lehetséges hibák</w:t>
            </w:r>
          </w:p>
        </w:tc>
        <w:tc>
          <w:tcPr>
            <w:tcW w:w="6136" w:type="dxa"/>
          </w:tcPr>
          <w:p w14:paraId="0F756C3B" w14:textId="3566AFF6" w:rsidR="3CB033BB" w:rsidRPr="3CB033BB" w:rsidRDefault="70C56487" w:rsidP="3CB033BB">
            <w:pPr>
              <w:rPr>
                <w:rFonts w:eastAsia="Montserrat" w:cs="Segoe UI"/>
              </w:rPr>
            </w:pPr>
            <w:r w:rsidRPr="70C56487">
              <w:rPr>
                <w:rFonts w:eastAsia="Montserrat" w:cs="Segoe UI"/>
              </w:rPr>
              <w:t>Hibás vagy hiányzó név/email vagy jelszó</w:t>
            </w:r>
          </w:p>
        </w:tc>
      </w:tr>
      <w:tr w:rsidR="636C1D9D" w14:paraId="448DF3D5" w14:textId="77777777" w:rsidTr="70C56487">
        <w:tc>
          <w:tcPr>
            <w:tcW w:w="9061" w:type="dxa"/>
            <w:gridSpan w:val="2"/>
            <w:tcBorders>
              <w:top w:val="double" w:sz="4" w:space="0" w:color="000000" w:themeColor="text1"/>
            </w:tcBorders>
          </w:tcPr>
          <w:p w14:paraId="0BD35FA6" w14:textId="4F4F2098" w:rsidR="636C1D9D" w:rsidRDefault="636C1D9D" w:rsidP="00481A84">
            <w:pPr>
              <w:pStyle w:val="APIVgpontCm"/>
              <w:rPr>
                <w:rFonts w:eastAsia="Montserrat" w:cs="Segoe UI"/>
              </w:rPr>
            </w:pPr>
            <w:r w:rsidRPr="00FA5361">
              <w:t>logout</w:t>
            </w:r>
          </w:p>
        </w:tc>
      </w:tr>
      <w:tr w:rsidR="00287820" w14:paraId="7A9ED410" w14:textId="77777777" w:rsidTr="368AEDAB">
        <w:tc>
          <w:tcPr>
            <w:tcW w:w="2925" w:type="dxa"/>
          </w:tcPr>
          <w:p w14:paraId="668F456C" w14:textId="11458F4B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6" w:type="dxa"/>
          </w:tcPr>
          <w:p w14:paraId="2DB4F508" w14:textId="0F73E61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POST</w:t>
            </w:r>
          </w:p>
        </w:tc>
      </w:tr>
      <w:tr w:rsidR="00287820" w14:paraId="212466D2" w14:textId="77777777" w:rsidTr="368AEDAB">
        <w:tc>
          <w:tcPr>
            <w:tcW w:w="2925" w:type="dxa"/>
          </w:tcPr>
          <w:p w14:paraId="301A2BD6" w14:textId="55650A3E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Leírás</w:t>
            </w:r>
          </w:p>
        </w:tc>
        <w:tc>
          <w:tcPr>
            <w:tcW w:w="6136" w:type="dxa"/>
          </w:tcPr>
          <w:p w14:paraId="5F3E3465" w14:textId="01EB7176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Kijelentkezés</w:t>
            </w:r>
          </w:p>
        </w:tc>
      </w:tr>
      <w:tr w:rsidR="00287820" w14:paraId="4B860D16" w14:textId="77777777" w:rsidTr="368AEDAB">
        <w:tc>
          <w:tcPr>
            <w:tcW w:w="2925" w:type="dxa"/>
          </w:tcPr>
          <w:p w14:paraId="0F57EA8E" w14:textId="70ADF81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Követelmények</w:t>
            </w:r>
          </w:p>
        </w:tc>
        <w:tc>
          <w:tcPr>
            <w:tcW w:w="6136" w:type="dxa"/>
          </w:tcPr>
          <w:p w14:paraId="03469ACF" w14:textId="2E675836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Bejelentkezés szükséges</w:t>
            </w:r>
          </w:p>
        </w:tc>
      </w:tr>
      <w:tr w:rsidR="00287820" w14:paraId="678E2609" w14:textId="77777777" w:rsidTr="368AEDAB">
        <w:trPr>
          <w:trHeight w:val="315"/>
        </w:trPr>
        <w:tc>
          <w:tcPr>
            <w:tcW w:w="2925" w:type="dxa"/>
          </w:tcPr>
          <w:p w14:paraId="6ABDD145" w14:textId="4C172A44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r w:rsidRPr="636C1D9D">
              <w:rPr>
                <w:rFonts w:eastAsia="Calibri" w:cs="Calibri"/>
              </w:rPr>
              <w:t>Várt paraméterek</w:t>
            </w:r>
          </w:p>
        </w:tc>
        <w:tc>
          <w:tcPr>
            <w:tcW w:w="6136" w:type="dxa"/>
          </w:tcPr>
          <w:p w14:paraId="723852A7" w14:textId="79408821" w:rsidR="636C1D9D" w:rsidRDefault="636C1D9D" w:rsidP="636C1D9D">
            <w:pPr>
              <w:spacing w:line="259" w:lineRule="auto"/>
              <w:rPr>
                <w:rFonts w:eastAsia="Calibri" w:cs="Calibri"/>
              </w:rPr>
            </w:pPr>
            <w:proofErr w:type="spellStart"/>
            <w:r w:rsidRPr="636C1D9D">
              <w:rPr>
                <w:rFonts w:eastAsia="Calibri" w:cs="Calibri"/>
              </w:rPr>
              <w:t>token</w:t>
            </w:r>
            <w:proofErr w:type="spellEnd"/>
          </w:p>
        </w:tc>
      </w:tr>
      <w:tr w:rsidR="00287820" w14:paraId="33878DED" w14:textId="77777777" w:rsidTr="368AEDAB">
        <w:trPr>
          <w:trHeight w:val="312"/>
        </w:trPr>
        <w:tc>
          <w:tcPr>
            <w:tcW w:w="2925" w:type="dxa"/>
          </w:tcPr>
          <w:p w14:paraId="07EE3496" w14:textId="61940735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Példa adatok</w:t>
            </w:r>
          </w:p>
        </w:tc>
        <w:tc>
          <w:tcPr>
            <w:tcW w:w="6136" w:type="dxa"/>
          </w:tcPr>
          <w:p w14:paraId="6A936085" w14:textId="62F7C97F" w:rsidR="636C1D9D" w:rsidRDefault="71F81084" w:rsidP="636C1D9D">
            <w:pPr>
              <w:spacing w:line="259" w:lineRule="auto"/>
              <w:rPr>
                <w:rFonts w:eastAsia="Calibri" w:cs="Calibri"/>
              </w:rPr>
            </w:pPr>
            <w:proofErr w:type="spellStart"/>
            <w:r w:rsidRPr="71F81084">
              <w:rPr>
                <w:rFonts w:eastAsia="Calibri" w:cs="Calibri"/>
              </w:rPr>
              <w:t>EyJpdi</w:t>
            </w:r>
            <w:proofErr w:type="spellEnd"/>
            <w:r w:rsidR="58A806B7" w:rsidRPr="58A806B7">
              <w:rPr>
                <w:rFonts w:eastAsia="Calibri" w:cs="Calibri"/>
              </w:rPr>
              <w:t xml:space="preserve"> … In0</w:t>
            </w:r>
            <w:r w:rsidRPr="71F81084">
              <w:rPr>
                <w:rFonts w:eastAsia="Calibri" w:cs="Calibri"/>
              </w:rPr>
              <w:t>%3D</w:t>
            </w:r>
          </w:p>
        </w:tc>
      </w:tr>
      <w:tr w:rsidR="00287820" w14:paraId="159CFCE5" w14:textId="77777777" w:rsidTr="368AEDAB">
        <w:trPr>
          <w:trHeight w:val="300"/>
        </w:trPr>
        <w:tc>
          <w:tcPr>
            <w:tcW w:w="2925" w:type="dxa"/>
          </w:tcPr>
          <w:p w14:paraId="36ABF2C3" w14:textId="343D59C0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Eredmény</w:t>
            </w:r>
          </w:p>
        </w:tc>
        <w:tc>
          <w:tcPr>
            <w:tcW w:w="6136" w:type="dxa"/>
          </w:tcPr>
          <w:p w14:paraId="09BAC102" w14:textId="7483B141" w:rsidR="636C1D9D" w:rsidRDefault="636C1D9D" w:rsidP="636C1D9D">
            <w:pPr>
              <w:spacing w:line="259" w:lineRule="auto"/>
              <w:rPr>
                <w:rFonts w:eastAsia="Montserrat" w:cs="Segoe UI"/>
              </w:rPr>
            </w:pPr>
            <w:r w:rsidRPr="636C1D9D">
              <w:rPr>
                <w:rFonts w:eastAsia="Calibri" w:cs="Calibri"/>
              </w:rPr>
              <w:t>Sikeres kijelentkezés</w:t>
            </w:r>
          </w:p>
        </w:tc>
      </w:tr>
      <w:tr w:rsidR="00380F35" w14:paraId="14C356E2" w14:textId="77777777" w:rsidTr="368AEDAB">
        <w:trPr>
          <w:trHeight w:val="300"/>
        </w:trPr>
        <w:tc>
          <w:tcPr>
            <w:tcW w:w="2925" w:type="dxa"/>
          </w:tcPr>
          <w:p w14:paraId="5B3DC126" w14:textId="0B82CAD7" w:rsidR="1546FF5E" w:rsidRDefault="1546FF5E" w:rsidP="1546FF5E">
            <w:pPr>
              <w:spacing w:line="259" w:lineRule="auto"/>
              <w:rPr>
                <w:rFonts w:eastAsia="Calibri" w:cs="Calibri"/>
              </w:rPr>
            </w:pPr>
            <w:r w:rsidRPr="3FA9CDFA">
              <w:rPr>
                <w:rFonts w:eastAsiaTheme="minorEastAsia"/>
              </w:rPr>
              <w:t>Lehetséges hibák</w:t>
            </w:r>
          </w:p>
        </w:tc>
        <w:tc>
          <w:tcPr>
            <w:tcW w:w="6136" w:type="dxa"/>
          </w:tcPr>
          <w:p w14:paraId="63EBAA41" w14:textId="636F6E77" w:rsidR="1546FF5E" w:rsidRDefault="70C56487" w:rsidP="1546FF5E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 xml:space="preserve">Hibás, érvénytelen, lejárt </w:t>
            </w:r>
            <w:proofErr w:type="spellStart"/>
            <w:r w:rsidRPr="70C56487">
              <w:rPr>
                <w:rFonts w:eastAsiaTheme="minorEastAsia"/>
              </w:rPr>
              <w:t>token</w:t>
            </w:r>
            <w:proofErr w:type="spellEnd"/>
          </w:p>
        </w:tc>
      </w:tr>
    </w:tbl>
    <w:p w14:paraId="176E04A5" w14:textId="421AF7DD" w:rsidR="4F0D3FDC" w:rsidRDefault="70C56487" w:rsidP="00855A1C">
      <w:pPr>
        <w:pStyle w:val="Heading3Quizion"/>
        <w:numPr>
          <w:ilvl w:val="2"/>
          <w:numId w:val="1"/>
        </w:numPr>
        <w:ind w:left="709" w:hanging="709"/>
      </w:pPr>
      <w:bookmarkStart w:id="33" w:name="_Toc601311494"/>
      <w:r>
        <w:t>Elfelejtett jelszó végpontjai böngészőn</w:t>
      </w:r>
      <w:bookmarkEnd w:id="33"/>
    </w:p>
    <w:tbl>
      <w:tblPr>
        <w:tblStyle w:val="TableGrid"/>
        <w:tblW w:w="9060" w:type="dxa"/>
        <w:tblLook w:val="0480" w:firstRow="0" w:lastRow="0" w:firstColumn="1" w:lastColumn="0" w:noHBand="0" w:noVBand="1"/>
      </w:tblPr>
      <w:tblGrid>
        <w:gridCol w:w="2925"/>
        <w:gridCol w:w="6135"/>
      </w:tblGrid>
      <w:tr w:rsidR="4126289D" w14:paraId="21EC6E23" w14:textId="77777777" w:rsidTr="368AEDAB">
        <w:tc>
          <w:tcPr>
            <w:tcW w:w="9060" w:type="dxa"/>
            <w:gridSpan w:val="2"/>
            <w:tcBorders>
              <w:top w:val="double" w:sz="4" w:space="0" w:color="000000" w:themeColor="text1"/>
            </w:tcBorders>
          </w:tcPr>
          <w:p w14:paraId="16BD6BAD" w14:textId="26F06A55" w:rsidR="4126289D" w:rsidRDefault="4126289D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forgot-password</w:t>
            </w:r>
            <w:proofErr w:type="spellEnd"/>
          </w:p>
        </w:tc>
      </w:tr>
      <w:tr w:rsidR="4126289D" w14:paraId="5F82A5CA" w14:textId="77777777" w:rsidTr="368AEDAB">
        <w:tc>
          <w:tcPr>
            <w:tcW w:w="2925" w:type="dxa"/>
          </w:tcPr>
          <w:p w14:paraId="509D8EAF" w14:textId="11458F4B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5" w:type="dxa"/>
          </w:tcPr>
          <w:p w14:paraId="7ACAF95A" w14:textId="0B1CA4D4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GET</w:t>
            </w:r>
          </w:p>
        </w:tc>
      </w:tr>
      <w:tr w:rsidR="4126289D" w14:paraId="7A357E18" w14:textId="77777777" w:rsidTr="368AEDAB">
        <w:tc>
          <w:tcPr>
            <w:tcW w:w="2925" w:type="dxa"/>
          </w:tcPr>
          <w:p w14:paraId="21ACCE98" w14:textId="55650A3E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Leírás</w:t>
            </w:r>
          </w:p>
        </w:tc>
        <w:tc>
          <w:tcPr>
            <w:tcW w:w="6135" w:type="dxa"/>
          </w:tcPr>
          <w:p w14:paraId="7325F796" w14:textId="759D5B0C" w:rsidR="4126289D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Új jelszó megadása</w:t>
            </w:r>
          </w:p>
        </w:tc>
      </w:tr>
      <w:tr w:rsidR="4126289D" w14:paraId="253380D4" w14:textId="77777777" w:rsidTr="368AEDAB">
        <w:trPr>
          <w:trHeight w:val="77"/>
        </w:trPr>
        <w:tc>
          <w:tcPr>
            <w:tcW w:w="2925" w:type="dxa"/>
          </w:tcPr>
          <w:p w14:paraId="09211F3A" w14:textId="70ADF811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Követelmények</w:t>
            </w:r>
          </w:p>
        </w:tc>
        <w:tc>
          <w:tcPr>
            <w:tcW w:w="6135" w:type="dxa"/>
          </w:tcPr>
          <w:p w14:paraId="4354B992" w14:textId="2E89B79D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A végpont nem igényel jogosultságot</w:t>
            </w:r>
          </w:p>
        </w:tc>
      </w:tr>
      <w:tr w:rsidR="4126289D" w14:paraId="39921402" w14:textId="77777777" w:rsidTr="368AEDAB">
        <w:trPr>
          <w:trHeight w:val="77"/>
        </w:trPr>
        <w:tc>
          <w:tcPr>
            <w:tcW w:w="2925" w:type="dxa"/>
          </w:tcPr>
          <w:p w14:paraId="0F9D9350" w14:textId="4C172A44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Várt paraméterek</w:t>
            </w:r>
          </w:p>
        </w:tc>
        <w:tc>
          <w:tcPr>
            <w:tcW w:w="6135" w:type="dxa"/>
          </w:tcPr>
          <w:p w14:paraId="632A6A15" w14:textId="6DE4E563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4126289D" w14:paraId="45EA1598" w14:textId="77777777" w:rsidTr="368AEDAB">
        <w:trPr>
          <w:trHeight w:val="315"/>
        </w:trPr>
        <w:tc>
          <w:tcPr>
            <w:tcW w:w="2925" w:type="dxa"/>
          </w:tcPr>
          <w:p w14:paraId="2E92E211" w14:textId="61940735" w:rsidR="4126289D" w:rsidRDefault="4126289D" w:rsidP="4126289D">
            <w:pPr>
              <w:spacing w:line="259" w:lineRule="auto"/>
              <w:rPr>
                <w:rFonts w:eastAsia="Montserrat" w:cs="Segoe UI"/>
              </w:rPr>
            </w:pPr>
            <w:r w:rsidRPr="4126289D">
              <w:rPr>
                <w:rFonts w:eastAsia="Calibri" w:cs="Calibri"/>
              </w:rPr>
              <w:t>Példa adatok</w:t>
            </w:r>
          </w:p>
        </w:tc>
        <w:tc>
          <w:tcPr>
            <w:tcW w:w="6135" w:type="dxa"/>
          </w:tcPr>
          <w:p w14:paraId="59CC7050" w14:textId="3A15A9C2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</w:p>
        </w:tc>
      </w:tr>
      <w:tr w:rsidR="4126289D" w14:paraId="2943C4DA" w14:textId="77777777" w:rsidTr="368AEDAB">
        <w:trPr>
          <w:trHeight w:val="300"/>
        </w:trPr>
        <w:tc>
          <w:tcPr>
            <w:tcW w:w="2925" w:type="dxa"/>
          </w:tcPr>
          <w:p w14:paraId="74B5D9BC" w14:textId="343D59C0" w:rsidR="4126289D" w:rsidRDefault="4126289D" w:rsidP="4126289D">
            <w:pPr>
              <w:spacing w:line="259" w:lineRule="auto"/>
              <w:rPr>
                <w:rFonts w:eastAsia="Montserrat" w:cs="Segoe UI"/>
              </w:rPr>
            </w:pPr>
            <w:r w:rsidRPr="4126289D">
              <w:rPr>
                <w:rFonts w:eastAsia="Calibri" w:cs="Calibri"/>
              </w:rPr>
              <w:t>Eredmény</w:t>
            </w:r>
          </w:p>
        </w:tc>
        <w:tc>
          <w:tcPr>
            <w:tcW w:w="6135" w:type="dxa"/>
          </w:tcPr>
          <w:p w14:paraId="50ACDA0A" w14:textId="517D84FF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 xml:space="preserve">Elirányít a </w:t>
            </w:r>
            <w:proofErr w:type="spellStart"/>
            <w:r w:rsidRPr="4126289D">
              <w:rPr>
                <w:rFonts w:eastAsia="Calibri" w:cs="Calibri"/>
              </w:rPr>
              <w:t>forgot-password</w:t>
            </w:r>
            <w:proofErr w:type="spellEnd"/>
            <w:r w:rsidRPr="4126289D">
              <w:rPr>
                <w:rFonts w:eastAsia="Calibri" w:cs="Calibri"/>
              </w:rPr>
              <w:t xml:space="preserve"> </w:t>
            </w:r>
            <w:proofErr w:type="spellStart"/>
            <w:r w:rsidRPr="4126289D">
              <w:rPr>
                <w:rFonts w:eastAsia="Calibri" w:cs="Calibri"/>
              </w:rPr>
              <w:t>view-ra</w:t>
            </w:r>
            <w:proofErr w:type="spellEnd"/>
          </w:p>
        </w:tc>
      </w:tr>
      <w:tr w:rsidR="65C88C51" w14:paraId="1FBD6CEF" w14:textId="77777777" w:rsidTr="368AEDAB">
        <w:trPr>
          <w:trHeight w:val="300"/>
        </w:trPr>
        <w:tc>
          <w:tcPr>
            <w:tcW w:w="2925" w:type="dxa"/>
          </w:tcPr>
          <w:p w14:paraId="5C4FE06B" w14:textId="1A6DAA46" w:rsidR="65C88C51" w:rsidRDefault="65C88C51" w:rsidP="65C88C51">
            <w:pPr>
              <w:spacing w:line="259" w:lineRule="auto"/>
            </w:pPr>
            <w:r w:rsidRPr="65C88C51">
              <w:t>Lehetséges hibák</w:t>
            </w:r>
          </w:p>
        </w:tc>
        <w:tc>
          <w:tcPr>
            <w:tcW w:w="6135" w:type="dxa"/>
          </w:tcPr>
          <w:p w14:paraId="09F36099" w14:textId="14124EE9" w:rsidR="65C88C51" w:rsidRDefault="0E3A2215" w:rsidP="65C88C51">
            <w:pPr>
              <w:spacing w:line="259" w:lineRule="auto"/>
              <w:rPr>
                <w:rFonts w:eastAsia="Calibri" w:cs="Calibri"/>
              </w:rPr>
            </w:pPr>
            <w:r w:rsidRPr="0E3A2215">
              <w:rPr>
                <w:rFonts w:eastAsiaTheme="minorEastAsia"/>
              </w:rPr>
              <w:t>Hibás átirányítás, megjelenítés</w:t>
            </w:r>
          </w:p>
        </w:tc>
      </w:tr>
      <w:tr w:rsidR="4126289D" w14:paraId="7B470500" w14:textId="77777777" w:rsidTr="368AEDAB">
        <w:tc>
          <w:tcPr>
            <w:tcW w:w="9060" w:type="dxa"/>
            <w:gridSpan w:val="2"/>
            <w:tcBorders>
              <w:top w:val="double" w:sz="4" w:space="0" w:color="000000" w:themeColor="text1"/>
            </w:tcBorders>
          </w:tcPr>
          <w:p w14:paraId="7EF9F4A7" w14:textId="26F06A55" w:rsidR="4126289D" w:rsidRDefault="70C56487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forgot-password</w:t>
            </w:r>
            <w:proofErr w:type="spellEnd"/>
          </w:p>
        </w:tc>
      </w:tr>
      <w:tr w:rsidR="4126289D" w14:paraId="2DD6EAD9" w14:textId="77777777" w:rsidTr="368AEDAB">
        <w:tc>
          <w:tcPr>
            <w:tcW w:w="2925" w:type="dxa"/>
          </w:tcPr>
          <w:p w14:paraId="3D2C9B43" w14:textId="11458F4B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Elfogatott kérési metódus</w:t>
            </w:r>
          </w:p>
        </w:tc>
        <w:tc>
          <w:tcPr>
            <w:tcW w:w="6135" w:type="dxa"/>
          </w:tcPr>
          <w:p w14:paraId="47BC4907" w14:textId="1A861E8B" w:rsidR="4126289D" w:rsidRDefault="4126289D" w:rsidP="4126289D">
            <w:pPr>
              <w:spacing w:line="259" w:lineRule="auto"/>
              <w:rPr>
                <w:rFonts w:eastAsia="Montserrat" w:cs="Segoe UI"/>
              </w:rPr>
            </w:pPr>
            <w:r w:rsidRPr="4126289D">
              <w:rPr>
                <w:rFonts w:eastAsia="Calibri" w:cs="Calibri"/>
              </w:rPr>
              <w:t>POST</w:t>
            </w:r>
          </w:p>
        </w:tc>
      </w:tr>
      <w:tr w:rsidR="4126289D" w14:paraId="17DC195E" w14:textId="77777777" w:rsidTr="368AEDAB">
        <w:tc>
          <w:tcPr>
            <w:tcW w:w="2925" w:type="dxa"/>
          </w:tcPr>
          <w:p w14:paraId="63984303" w14:textId="55650A3E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Leírás</w:t>
            </w:r>
          </w:p>
        </w:tc>
        <w:tc>
          <w:tcPr>
            <w:tcW w:w="6135" w:type="dxa"/>
          </w:tcPr>
          <w:p w14:paraId="682E4FA0" w14:textId="6203EAB1" w:rsidR="4126289D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Új jelszó megadása</w:t>
            </w:r>
          </w:p>
        </w:tc>
      </w:tr>
      <w:tr w:rsidR="4126289D" w14:paraId="687742D9" w14:textId="77777777" w:rsidTr="368AEDAB">
        <w:tc>
          <w:tcPr>
            <w:tcW w:w="2925" w:type="dxa"/>
          </w:tcPr>
          <w:p w14:paraId="725D01CE" w14:textId="70ADF811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Követelmények</w:t>
            </w:r>
          </w:p>
        </w:tc>
        <w:tc>
          <w:tcPr>
            <w:tcW w:w="6135" w:type="dxa"/>
          </w:tcPr>
          <w:p w14:paraId="2C3A50DF" w14:textId="2E89B79D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A végpont nem igényel jogosultságot</w:t>
            </w:r>
          </w:p>
        </w:tc>
      </w:tr>
      <w:tr w:rsidR="4126289D" w14:paraId="166D1699" w14:textId="77777777" w:rsidTr="368AEDAB">
        <w:trPr>
          <w:trHeight w:val="315"/>
        </w:trPr>
        <w:tc>
          <w:tcPr>
            <w:tcW w:w="2925" w:type="dxa"/>
          </w:tcPr>
          <w:p w14:paraId="0DA82426" w14:textId="4C172A44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Várt paraméterek</w:t>
            </w:r>
          </w:p>
        </w:tc>
        <w:tc>
          <w:tcPr>
            <w:tcW w:w="6135" w:type="dxa"/>
          </w:tcPr>
          <w:p w14:paraId="75FDB93B" w14:textId="6C652B58" w:rsidR="4126289D" w:rsidRDefault="4126289D" w:rsidP="4126289D">
            <w:pPr>
              <w:spacing w:line="259" w:lineRule="auto"/>
              <w:rPr>
                <w:rFonts w:eastAsia="Calibri" w:cs="Calibri"/>
              </w:rPr>
            </w:pPr>
            <w:r w:rsidRPr="4126289D">
              <w:rPr>
                <w:rFonts w:eastAsia="Calibri" w:cs="Calibri"/>
              </w:rPr>
              <w:t>email</w:t>
            </w:r>
          </w:p>
        </w:tc>
      </w:tr>
      <w:tr w:rsidR="4126289D" w14:paraId="0D5B081F" w14:textId="77777777" w:rsidTr="368AEDAB">
        <w:trPr>
          <w:trHeight w:val="315"/>
        </w:trPr>
        <w:tc>
          <w:tcPr>
            <w:tcW w:w="2925" w:type="dxa"/>
          </w:tcPr>
          <w:p w14:paraId="7EE70D51" w14:textId="61940735" w:rsidR="4126289D" w:rsidRDefault="4126289D" w:rsidP="4126289D">
            <w:pPr>
              <w:spacing w:line="259" w:lineRule="auto"/>
              <w:rPr>
                <w:rFonts w:eastAsia="Montserrat" w:cs="Segoe UI"/>
              </w:rPr>
            </w:pPr>
            <w:r w:rsidRPr="4126289D">
              <w:rPr>
                <w:rFonts w:eastAsia="Calibri" w:cs="Calibri"/>
              </w:rPr>
              <w:t>Példa adatok</w:t>
            </w:r>
          </w:p>
        </w:tc>
        <w:tc>
          <w:tcPr>
            <w:tcW w:w="6135" w:type="dxa"/>
          </w:tcPr>
          <w:p w14:paraId="3D545F76" w14:textId="79199375" w:rsidR="4126289D" w:rsidRDefault="000824B1" w:rsidP="4126289D">
            <w:pPr>
              <w:spacing w:line="259" w:lineRule="auto"/>
              <w:rPr>
                <w:rFonts w:eastAsia="Calibri" w:cs="Calibri"/>
              </w:rPr>
            </w:pPr>
            <w:r w:rsidRPr="000824B1">
              <w:rPr>
                <w:rFonts w:eastAsia="Calibri" w:cs="Calibri"/>
              </w:rPr>
              <w:t>test@example.com</w:t>
            </w:r>
          </w:p>
        </w:tc>
      </w:tr>
      <w:tr w:rsidR="4126289D" w14:paraId="7D32253D" w14:textId="77777777" w:rsidTr="368AEDAB">
        <w:trPr>
          <w:trHeight w:val="300"/>
        </w:trPr>
        <w:tc>
          <w:tcPr>
            <w:tcW w:w="2925" w:type="dxa"/>
          </w:tcPr>
          <w:p w14:paraId="2A91C7AF" w14:textId="343D59C0" w:rsidR="4126289D" w:rsidRDefault="4126289D" w:rsidP="4126289D">
            <w:pPr>
              <w:spacing w:line="259" w:lineRule="auto"/>
              <w:rPr>
                <w:rFonts w:eastAsia="Montserrat" w:cs="Segoe UI"/>
              </w:rPr>
            </w:pPr>
            <w:r w:rsidRPr="4126289D">
              <w:rPr>
                <w:rFonts w:eastAsia="Calibri" w:cs="Calibri"/>
              </w:rPr>
              <w:t>Eredmény</w:t>
            </w:r>
          </w:p>
        </w:tc>
        <w:tc>
          <w:tcPr>
            <w:tcW w:w="6135" w:type="dxa"/>
          </w:tcPr>
          <w:p w14:paraId="43AFB405" w14:textId="55D9E7DA" w:rsidR="4126289D" w:rsidRDefault="000824B1" w:rsidP="4126289D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test</w:t>
            </w:r>
            <w:r w:rsidR="4126289D" w:rsidRPr="4126289D">
              <w:rPr>
                <w:rFonts w:eastAsia="Calibri" w:cs="Calibri"/>
              </w:rPr>
              <w:t>@</w:t>
            </w:r>
            <w:r>
              <w:rPr>
                <w:rFonts w:eastAsia="Calibri" w:cs="Calibri"/>
              </w:rPr>
              <w:t>example</w:t>
            </w:r>
            <w:r w:rsidR="4126289D" w:rsidRPr="4126289D">
              <w:rPr>
                <w:rFonts w:eastAsia="Calibri" w:cs="Calibri"/>
              </w:rPr>
              <w:t>.</w:t>
            </w:r>
            <w:r>
              <w:rPr>
                <w:rFonts w:eastAsia="Calibri" w:cs="Calibri"/>
              </w:rPr>
              <w:t>com</w:t>
            </w:r>
            <w:r w:rsidR="4126289D" w:rsidRPr="4126289D">
              <w:rPr>
                <w:rFonts w:eastAsia="Calibri" w:cs="Calibri"/>
              </w:rPr>
              <w:t xml:space="preserve"> címre érkezik egy új levél</w:t>
            </w:r>
          </w:p>
        </w:tc>
      </w:tr>
      <w:tr w:rsidR="65C88C51" w14:paraId="2D65F3F0" w14:textId="77777777" w:rsidTr="368AEDAB">
        <w:trPr>
          <w:trHeight w:val="300"/>
        </w:trPr>
        <w:tc>
          <w:tcPr>
            <w:tcW w:w="2925" w:type="dxa"/>
            <w:tcBorders>
              <w:bottom w:val="double" w:sz="4" w:space="0" w:color="000000" w:themeColor="text1"/>
            </w:tcBorders>
          </w:tcPr>
          <w:p w14:paraId="3F9E9D68" w14:textId="33D2873C" w:rsidR="65C88C51" w:rsidRDefault="70C56487" w:rsidP="70C56487">
            <w:pPr>
              <w:spacing w:line="259" w:lineRule="auto"/>
            </w:pPr>
            <w:r w:rsidRPr="70C56487">
              <w:t>Lehetséges hibák</w:t>
            </w:r>
          </w:p>
        </w:tc>
        <w:tc>
          <w:tcPr>
            <w:tcW w:w="6135" w:type="dxa"/>
            <w:tcBorders>
              <w:bottom w:val="double" w:sz="4" w:space="0" w:color="000000" w:themeColor="text1"/>
            </w:tcBorders>
          </w:tcPr>
          <w:p w14:paraId="6F8336B5" w14:textId="5BFA2948" w:rsidR="65C88C51" w:rsidRDefault="70C56487" w:rsidP="70C56487">
            <w:pPr>
              <w:spacing w:line="259" w:lineRule="auto"/>
            </w:pPr>
            <w:r w:rsidRPr="70C56487">
              <w:t>Nem létező email cím</w:t>
            </w:r>
          </w:p>
        </w:tc>
      </w:tr>
      <w:tr w:rsidR="70C56487" w14:paraId="69182C81" w14:textId="77777777" w:rsidTr="368AEDAB">
        <w:trPr>
          <w:trHeight w:val="450"/>
        </w:trPr>
        <w:tc>
          <w:tcPr>
            <w:tcW w:w="9060" w:type="dxa"/>
            <w:gridSpan w:val="2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12464" w14:textId="3378E4BA" w:rsidR="70C56487" w:rsidRPr="00FA5361" w:rsidRDefault="70C56487" w:rsidP="00481A84">
            <w:pPr>
              <w:pStyle w:val="APIVgpontCm"/>
            </w:pPr>
            <w:proofErr w:type="spellStart"/>
            <w:r w:rsidRPr="00FA5361">
              <w:t>reset-password</w:t>
            </w:r>
            <w:proofErr w:type="spellEnd"/>
            <w:r w:rsidRPr="00FA5361">
              <w:t>/{</w:t>
            </w:r>
            <w:proofErr w:type="spellStart"/>
            <w:r w:rsidRPr="00FA5361">
              <w:t>token</w:t>
            </w:r>
            <w:proofErr w:type="spellEnd"/>
            <w:r w:rsidRPr="00FA5361">
              <w:t>}</w:t>
            </w:r>
          </w:p>
        </w:tc>
      </w:tr>
      <w:tr w:rsidR="70C56487" w14:paraId="1CAF85D2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23AA0" w14:textId="47682C18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Elfogatott kérési metódus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C247E2" w14:textId="37C17B0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GET</w:t>
            </w:r>
          </w:p>
        </w:tc>
      </w:tr>
      <w:tr w:rsidR="70C56487" w14:paraId="23D7671E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828715" w14:textId="36F1FB88" w:rsidR="70C56487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Leírás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DFEADF" w14:textId="3FEB0B3A" w:rsidR="70C56487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Új jelszó megadása</w:t>
            </w:r>
          </w:p>
        </w:tc>
      </w:tr>
      <w:tr w:rsidR="70C56487" w14:paraId="7ECC050E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95071F" w14:textId="36FBFB82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Követelmények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51B179" w14:textId="1F784463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proofErr w:type="spellStart"/>
            <w:r w:rsidRPr="70C56487">
              <w:rPr>
                <w:rFonts w:eastAsia="Calibri" w:cs="Calibri"/>
              </w:rPr>
              <w:t>Password</w:t>
            </w:r>
            <w:proofErr w:type="spellEnd"/>
            <w:r w:rsidRPr="70C56487">
              <w:rPr>
                <w:rFonts w:eastAsia="Calibri" w:cs="Calibri"/>
              </w:rPr>
              <w:t xml:space="preserve"> </w:t>
            </w:r>
            <w:proofErr w:type="spellStart"/>
            <w:r w:rsidRPr="70C56487">
              <w:rPr>
                <w:rFonts w:eastAsia="Calibri" w:cs="Calibri"/>
              </w:rPr>
              <w:t>reset</w:t>
            </w:r>
            <w:proofErr w:type="spellEnd"/>
            <w:r w:rsidRPr="70C56487">
              <w:rPr>
                <w:rFonts w:eastAsia="Calibri" w:cs="Calibri"/>
              </w:rPr>
              <w:t xml:space="preserve"> </w:t>
            </w:r>
            <w:proofErr w:type="spellStart"/>
            <w:r w:rsidRPr="70C56487">
              <w:rPr>
                <w:rFonts w:eastAsia="Calibri" w:cs="Calibri"/>
              </w:rPr>
              <w:t>token</w:t>
            </w:r>
            <w:proofErr w:type="spellEnd"/>
          </w:p>
        </w:tc>
      </w:tr>
      <w:tr w:rsidR="70C56487" w14:paraId="75A9C5B7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6A124" w14:textId="521FA751" w:rsidR="70C56487" w:rsidRDefault="70C56487" w:rsidP="70C56487">
            <w:pPr>
              <w:spacing w:line="259" w:lineRule="auto"/>
              <w:rPr>
                <w:rFonts w:eastAsia="Montserrat" w:cs="Segoe UI"/>
              </w:rPr>
            </w:pPr>
            <w:r w:rsidRPr="70C56487">
              <w:rPr>
                <w:rFonts w:eastAsia="Montserrat" w:cs="Segoe UI"/>
              </w:rPr>
              <w:t>Várt paraméterek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9A8327" w14:textId="2B14C4D5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</w:p>
        </w:tc>
      </w:tr>
      <w:tr w:rsidR="70C56487" w14:paraId="35ACE25A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E71280" w14:textId="13B1C330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Példa adatok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0C3120" w14:textId="16421C98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</w:p>
        </w:tc>
      </w:tr>
      <w:tr w:rsidR="70C56487" w14:paraId="7F17EF5A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9C6D5F" w14:textId="31514737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Eredmény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22CACA" w14:textId="54612AA3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Sikeres új jelszó</w:t>
            </w:r>
          </w:p>
        </w:tc>
      </w:tr>
      <w:tr w:rsidR="70C56487" w14:paraId="0863F480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</w:tcPr>
          <w:p w14:paraId="6E191831" w14:textId="65AB9BD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Lehetséges hibák</w:t>
            </w:r>
          </w:p>
        </w:tc>
        <w:tc>
          <w:tcPr>
            <w:tcW w:w="613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</w:tcPr>
          <w:p w14:paraId="7113AF9E" w14:textId="5AA60B61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 xml:space="preserve">Hibás átirányítás, megjelenítés, hibás vagy érvénytelen </w:t>
            </w:r>
            <w:proofErr w:type="spellStart"/>
            <w:r w:rsidRPr="70C56487">
              <w:rPr>
                <w:rFonts w:eastAsiaTheme="minorEastAsia"/>
              </w:rPr>
              <w:t>token</w:t>
            </w:r>
            <w:proofErr w:type="spellEnd"/>
          </w:p>
        </w:tc>
      </w:tr>
      <w:tr w:rsidR="70C56487" w14:paraId="58A56FBD" w14:textId="77777777" w:rsidTr="368AEDAB">
        <w:trPr>
          <w:trHeight w:val="300"/>
        </w:trPr>
        <w:tc>
          <w:tcPr>
            <w:tcW w:w="9060" w:type="dxa"/>
            <w:gridSpan w:val="2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2365C4" w14:textId="10969E1A" w:rsidR="70C56487" w:rsidRDefault="70C56487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reset-password</w:t>
            </w:r>
            <w:proofErr w:type="spellEnd"/>
          </w:p>
        </w:tc>
      </w:tr>
      <w:tr w:rsidR="70C56487" w14:paraId="2B720EBF" w14:textId="77777777" w:rsidTr="368AEDAB">
        <w:trPr>
          <w:trHeight w:val="300"/>
        </w:trPr>
        <w:tc>
          <w:tcPr>
            <w:tcW w:w="2925" w:type="dxa"/>
            <w:tcBorders>
              <w:top w:val="single" w:sz="4" w:space="0" w:color="000000" w:themeColor="text1"/>
            </w:tcBorders>
          </w:tcPr>
          <w:p w14:paraId="65CDD1D6" w14:textId="30759D79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Elfogatott kérési metódus</w:t>
            </w:r>
          </w:p>
        </w:tc>
        <w:tc>
          <w:tcPr>
            <w:tcW w:w="6135" w:type="dxa"/>
            <w:tcBorders>
              <w:top w:val="single" w:sz="4" w:space="0" w:color="000000" w:themeColor="text1"/>
            </w:tcBorders>
          </w:tcPr>
          <w:p w14:paraId="28918116" w14:textId="4C51CA19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POST</w:t>
            </w:r>
          </w:p>
        </w:tc>
      </w:tr>
      <w:tr w:rsidR="70C56487" w14:paraId="4589B907" w14:textId="77777777" w:rsidTr="368AEDAB">
        <w:trPr>
          <w:trHeight w:val="300"/>
        </w:trPr>
        <w:tc>
          <w:tcPr>
            <w:tcW w:w="2925" w:type="dxa"/>
          </w:tcPr>
          <w:p w14:paraId="7AF7FC99" w14:textId="42994D32" w:rsidR="70C56487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Leírás</w:t>
            </w:r>
          </w:p>
        </w:tc>
        <w:tc>
          <w:tcPr>
            <w:tcW w:w="6135" w:type="dxa"/>
          </w:tcPr>
          <w:p w14:paraId="101E1524" w14:textId="3A1F336D" w:rsidR="70C56487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Új jelszó megadása</w:t>
            </w:r>
          </w:p>
        </w:tc>
      </w:tr>
      <w:tr w:rsidR="70C56487" w14:paraId="4B6888E3" w14:textId="77777777" w:rsidTr="368AEDAB">
        <w:trPr>
          <w:trHeight w:val="300"/>
        </w:trPr>
        <w:tc>
          <w:tcPr>
            <w:tcW w:w="2925" w:type="dxa"/>
          </w:tcPr>
          <w:p w14:paraId="585F2ADC" w14:textId="6914D52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Követelmények</w:t>
            </w:r>
          </w:p>
        </w:tc>
        <w:tc>
          <w:tcPr>
            <w:tcW w:w="6135" w:type="dxa"/>
          </w:tcPr>
          <w:p w14:paraId="1EBE1581" w14:textId="649B733D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A végpont nem igényel jogosultságot</w:t>
            </w:r>
          </w:p>
        </w:tc>
      </w:tr>
      <w:tr w:rsidR="70C56487" w14:paraId="5448B993" w14:textId="77777777" w:rsidTr="368AEDAB">
        <w:trPr>
          <w:trHeight w:val="300"/>
        </w:trPr>
        <w:tc>
          <w:tcPr>
            <w:tcW w:w="2925" w:type="dxa"/>
          </w:tcPr>
          <w:p w14:paraId="53EF78D0" w14:textId="519273DC" w:rsidR="70C56487" w:rsidRDefault="70C56487" w:rsidP="70C56487">
            <w:pPr>
              <w:spacing w:line="259" w:lineRule="auto"/>
              <w:rPr>
                <w:rFonts w:eastAsia="Montserrat" w:cs="Segoe UI"/>
              </w:rPr>
            </w:pPr>
            <w:r w:rsidRPr="70C56487">
              <w:rPr>
                <w:rFonts w:eastAsia="Montserrat" w:cs="Segoe UI"/>
              </w:rPr>
              <w:t>Várt paraméterek</w:t>
            </w:r>
          </w:p>
        </w:tc>
        <w:tc>
          <w:tcPr>
            <w:tcW w:w="6135" w:type="dxa"/>
          </w:tcPr>
          <w:p w14:paraId="25B5CFBB" w14:textId="3A6FFDA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 xml:space="preserve">email, </w:t>
            </w:r>
            <w:proofErr w:type="spellStart"/>
            <w:r w:rsidRPr="70C56487">
              <w:rPr>
                <w:rFonts w:eastAsia="Calibri" w:cs="Calibri"/>
              </w:rPr>
              <w:t>password</w:t>
            </w:r>
            <w:proofErr w:type="spellEnd"/>
            <w:r w:rsidRPr="70C56487">
              <w:rPr>
                <w:rFonts w:eastAsia="Calibri" w:cs="Calibri"/>
              </w:rPr>
              <w:t xml:space="preserve">, </w:t>
            </w:r>
            <w:proofErr w:type="spellStart"/>
            <w:r w:rsidRPr="70C56487">
              <w:rPr>
                <w:rFonts w:eastAsia="Calibri" w:cs="Calibri"/>
              </w:rPr>
              <w:t>confirm</w:t>
            </w:r>
            <w:proofErr w:type="spellEnd"/>
            <w:r w:rsidRPr="70C56487">
              <w:rPr>
                <w:rFonts w:eastAsia="Calibri" w:cs="Calibri"/>
              </w:rPr>
              <w:t xml:space="preserve"> </w:t>
            </w:r>
            <w:proofErr w:type="spellStart"/>
            <w:r w:rsidRPr="70C56487">
              <w:rPr>
                <w:rFonts w:eastAsia="Calibri" w:cs="Calibri"/>
              </w:rPr>
              <w:t>password</w:t>
            </w:r>
            <w:proofErr w:type="spellEnd"/>
          </w:p>
        </w:tc>
      </w:tr>
      <w:tr w:rsidR="70C56487" w14:paraId="51E76E8D" w14:textId="77777777" w:rsidTr="368AEDAB">
        <w:trPr>
          <w:trHeight w:val="300"/>
        </w:trPr>
        <w:tc>
          <w:tcPr>
            <w:tcW w:w="2925" w:type="dxa"/>
          </w:tcPr>
          <w:p w14:paraId="59118C12" w14:textId="0EE0148D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lastRenderedPageBreak/>
              <w:t>Példa adatok</w:t>
            </w:r>
          </w:p>
        </w:tc>
        <w:tc>
          <w:tcPr>
            <w:tcW w:w="6135" w:type="dxa"/>
          </w:tcPr>
          <w:p w14:paraId="5905B81B" w14:textId="4F3A51D4" w:rsidR="70C56487" w:rsidRDefault="009A5252" w:rsidP="70C56487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test</w:t>
            </w:r>
            <w:r w:rsidR="70C56487" w:rsidRPr="70C56487">
              <w:rPr>
                <w:rFonts w:eastAsia="Calibri" w:cs="Calibri"/>
              </w:rPr>
              <w:t>@</w:t>
            </w:r>
            <w:r>
              <w:rPr>
                <w:rFonts w:eastAsia="Calibri" w:cs="Calibri"/>
              </w:rPr>
              <w:t>example</w:t>
            </w:r>
            <w:r w:rsidR="70C56487" w:rsidRPr="70C56487">
              <w:rPr>
                <w:rFonts w:eastAsia="Calibri" w:cs="Calibri"/>
              </w:rPr>
              <w:t>.</w:t>
            </w:r>
            <w:r>
              <w:rPr>
                <w:rFonts w:eastAsia="Calibri" w:cs="Calibri"/>
              </w:rPr>
              <w:t>com</w:t>
            </w:r>
            <w:r w:rsidR="70C56487" w:rsidRPr="70C56487">
              <w:rPr>
                <w:rFonts w:eastAsia="Calibri" w:cs="Calibri"/>
              </w:rPr>
              <w:t xml:space="preserve">, </w:t>
            </w:r>
            <w:r>
              <w:rPr>
                <w:rFonts w:eastAsia="Calibri" w:cs="Calibri"/>
              </w:rPr>
              <w:t>Password123</w:t>
            </w:r>
            <w:r w:rsidR="70C56487" w:rsidRPr="70C56487">
              <w:rPr>
                <w:rFonts w:eastAsia="Calibri" w:cs="Calibri"/>
              </w:rPr>
              <w:t xml:space="preserve">, </w:t>
            </w:r>
            <w:r>
              <w:rPr>
                <w:rFonts w:eastAsia="Calibri" w:cs="Calibri"/>
              </w:rPr>
              <w:t>Password</w:t>
            </w:r>
            <w:r w:rsidR="70C56487" w:rsidRPr="70C56487">
              <w:rPr>
                <w:rFonts w:eastAsia="Calibri" w:cs="Calibri"/>
              </w:rPr>
              <w:t>123</w:t>
            </w:r>
          </w:p>
        </w:tc>
      </w:tr>
      <w:tr w:rsidR="70C56487" w14:paraId="0B05531E" w14:textId="77777777" w:rsidTr="368AEDAB">
        <w:trPr>
          <w:trHeight w:val="300"/>
        </w:trPr>
        <w:tc>
          <w:tcPr>
            <w:tcW w:w="2925" w:type="dxa"/>
          </w:tcPr>
          <w:p w14:paraId="1DBD7218" w14:textId="2CC2B4C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Eredmény</w:t>
            </w:r>
          </w:p>
        </w:tc>
        <w:tc>
          <w:tcPr>
            <w:tcW w:w="6135" w:type="dxa"/>
          </w:tcPr>
          <w:p w14:paraId="5EE771E6" w14:textId="11A2A1FA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="Calibri" w:cs="Calibri"/>
              </w:rPr>
              <w:t>Sikeres új jelszó</w:t>
            </w:r>
          </w:p>
        </w:tc>
      </w:tr>
      <w:tr w:rsidR="70C56487" w14:paraId="15C3D038" w14:textId="77777777" w:rsidTr="368AEDAB">
        <w:trPr>
          <w:trHeight w:val="300"/>
        </w:trPr>
        <w:tc>
          <w:tcPr>
            <w:tcW w:w="2925" w:type="dxa"/>
          </w:tcPr>
          <w:p w14:paraId="22DB4F20" w14:textId="64804F04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Lehetséges hibák</w:t>
            </w:r>
          </w:p>
        </w:tc>
        <w:tc>
          <w:tcPr>
            <w:tcW w:w="6135" w:type="dxa"/>
          </w:tcPr>
          <w:p w14:paraId="3D7F22C6" w14:textId="535504C5" w:rsidR="70C5648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Hibás adatok</w:t>
            </w:r>
          </w:p>
        </w:tc>
      </w:tr>
    </w:tbl>
    <w:p w14:paraId="70026DE1" w14:textId="7455F0E9" w:rsidR="3A07B66E" w:rsidRDefault="70C56487" w:rsidP="00855A1C">
      <w:pPr>
        <w:pStyle w:val="Heading3Quizion"/>
        <w:numPr>
          <w:ilvl w:val="2"/>
          <w:numId w:val="1"/>
        </w:numPr>
        <w:ind w:left="709" w:hanging="709"/>
      </w:pPr>
      <w:bookmarkStart w:id="34" w:name="_Toc1827183557"/>
      <w:r>
        <w:t>Hitelesítési végpontok böngészőn</w:t>
      </w:r>
      <w:bookmarkEnd w:id="34"/>
    </w:p>
    <w:tbl>
      <w:tblPr>
        <w:tblStyle w:val="TableGrid"/>
        <w:tblW w:w="9060" w:type="dxa"/>
        <w:tblLook w:val="04A0" w:firstRow="1" w:lastRow="0" w:firstColumn="1" w:lastColumn="0" w:noHBand="0" w:noVBand="1"/>
      </w:tblPr>
      <w:tblGrid>
        <w:gridCol w:w="2880"/>
        <w:gridCol w:w="6180"/>
      </w:tblGrid>
      <w:tr w:rsidR="48F16D97" w14:paraId="728578B8" w14:textId="77777777" w:rsidTr="368AEDAB">
        <w:tc>
          <w:tcPr>
            <w:tcW w:w="9060" w:type="dxa"/>
            <w:gridSpan w:val="2"/>
            <w:tcBorders>
              <w:top w:val="double" w:sz="4" w:space="0" w:color="000000" w:themeColor="text1"/>
            </w:tcBorders>
          </w:tcPr>
          <w:p w14:paraId="03E0F9CF" w14:textId="1331F0AC" w:rsidR="48F16D97" w:rsidRDefault="48F16D97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verify</w:t>
            </w:r>
            <w:proofErr w:type="spellEnd"/>
            <w:r w:rsidRPr="00FA5361">
              <w:t>-email</w:t>
            </w:r>
          </w:p>
        </w:tc>
      </w:tr>
      <w:tr w:rsidR="48F16D97" w14:paraId="450B0B6F" w14:textId="77777777" w:rsidTr="368AEDAB">
        <w:tc>
          <w:tcPr>
            <w:tcW w:w="2880" w:type="dxa"/>
          </w:tcPr>
          <w:p w14:paraId="6EB2DBCD" w14:textId="11458F4B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Elfogatott kérési metódus</w:t>
            </w:r>
          </w:p>
        </w:tc>
        <w:tc>
          <w:tcPr>
            <w:tcW w:w="6180" w:type="dxa"/>
          </w:tcPr>
          <w:p w14:paraId="7AE1F1DD" w14:textId="316C8411" w:rsidR="48F16D97" w:rsidRDefault="48F16D97" w:rsidP="48F16D97">
            <w:pPr>
              <w:spacing w:line="259" w:lineRule="auto"/>
              <w:rPr>
                <w:rFonts w:eastAsia="Montserrat" w:cs="Segoe UI"/>
              </w:rPr>
            </w:pPr>
            <w:r w:rsidRPr="48F16D97">
              <w:rPr>
                <w:rFonts w:eastAsia="Calibri" w:cs="Calibri"/>
              </w:rPr>
              <w:t>GET</w:t>
            </w:r>
          </w:p>
        </w:tc>
      </w:tr>
      <w:tr w:rsidR="48F16D97" w14:paraId="2D9036E6" w14:textId="77777777" w:rsidTr="368AEDAB">
        <w:tc>
          <w:tcPr>
            <w:tcW w:w="2880" w:type="dxa"/>
          </w:tcPr>
          <w:p w14:paraId="1511E270" w14:textId="55650A3E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Leírás</w:t>
            </w:r>
          </w:p>
        </w:tc>
        <w:tc>
          <w:tcPr>
            <w:tcW w:w="6180" w:type="dxa"/>
          </w:tcPr>
          <w:p w14:paraId="6811566A" w14:textId="0BBE4DE1" w:rsidR="48F16D97" w:rsidRDefault="48F16D97" w:rsidP="48F16D97">
            <w:pPr>
              <w:spacing w:line="259" w:lineRule="auto"/>
              <w:rPr>
                <w:rFonts w:eastAsia="Montserrat" w:cs="Segoe UI"/>
              </w:rPr>
            </w:pPr>
            <w:r w:rsidRPr="48F16D97">
              <w:rPr>
                <w:rFonts w:eastAsia="Calibri" w:cs="Calibri"/>
              </w:rPr>
              <w:t>Email cím megerősítése</w:t>
            </w:r>
          </w:p>
        </w:tc>
      </w:tr>
      <w:tr w:rsidR="48F16D97" w14:paraId="0BCD8017" w14:textId="77777777" w:rsidTr="368AEDAB">
        <w:tc>
          <w:tcPr>
            <w:tcW w:w="2880" w:type="dxa"/>
          </w:tcPr>
          <w:p w14:paraId="11B49571" w14:textId="70ADF811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Követelmények</w:t>
            </w:r>
          </w:p>
        </w:tc>
        <w:tc>
          <w:tcPr>
            <w:tcW w:w="6180" w:type="dxa"/>
          </w:tcPr>
          <w:p w14:paraId="6C6063F1" w14:textId="771D700F" w:rsidR="48F16D97" w:rsidRDefault="48F16D97" w:rsidP="48F16D97">
            <w:pPr>
              <w:spacing w:line="259" w:lineRule="auto"/>
              <w:rPr>
                <w:rFonts w:eastAsia="Montserrat" w:cs="Segoe UI"/>
              </w:rPr>
            </w:pPr>
            <w:r w:rsidRPr="48F16D97">
              <w:rPr>
                <w:rFonts w:eastAsia="Montserrat" w:cs="Segoe UI"/>
              </w:rPr>
              <w:t>Bejelentkezés szükséges</w:t>
            </w:r>
          </w:p>
        </w:tc>
      </w:tr>
      <w:tr w:rsidR="48F16D97" w14:paraId="67CAC05E" w14:textId="77777777" w:rsidTr="368AEDAB">
        <w:trPr>
          <w:trHeight w:val="315"/>
        </w:trPr>
        <w:tc>
          <w:tcPr>
            <w:tcW w:w="2880" w:type="dxa"/>
          </w:tcPr>
          <w:p w14:paraId="6CC24691" w14:textId="4C172A44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Várt paraméterek</w:t>
            </w:r>
          </w:p>
        </w:tc>
        <w:tc>
          <w:tcPr>
            <w:tcW w:w="6180" w:type="dxa"/>
          </w:tcPr>
          <w:p w14:paraId="587D01A5" w14:textId="38B62B5B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email</w:t>
            </w:r>
          </w:p>
        </w:tc>
      </w:tr>
      <w:tr w:rsidR="48F16D97" w14:paraId="5E66D8EF" w14:textId="77777777" w:rsidTr="368AEDAB">
        <w:trPr>
          <w:trHeight w:val="300"/>
        </w:trPr>
        <w:tc>
          <w:tcPr>
            <w:tcW w:w="2880" w:type="dxa"/>
          </w:tcPr>
          <w:p w14:paraId="5990F607" w14:textId="61940735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Példa adatok</w:t>
            </w:r>
          </w:p>
        </w:tc>
        <w:tc>
          <w:tcPr>
            <w:tcW w:w="6180" w:type="dxa"/>
          </w:tcPr>
          <w:p w14:paraId="4480E37C" w14:textId="53D89BF4" w:rsidR="48F16D97" w:rsidRDefault="00D830AD" w:rsidP="48F16D97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test</w:t>
            </w:r>
            <w:r w:rsidR="00A71E1B" w:rsidRPr="00F14B1C">
              <w:rPr>
                <w:rFonts w:eastAsia="Calibri" w:cs="Calibri"/>
              </w:rPr>
              <w:t>@</w:t>
            </w:r>
            <w:r>
              <w:rPr>
                <w:rFonts w:eastAsia="Calibri" w:cs="Calibri"/>
              </w:rPr>
              <w:t>example</w:t>
            </w:r>
            <w:r w:rsidR="00A71E1B" w:rsidRPr="00F14B1C">
              <w:rPr>
                <w:rFonts w:eastAsia="Calibri" w:cs="Calibri"/>
              </w:rPr>
              <w:t>.</w:t>
            </w:r>
            <w:r>
              <w:rPr>
                <w:rFonts w:eastAsia="Calibri" w:cs="Calibri"/>
              </w:rPr>
              <w:t>com</w:t>
            </w:r>
          </w:p>
        </w:tc>
      </w:tr>
      <w:tr w:rsidR="48F16D97" w14:paraId="6602A86D" w14:textId="77777777" w:rsidTr="368AEDAB">
        <w:trPr>
          <w:trHeight w:val="300"/>
        </w:trPr>
        <w:tc>
          <w:tcPr>
            <w:tcW w:w="2880" w:type="dxa"/>
          </w:tcPr>
          <w:p w14:paraId="33AB90B7" w14:textId="343D59C0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Eredmény</w:t>
            </w:r>
          </w:p>
        </w:tc>
        <w:tc>
          <w:tcPr>
            <w:tcW w:w="6180" w:type="dxa"/>
          </w:tcPr>
          <w:p w14:paraId="60C1C74D" w14:textId="2177BC92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Sikeres email cím megerősítés</w:t>
            </w:r>
          </w:p>
        </w:tc>
      </w:tr>
      <w:tr w:rsidR="1A521E10" w14:paraId="2C3F1837" w14:textId="77777777" w:rsidTr="368AEDAB">
        <w:trPr>
          <w:trHeight w:val="300"/>
        </w:trPr>
        <w:tc>
          <w:tcPr>
            <w:tcW w:w="2880" w:type="dxa"/>
          </w:tcPr>
          <w:p w14:paraId="2BC03B08" w14:textId="5AD0B623" w:rsidR="1A521E10" w:rsidRDefault="70C56487" w:rsidP="70C56487">
            <w:pPr>
              <w:spacing w:line="259" w:lineRule="auto"/>
              <w:rPr>
                <w:rFonts w:eastAsia="Montserrat" w:cs="Segoe UI"/>
              </w:rPr>
            </w:pPr>
            <w:r w:rsidRPr="70C56487">
              <w:rPr>
                <w:rFonts w:eastAsia="Montserrat" w:cs="Segoe UI"/>
              </w:rPr>
              <w:t>Lehetséges hibák</w:t>
            </w:r>
          </w:p>
        </w:tc>
        <w:tc>
          <w:tcPr>
            <w:tcW w:w="6180" w:type="dxa"/>
          </w:tcPr>
          <w:p w14:paraId="21D68CFE" w14:textId="77E4D912" w:rsidR="1A521E10" w:rsidRDefault="70C56487" w:rsidP="70C56487">
            <w:pPr>
              <w:spacing w:line="259" w:lineRule="auto"/>
              <w:rPr>
                <w:rFonts w:eastAsia="Montserrat" w:cs="Segoe UI"/>
              </w:rPr>
            </w:pPr>
            <w:r w:rsidRPr="70C56487">
              <w:rPr>
                <w:rFonts w:eastAsiaTheme="minorEastAsia"/>
              </w:rPr>
              <w:t>Helytelen em</w:t>
            </w:r>
            <w:r w:rsidRPr="70C56487">
              <w:rPr>
                <w:rFonts w:eastAsia="Montserrat" w:cs="Segoe UI"/>
              </w:rPr>
              <w:t>ail megadása</w:t>
            </w:r>
          </w:p>
        </w:tc>
      </w:tr>
      <w:tr w:rsidR="48F16D97" w14:paraId="3D1DD86C" w14:textId="77777777" w:rsidTr="368AEDAB">
        <w:tc>
          <w:tcPr>
            <w:tcW w:w="9060" w:type="dxa"/>
            <w:gridSpan w:val="2"/>
            <w:tcBorders>
              <w:top w:val="double" w:sz="4" w:space="0" w:color="000000" w:themeColor="text1"/>
            </w:tcBorders>
          </w:tcPr>
          <w:p w14:paraId="05A47A85" w14:textId="7F7E60C6" w:rsidR="48F16D97" w:rsidRDefault="48F16D97" w:rsidP="00481A84">
            <w:pPr>
              <w:pStyle w:val="APIVgpontCm"/>
              <w:rPr>
                <w:rFonts w:ascii="Roboto" w:hAnsi="Roboto"/>
              </w:rPr>
            </w:pPr>
            <w:r w:rsidRPr="00FA5361">
              <w:t>email/</w:t>
            </w:r>
            <w:proofErr w:type="spellStart"/>
            <w:r w:rsidRPr="00FA5361">
              <w:t>verification-notification</w:t>
            </w:r>
            <w:proofErr w:type="spellEnd"/>
          </w:p>
        </w:tc>
      </w:tr>
      <w:tr w:rsidR="48F16D97" w14:paraId="5FDD80BD" w14:textId="77777777" w:rsidTr="368AEDAB">
        <w:tc>
          <w:tcPr>
            <w:tcW w:w="2880" w:type="dxa"/>
          </w:tcPr>
          <w:p w14:paraId="1B342AE8" w14:textId="3737A052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Theme="minorEastAsia"/>
              </w:rPr>
              <w:t>Elfogatott kérési metódus</w:t>
            </w:r>
          </w:p>
        </w:tc>
        <w:tc>
          <w:tcPr>
            <w:tcW w:w="6180" w:type="dxa"/>
          </w:tcPr>
          <w:p w14:paraId="352E7D11" w14:textId="3737A052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Theme="minorEastAsia"/>
              </w:rPr>
              <w:t>POST</w:t>
            </w:r>
          </w:p>
        </w:tc>
      </w:tr>
      <w:tr w:rsidR="48F16D97" w14:paraId="3D12EB68" w14:textId="77777777" w:rsidTr="368AEDAB">
        <w:tc>
          <w:tcPr>
            <w:tcW w:w="2880" w:type="dxa"/>
          </w:tcPr>
          <w:p w14:paraId="57CF3566" w14:textId="55650A3E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Theme="minorEastAsia"/>
              </w:rPr>
              <w:t>Leírás</w:t>
            </w:r>
          </w:p>
        </w:tc>
        <w:tc>
          <w:tcPr>
            <w:tcW w:w="6180" w:type="dxa"/>
          </w:tcPr>
          <w:p w14:paraId="62434DA6" w14:textId="078E8B48" w:rsidR="48F16D97" w:rsidRDefault="70C56487" w:rsidP="48F16D97">
            <w:pPr>
              <w:spacing w:line="259" w:lineRule="auto"/>
              <w:rPr>
                <w:rFonts w:eastAsia="Montserrat" w:cs="Segoe UI"/>
              </w:rPr>
            </w:pPr>
            <w:r w:rsidRPr="70C56487">
              <w:rPr>
                <w:rFonts w:eastAsiaTheme="minorEastAsia"/>
              </w:rPr>
              <w:t>Email</w:t>
            </w:r>
          </w:p>
        </w:tc>
      </w:tr>
      <w:tr w:rsidR="48F16D97" w14:paraId="083504E8" w14:textId="77777777" w:rsidTr="368AEDAB">
        <w:tc>
          <w:tcPr>
            <w:tcW w:w="2880" w:type="dxa"/>
          </w:tcPr>
          <w:p w14:paraId="4B48E32A" w14:textId="70ADF811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Követelmények</w:t>
            </w:r>
          </w:p>
        </w:tc>
        <w:tc>
          <w:tcPr>
            <w:tcW w:w="6180" w:type="dxa"/>
          </w:tcPr>
          <w:p w14:paraId="1AD0BDEE" w14:textId="5C8B36C3" w:rsidR="48F16D97" w:rsidRDefault="48F16D97" w:rsidP="48F16D97">
            <w:pPr>
              <w:spacing w:line="259" w:lineRule="auto"/>
              <w:rPr>
                <w:rFonts w:eastAsia="Montserrat" w:cs="Segoe UI"/>
              </w:rPr>
            </w:pPr>
            <w:r w:rsidRPr="48F16D97">
              <w:rPr>
                <w:rFonts w:eastAsia="Calibri" w:cs="Calibri"/>
              </w:rPr>
              <w:t>Bejelentkezés szükséges</w:t>
            </w:r>
          </w:p>
        </w:tc>
      </w:tr>
      <w:tr w:rsidR="48F16D97" w14:paraId="30C8FB57" w14:textId="77777777" w:rsidTr="368AEDAB">
        <w:trPr>
          <w:trHeight w:val="315"/>
        </w:trPr>
        <w:tc>
          <w:tcPr>
            <w:tcW w:w="2880" w:type="dxa"/>
          </w:tcPr>
          <w:p w14:paraId="77146428" w14:textId="4C172A44" w:rsidR="48F16D9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>Várt paraméterek</w:t>
            </w:r>
          </w:p>
        </w:tc>
        <w:tc>
          <w:tcPr>
            <w:tcW w:w="6180" w:type="dxa"/>
          </w:tcPr>
          <w:p w14:paraId="4CEE0CF2" w14:textId="5C76D895" w:rsidR="48F16D97" w:rsidRDefault="70C56487" w:rsidP="70C56487">
            <w:pPr>
              <w:spacing w:line="259" w:lineRule="auto"/>
              <w:rPr>
                <w:rFonts w:eastAsia="Calibri" w:cs="Calibri"/>
              </w:rPr>
            </w:pPr>
            <w:r w:rsidRPr="70C56487">
              <w:rPr>
                <w:rFonts w:eastAsiaTheme="minorEastAsia"/>
              </w:rPr>
              <w:t xml:space="preserve">A regisztrációkor a megadott email címre elküldött megerősítő emailen a </w:t>
            </w:r>
          </w:p>
        </w:tc>
      </w:tr>
      <w:tr w:rsidR="48F16D97" w14:paraId="64B4952B" w14:textId="77777777" w:rsidTr="368AEDAB">
        <w:trPr>
          <w:trHeight w:val="300"/>
        </w:trPr>
        <w:tc>
          <w:tcPr>
            <w:tcW w:w="2880" w:type="dxa"/>
          </w:tcPr>
          <w:p w14:paraId="72BF27CB" w14:textId="61940735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Példa adatok</w:t>
            </w:r>
          </w:p>
        </w:tc>
        <w:tc>
          <w:tcPr>
            <w:tcW w:w="6180" w:type="dxa"/>
          </w:tcPr>
          <w:p w14:paraId="07B0F8DA" w14:textId="1CF416F5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</w:p>
        </w:tc>
      </w:tr>
      <w:tr w:rsidR="48F16D97" w14:paraId="32BB2446" w14:textId="77777777" w:rsidTr="368AEDAB">
        <w:trPr>
          <w:trHeight w:val="300"/>
        </w:trPr>
        <w:tc>
          <w:tcPr>
            <w:tcW w:w="2880" w:type="dxa"/>
          </w:tcPr>
          <w:p w14:paraId="7A3225A0" w14:textId="343D59C0" w:rsidR="48F16D97" w:rsidRDefault="48F16D97" w:rsidP="48F16D97">
            <w:pPr>
              <w:spacing w:line="259" w:lineRule="auto"/>
              <w:rPr>
                <w:rFonts w:eastAsia="Calibri" w:cs="Calibri"/>
              </w:rPr>
            </w:pPr>
            <w:r w:rsidRPr="48F16D97">
              <w:rPr>
                <w:rFonts w:eastAsia="Calibri" w:cs="Calibri"/>
              </w:rPr>
              <w:t>Eredmény</w:t>
            </w:r>
          </w:p>
        </w:tc>
        <w:tc>
          <w:tcPr>
            <w:tcW w:w="6180" w:type="dxa"/>
          </w:tcPr>
          <w:p w14:paraId="5C29ACE2" w14:textId="79058D79" w:rsidR="48F16D97" w:rsidRDefault="48F16D97" w:rsidP="48F16D97">
            <w:pPr>
              <w:spacing w:line="259" w:lineRule="auto"/>
              <w:rPr>
                <w:rFonts w:eastAsia="Montserrat" w:cs="Segoe UI"/>
              </w:rPr>
            </w:pPr>
            <w:r w:rsidRPr="48F16D97">
              <w:rPr>
                <w:rFonts w:eastAsia="Calibri" w:cs="Calibri"/>
              </w:rPr>
              <w:t>Elküldve a sikeres megerősítő üzenet</w:t>
            </w:r>
          </w:p>
        </w:tc>
      </w:tr>
      <w:tr w:rsidR="1A521E10" w14:paraId="08549769" w14:textId="77777777" w:rsidTr="368AEDAB">
        <w:trPr>
          <w:trHeight w:val="600"/>
        </w:trPr>
        <w:tc>
          <w:tcPr>
            <w:tcW w:w="2880" w:type="dxa"/>
          </w:tcPr>
          <w:p w14:paraId="4F8258D4" w14:textId="7C4999C2" w:rsidR="1A521E10" w:rsidRDefault="1A521E10" w:rsidP="1A521E10">
            <w:pPr>
              <w:spacing w:line="259" w:lineRule="auto"/>
              <w:rPr>
                <w:rFonts w:eastAsiaTheme="minorEastAsia"/>
              </w:rPr>
            </w:pPr>
            <w:r w:rsidRPr="6289EF90">
              <w:rPr>
                <w:rFonts w:eastAsiaTheme="minorEastAsia"/>
              </w:rPr>
              <w:t>Lehetséges hibák</w:t>
            </w:r>
          </w:p>
        </w:tc>
        <w:tc>
          <w:tcPr>
            <w:tcW w:w="6180" w:type="dxa"/>
          </w:tcPr>
          <w:p w14:paraId="446A21C1" w14:textId="23E43A73" w:rsidR="1A521E10" w:rsidRDefault="70C56487" w:rsidP="70C56487">
            <w:pPr>
              <w:spacing w:line="259" w:lineRule="auto"/>
              <w:rPr>
                <w:rFonts w:eastAsiaTheme="minorEastAsia"/>
              </w:rPr>
            </w:pPr>
            <w:r w:rsidRPr="70C56487">
              <w:rPr>
                <w:rFonts w:eastAsiaTheme="minorEastAsia"/>
              </w:rPr>
              <w:t>A megadott email cím nem érvényes, megerősítő üzenet elküldése sikertelen</w:t>
            </w:r>
          </w:p>
        </w:tc>
      </w:tr>
    </w:tbl>
    <w:p w14:paraId="68E10850" w14:textId="58B5DB11" w:rsidR="00FC5086" w:rsidRPr="005663B6" w:rsidRDefault="70C56487" w:rsidP="00B808C8">
      <w:pPr>
        <w:pStyle w:val="Heading1Quizion"/>
        <w:numPr>
          <w:ilvl w:val="0"/>
          <w:numId w:val="1"/>
        </w:numPr>
        <w:ind w:left="0" w:firstLine="0"/>
      </w:pPr>
      <w:bookmarkStart w:id="35" w:name="_Toc964233970"/>
      <w:bookmarkStart w:id="36" w:name="_Toc101119522"/>
      <w:r>
        <w:t>Frontend</w:t>
      </w:r>
      <w:bookmarkEnd w:id="35"/>
      <w:bookmarkEnd w:id="36"/>
    </w:p>
    <w:p w14:paraId="20C084F2" w14:textId="30DF601C" w:rsidR="00FC5086" w:rsidRPr="005663B6" w:rsidRDefault="70C56487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37" w:name="_Toc1712904923"/>
      <w:bookmarkStart w:id="38" w:name="_Toc101119523"/>
      <w:r>
        <w:t>Alkalmazott fejlesztői eszközök</w:t>
      </w:r>
      <w:bookmarkEnd w:id="37"/>
      <w:bookmarkEnd w:id="38"/>
    </w:p>
    <w:p w14:paraId="34CFAEF5" w14:textId="6F24FF8E" w:rsidR="720D714C" w:rsidRPr="00B45431" w:rsidRDefault="70C56487" w:rsidP="00B808C8">
      <w:pPr>
        <w:pStyle w:val="Heading3Quizion"/>
        <w:numPr>
          <w:ilvl w:val="2"/>
          <w:numId w:val="1"/>
        </w:numPr>
        <w:ind w:left="709" w:hanging="709"/>
      </w:pPr>
      <w:bookmarkStart w:id="39" w:name="_Toc1585011453"/>
      <w:r>
        <w:t xml:space="preserve"> Programozási nyelvek és keretrendszerek</w:t>
      </w:r>
      <w:bookmarkEnd w:id="39"/>
    </w:p>
    <w:p w14:paraId="727FE0A2" w14:textId="3AF26703" w:rsidR="005D79DF" w:rsidRDefault="70C56487" w:rsidP="00994C13">
      <w:pPr>
        <w:pStyle w:val="Normlbehzssal"/>
        <w:spacing w:line="360" w:lineRule="auto"/>
      </w:pPr>
      <w:r>
        <w:t xml:space="preserve">Az adatbázis kiszolgálóját PHP nyelvben írtuk a </w:t>
      </w:r>
      <w:proofErr w:type="spellStart"/>
      <w:r>
        <w:t>Laravel</w:t>
      </w:r>
      <w:proofErr w:type="spellEnd"/>
      <w:r>
        <w:t xml:space="preserve"> keretrendszer segítségével. Az adatbázis </w:t>
      </w:r>
      <w:proofErr w:type="spellStart"/>
      <w:r>
        <w:t>MariaDB</w:t>
      </w:r>
      <w:proofErr w:type="spellEnd"/>
      <w:r>
        <w:t xml:space="preserve"> motorral rendelkezik, az elérések utasításait MYSQL standardnak megfelelően fogalmazzuk meg.</w:t>
      </w:r>
    </w:p>
    <w:p w14:paraId="3DBA9B6E" w14:textId="032BDCDD" w:rsidR="720D714C" w:rsidRDefault="70C56487" w:rsidP="00994C13">
      <w:pPr>
        <w:pStyle w:val="Normlbehzssal"/>
        <w:spacing w:line="360" w:lineRule="auto"/>
      </w:pPr>
      <w:r>
        <w:t>Az asztali alkalmazás elkészítésére a grafikus megjelenítésre alkalmas C Sharp (C#) programozási nyelvet alkalmazzuk a .NET keretrendszer és a WPF alrendszer segítségével. A grafikus elemek az XML leíró nyelven lettek definiálva.</w:t>
      </w:r>
    </w:p>
    <w:p w14:paraId="5FD6E7FE" w14:textId="2D69BDBF" w:rsidR="00D2773E" w:rsidRPr="00B45431" w:rsidRDefault="70C56487" w:rsidP="00994C13">
      <w:pPr>
        <w:pStyle w:val="Normlbehzssal"/>
        <w:spacing w:line="360" w:lineRule="auto"/>
      </w:pPr>
      <w:r>
        <w:t xml:space="preserve">A weboldal a </w:t>
      </w:r>
      <w:proofErr w:type="spellStart"/>
      <w:r>
        <w:t>Laravel</w:t>
      </w:r>
      <w:proofErr w:type="spellEnd"/>
      <w:r>
        <w:t xml:space="preserve"> keretrendszer által nyújtott, erőteljes PHP </w:t>
      </w:r>
      <w:proofErr w:type="spellStart"/>
      <w:r>
        <w:t>sablonozó</w:t>
      </w:r>
      <w:proofErr w:type="spellEnd"/>
      <w:r>
        <w:t xml:space="preserve"> motor, a </w:t>
      </w:r>
      <w:proofErr w:type="spellStart"/>
      <w:r>
        <w:t>Blade</w:t>
      </w:r>
      <w:proofErr w:type="spellEnd"/>
      <w:r>
        <w:t xml:space="preserve"> felhasználásával lett elkészítve. Továbbá a weblap HTML, CSS és JavaScript segítségével lett elkészítve.</w:t>
      </w:r>
    </w:p>
    <w:p w14:paraId="047D88C3" w14:textId="02145C43" w:rsidR="00D2773E" w:rsidRPr="00B45431" w:rsidRDefault="70C56487" w:rsidP="00994C13">
      <w:pPr>
        <w:pStyle w:val="Normlbehzssal"/>
        <w:spacing w:line="360" w:lineRule="auto"/>
      </w:pPr>
      <w:r>
        <w:lastRenderedPageBreak/>
        <w:t xml:space="preserve">A Mobil alkalmazás grafikai elemeit XML leíró nyelvben definiáltuk.  Az alkalmazás felépítéséhez </w:t>
      </w:r>
      <w:r w:rsidRPr="70C56487">
        <w:rPr>
          <w:rFonts w:eastAsiaTheme="minorEastAsia"/>
        </w:rPr>
        <w:t xml:space="preserve">és függőségeinek kezelésére a </w:t>
      </w:r>
      <w:proofErr w:type="spellStart"/>
      <w:r>
        <w:t>Gradle</w:t>
      </w:r>
      <w:proofErr w:type="spellEnd"/>
      <w:r>
        <w:t xml:space="preserve"> projektépítő szoftver </w:t>
      </w:r>
      <w:proofErr w:type="spellStart"/>
      <w:r>
        <w:t>Groovy</w:t>
      </w:r>
      <w:proofErr w:type="spellEnd"/>
      <w:r>
        <w:t xml:space="preserve"> doménspecifikus nyelvét vettük igénybe. A függőségek Java nyelvben íródtak, az alkalmazás üzleti logikája a Java virtuális gép (később JVM) alapú </w:t>
      </w:r>
      <w:proofErr w:type="spellStart"/>
      <w:r>
        <w:t>Kotlin</w:t>
      </w:r>
      <w:proofErr w:type="spellEnd"/>
      <w:r>
        <w:t xml:space="preserve"> programozási nyelvben íródott.</w:t>
      </w:r>
    </w:p>
    <w:p w14:paraId="27AB28F6" w14:textId="3CBFF452" w:rsidR="720D714C" w:rsidRDefault="70C56487" w:rsidP="00B808C8">
      <w:pPr>
        <w:pStyle w:val="Heading3Quizion"/>
        <w:numPr>
          <w:ilvl w:val="2"/>
          <w:numId w:val="1"/>
        </w:numPr>
        <w:ind w:left="709" w:hanging="709"/>
      </w:pPr>
      <w:bookmarkStart w:id="40" w:name="_Toc1957308084"/>
      <w:r>
        <w:t xml:space="preserve"> Fejlesztői környezetek </w:t>
      </w:r>
      <w:bookmarkEnd w:id="40"/>
    </w:p>
    <w:p w14:paraId="218E80EB" w14:textId="4633636E" w:rsidR="00D92E44" w:rsidRDefault="70C56487" w:rsidP="00C44FAC">
      <w:pPr>
        <w:pStyle w:val="Normlbehzssal"/>
        <w:spacing w:line="360" w:lineRule="auto"/>
        <w:rPr>
          <w:rFonts w:eastAsiaTheme="minorEastAsia"/>
        </w:rPr>
      </w:pPr>
      <w:r>
        <w:t xml:space="preserve">Az adatbázismodell szerkesztéséhez, a webes alkalmazás fejlesztésére, a http kapcsolatok szimulálására és tesztelésére, valamint a kiszolgáló fejlesztésére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szoftvercsomagot használjuk. Az asztali alkalmazás fejlesztésére a Visual </w:t>
      </w:r>
      <w:proofErr w:type="spellStart"/>
      <w:r>
        <w:t>Studiot</w:t>
      </w:r>
      <w:proofErr w:type="spellEnd"/>
      <w:r>
        <w:t xml:space="preserve">, a Mobil alkalmazáshoz Android </w:t>
      </w:r>
      <w:proofErr w:type="spellStart"/>
      <w:r>
        <w:t>Studio</w:t>
      </w:r>
      <w:proofErr w:type="spellEnd"/>
      <w:r w:rsidRPr="70C56487">
        <w:rPr>
          <w:rFonts w:eastAsiaTheme="minorEastAsia"/>
        </w:rPr>
        <w:t>-t használunk.</w:t>
      </w:r>
    </w:p>
    <w:p w14:paraId="39C5D70A" w14:textId="3FD6DA30" w:rsidR="000938B1" w:rsidRDefault="70C56487" w:rsidP="002250D7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41" w:name="_Toc2030025117"/>
      <w:bookmarkStart w:id="42" w:name="_Toc101119524"/>
      <w:r w:rsidRPr="000938B1">
        <w:t>Felületterv</w:t>
      </w:r>
      <w:bookmarkEnd w:id="41"/>
      <w:bookmarkEnd w:id="42"/>
    </w:p>
    <w:p w14:paraId="307D4A04" w14:textId="24E1BFAD" w:rsidR="00FD048F" w:rsidRDefault="00FD048F" w:rsidP="00FD048F">
      <w:pPr>
        <w:pStyle w:val="Heading3Quizion"/>
        <w:numPr>
          <w:ilvl w:val="2"/>
          <w:numId w:val="1"/>
        </w:numPr>
      </w:pPr>
      <w:r>
        <w:t>Wireframe</w:t>
      </w:r>
    </w:p>
    <w:p w14:paraId="038323B2" w14:textId="15187E34" w:rsidR="00FD048F" w:rsidRPr="000938B1" w:rsidRDefault="00FD048F" w:rsidP="008A7CB2">
      <w:pPr>
        <w:pStyle w:val="Normlbehzssal"/>
        <w:jc w:val="left"/>
      </w:pPr>
      <w:r>
        <w:t>Az alkalmazás tervezésekor létrehozott wirefram</w:t>
      </w:r>
      <w:r w:rsidR="006E1BDD">
        <w:t>e</w:t>
      </w:r>
      <w:r>
        <w:t>:</w:t>
      </w:r>
      <w:r w:rsidR="000B42B0">
        <w:t xml:space="preserve"> </w:t>
      </w:r>
      <w:hyperlink r:id="rId14" w:history="1">
        <w:r w:rsidR="000B42B0" w:rsidRPr="000B42B0">
          <w:rPr>
            <w:rStyle w:val="Hyperlink"/>
          </w:rPr>
          <w:t>https://drive.google.com/file/d/1w-dkj5wWwM9G32ncdWjxjOwG2MyyB7-p/view?usp=sh</w:t>
        </w:r>
        <w:r w:rsidR="000B42B0" w:rsidRPr="000B42B0">
          <w:rPr>
            <w:rStyle w:val="Hyperlink"/>
          </w:rPr>
          <w:t>a</w:t>
        </w:r>
        <w:r w:rsidR="000B42B0" w:rsidRPr="000B42B0">
          <w:rPr>
            <w:rStyle w:val="Hyperlink"/>
          </w:rPr>
          <w:t>r</w:t>
        </w:r>
        <w:r w:rsidR="000B42B0" w:rsidRPr="000B42B0">
          <w:rPr>
            <w:rStyle w:val="Hyperlink"/>
          </w:rPr>
          <w:t>i</w:t>
        </w:r>
        <w:r w:rsidR="000B42B0" w:rsidRPr="000B42B0">
          <w:rPr>
            <w:rStyle w:val="Hyperlink"/>
          </w:rPr>
          <w:t>ng</w:t>
        </w:r>
      </w:hyperlink>
    </w:p>
    <w:tbl>
      <w:tblPr>
        <w:tblStyle w:val="TableGrid"/>
        <w:tblpPr w:leftFromText="141" w:rightFromText="141" w:vertAnchor="text" w:horzAnchor="margin" w:tblpY="609"/>
        <w:tblW w:w="4395" w:type="dxa"/>
        <w:tblLook w:val="04A0" w:firstRow="1" w:lastRow="0" w:firstColumn="1" w:lastColumn="0" w:noHBand="0" w:noVBand="1"/>
      </w:tblPr>
      <w:tblGrid>
        <w:gridCol w:w="1367"/>
        <w:gridCol w:w="3028"/>
      </w:tblGrid>
      <w:tr w:rsidR="00210A19" w14:paraId="5B55E6A1" w14:textId="77777777" w:rsidTr="00210A19"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EF912" w14:textId="76DA02D3" w:rsidR="00210A19" w:rsidRPr="00970E67" w:rsidRDefault="00210A19" w:rsidP="00210A19">
            <w:pPr>
              <w:pStyle w:val="TblzatCm"/>
            </w:pPr>
            <w:proofErr w:type="spellStart"/>
            <w:r w:rsidRPr="00970E67">
              <w:t>layouts</w:t>
            </w:r>
            <w:proofErr w:type="spellEnd"/>
            <w:r w:rsidRPr="00970E67">
              <w:t>/app</w:t>
            </w:r>
          </w:p>
        </w:tc>
      </w:tr>
      <w:tr w:rsidR="00210A19" w14:paraId="6576321B" w14:textId="77777777" w:rsidTr="00210A19">
        <w:tc>
          <w:tcPr>
            <w:tcW w:w="1367" w:type="dxa"/>
            <w:tcBorders>
              <w:top w:val="single" w:sz="4" w:space="0" w:color="auto"/>
            </w:tcBorders>
            <w:vAlign w:val="center"/>
          </w:tcPr>
          <w:p w14:paraId="097D8615" w14:textId="77777777" w:rsidR="00210A19" w:rsidRDefault="00210A19" w:rsidP="00210A19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3028" w:type="dxa"/>
            <w:tcBorders>
              <w:top w:val="single" w:sz="4" w:space="0" w:color="auto"/>
            </w:tcBorders>
          </w:tcPr>
          <w:p w14:paraId="2F8D9412" w14:textId="77777777" w:rsidR="00210A19" w:rsidRDefault="00210A19" w:rsidP="00210A19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Az az egész weblap elrendezésének és kinézetének az alapja</w:t>
            </w:r>
          </w:p>
        </w:tc>
      </w:tr>
      <w:tr w:rsidR="00210A19" w14:paraId="57CD0394" w14:textId="77777777" w:rsidTr="00210A19">
        <w:tc>
          <w:tcPr>
            <w:tcW w:w="1367" w:type="dxa"/>
            <w:tcBorders>
              <w:bottom w:val="single" w:sz="4" w:space="0" w:color="auto"/>
            </w:tcBorders>
            <w:vAlign w:val="center"/>
          </w:tcPr>
          <w:p w14:paraId="026D1F29" w14:textId="77777777" w:rsidR="00210A19" w:rsidRDefault="00210A19" w:rsidP="00210A19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Navigáció</w:t>
            </w:r>
          </w:p>
        </w:tc>
        <w:tc>
          <w:tcPr>
            <w:tcW w:w="3028" w:type="dxa"/>
            <w:tcBorders>
              <w:bottom w:val="single" w:sz="4" w:space="0" w:color="auto"/>
            </w:tcBorders>
          </w:tcPr>
          <w:p w14:paraId="2F512A35" w14:textId="77777777" w:rsidR="00210A19" w:rsidRDefault="00210A19" w:rsidP="00210A19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Minden oldal erre épül</w:t>
            </w:r>
          </w:p>
        </w:tc>
      </w:tr>
      <w:tr w:rsidR="00210A19" w14:paraId="45C66FD3" w14:textId="77777777" w:rsidTr="00BA1EB1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2AD1" w14:textId="77777777" w:rsidR="00210A19" w:rsidRDefault="00210A19" w:rsidP="00210A19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3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7CE7" w14:textId="77777777" w:rsidR="00210A19" w:rsidRDefault="00210A19" w:rsidP="00210A19">
            <w:pPr>
              <w:rPr>
                <w:rFonts w:eastAsia="Montserrat" w:cs="Segoe UI"/>
              </w:rPr>
            </w:pPr>
            <w:r>
              <w:t>Az oldal nem igényel jogosultságot</w:t>
            </w:r>
          </w:p>
        </w:tc>
      </w:tr>
      <w:tr w:rsidR="00BA1EB1" w14:paraId="76A36579" w14:textId="77777777" w:rsidTr="00BA1EB1"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15F8FB" w14:textId="77777777" w:rsidR="00BA1EB1" w:rsidRDefault="00BA1EB1" w:rsidP="00210A19"/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FDA4AE" w14:textId="77777777" w:rsidR="00BA1EB1" w:rsidRDefault="00BA1EB1" w:rsidP="00210A19"/>
        </w:tc>
      </w:tr>
    </w:tbl>
    <w:p w14:paraId="3729969F" w14:textId="77777777" w:rsidR="005056A7" w:rsidRPr="000938B1" w:rsidRDefault="000938B1" w:rsidP="002250D7">
      <w:pPr>
        <w:pStyle w:val="Heading3Quizion"/>
        <w:numPr>
          <w:ilvl w:val="2"/>
          <w:numId w:val="1"/>
        </w:numPr>
      </w:pPr>
      <w:bookmarkStart w:id="43" w:name="_Toc683017426"/>
      <w:r w:rsidRPr="70C56487">
        <w:t>Web nézetek</w:t>
      </w:r>
      <w:bookmarkEnd w:id="43"/>
    </w:p>
    <w:p w14:paraId="422084C7" w14:textId="77777777" w:rsidR="00C25F33" w:rsidRDefault="00C25F33" w:rsidP="368AEDAB">
      <w:pPr>
        <w:jc w:val="center"/>
        <w:rPr>
          <w:rFonts w:ascii="Roboto" w:eastAsia="Roboto" w:hAnsi="Roboto" w:cs="Roboto"/>
          <w:sz w:val="32"/>
          <w:szCs w:val="32"/>
        </w:rPr>
        <w:sectPr w:rsidR="00C25F33" w:rsidSect="00C636E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TableGrid"/>
        <w:tblW w:w="4394" w:type="dxa"/>
        <w:tblLook w:val="04A0" w:firstRow="1" w:lastRow="0" w:firstColumn="1" w:lastColumn="0" w:noHBand="0" w:noVBand="1"/>
      </w:tblPr>
      <w:tblGrid>
        <w:gridCol w:w="1072"/>
        <w:gridCol w:w="3322"/>
      </w:tblGrid>
      <w:tr w:rsidR="368AEDAB" w14:paraId="51C3C5BD" w14:textId="77777777" w:rsidTr="00F30B07"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BDFE" w14:textId="0ECF052A" w:rsidR="368AEDAB" w:rsidRDefault="368AEDAB" w:rsidP="0005017F">
            <w:pPr>
              <w:pStyle w:val="TblzatCm"/>
            </w:pPr>
            <w:r w:rsidRPr="00970E67">
              <w:t>index</w:t>
            </w:r>
          </w:p>
        </w:tc>
      </w:tr>
      <w:tr w:rsidR="368AEDAB" w14:paraId="31E4E95F" w14:textId="77777777" w:rsidTr="00F30B07">
        <w:tc>
          <w:tcPr>
            <w:tcW w:w="1072" w:type="dxa"/>
            <w:tcBorders>
              <w:top w:val="single" w:sz="4" w:space="0" w:color="auto"/>
            </w:tcBorders>
            <w:vAlign w:val="center"/>
          </w:tcPr>
          <w:p w14:paraId="4BE7F9F8" w14:textId="77777777" w:rsidR="368AEDAB" w:rsidRDefault="368AEDAB">
            <w:r>
              <w:t>Leírás</w:t>
            </w:r>
          </w:p>
        </w:tc>
        <w:tc>
          <w:tcPr>
            <w:tcW w:w="3322" w:type="dxa"/>
            <w:tcBorders>
              <w:top w:val="single" w:sz="4" w:space="0" w:color="auto"/>
            </w:tcBorders>
          </w:tcPr>
          <w:p w14:paraId="7D489ACD" w14:textId="0F0E653B" w:rsidR="368AEDAB" w:rsidRDefault="368AEDAB">
            <w:r>
              <w:t>A nyitólap, ahova az új felhasználók érkeznek</w:t>
            </w:r>
          </w:p>
        </w:tc>
      </w:tr>
      <w:tr w:rsidR="368AEDAB" w14:paraId="213F5EDB" w14:textId="77777777" w:rsidTr="00F30B07">
        <w:tc>
          <w:tcPr>
            <w:tcW w:w="1072" w:type="dxa"/>
            <w:tcBorders>
              <w:bottom w:val="single" w:sz="4" w:space="0" w:color="auto"/>
            </w:tcBorders>
            <w:vAlign w:val="center"/>
          </w:tcPr>
          <w:p w14:paraId="3EBFCF8E" w14:textId="77777777" w:rsidR="368AEDAB" w:rsidRDefault="368AEDAB">
            <w:r>
              <w:t>Navigáció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14:paraId="3A5FEBAF" w14:textId="749F8635" w:rsidR="368AEDAB" w:rsidRDefault="368AEDAB">
            <w:r>
              <w:t>Ez az oldal, ami a weblap induló oldala</w:t>
            </w:r>
          </w:p>
        </w:tc>
      </w:tr>
      <w:tr w:rsidR="368AEDAB" w14:paraId="2EC7E5B5" w14:textId="77777777" w:rsidTr="00F30B07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E48B3" w14:textId="77777777" w:rsidR="368AEDAB" w:rsidRDefault="368AEDAB">
            <w:r>
              <w:t>Jogosultság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6734" w14:textId="553A5DFA" w:rsidR="368AEDAB" w:rsidRDefault="368AEDAB" w:rsidP="368AEDAB">
            <w:pPr>
              <w:rPr>
                <w:rFonts w:eastAsia="Montserrat" w:cs="Segoe UI"/>
              </w:rPr>
            </w:pPr>
            <w:r>
              <w:t>Az oldal nem igényel jogosultságot</w:t>
            </w:r>
          </w:p>
        </w:tc>
      </w:tr>
    </w:tbl>
    <w:p w14:paraId="308C3347" w14:textId="0D980875" w:rsidR="00210A19" w:rsidRDefault="00210A19" w:rsidP="00FB4919">
      <w:pPr>
        <w:spacing w:after="0"/>
      </w:pPr>
    </w:p>
    <w:tbl>
      <w:tblPr>
        <w:tblStyle w:val="TableGrid"/>
        <w:tblpPr w:leftFromText="141" w:rightFromText="141" w:vertAnchor="text" w:horzAnchor="margin" w:tblpY="58"/>
        <w:tblW w:w="4390" w:type="dxa"/>
        <w:tblLook w:val="04A0" w:firstRow="1" w:lastRow="0" w:firstColumn="1" w:lastColumn="0" w:noHBand="0" w:noVBand="1"/>
      </w:tblPr>
      <w:tblGrid>
        <w:gridCol w:w="1076"/>
        <w:gridCol w:w="3314"/>
      </w:tblGrid>
      <w:tr w:rsidR="0090468B" w14:paraId="3E94E6A1" w14:textId="77777777" w:rsidTr="0090468B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81B6" w14:textId="77777777" w:rsidR="0090468B" w:rsidRDefault="0090468B" w:rsidP="0090468B">
            <w:pPr>
              <w:pStyle w:val="TblzatCm"/>
            </w:pPr>
            <w:proofErr w:type="spellStart"/>
            <w:r w:rsidRPr="00970E67">
              <w:t>quizzes</w:t>
            </w:r>
            <w:proofErr w:type="spellEnd"/>
          </w:p>
        </w:tc>
      </w:tr>
      <w:tr w:rsidR="0090468B" w14:paraId="17CF380A" w14:textId="77777777" w:rsidTr="0090468B">
        <w:tc>
          <w:tcPr>
            <w:tcW w:w="1076" w:type="dxa"/>
            <w:tcBorders>
              <w:top w:val="single" w:sz="4" w:space="0" w:color="auto"/>
            </w:tcBorders>
            <w:vAlign w:val="center"/>
          </w:tcPr>
          <w:p w14:paraId="71607B36" w14:textId="77777777" w:rsidR="0090468B" w:rsidRDefault="0090468B" w:rsidP="0090468B">
            <w:r>
              <w:t>Leírás</w:t>
            </w:r>
          </w:p>
        </w:tc>
        <w:tc>
          <w:tcPr>
            <w:tcW w:w="3314" w:type="dxa"/>
            <w:tcBorders>
              <w:top w:val="single" w:sz="4" w:space="0" w:color="auto"/>
            </w:tcBorders>
          </w:tcPr>
          <w:p w14:paraId="1D63C6D2" w14:textId="77777777" w:rsidR="0090468B" w:rsidRDefault="0090468B" w:rsidP="0090468B">
            <w:r>
              <w:t>A kvízek kilistázása, a játékos elindíthatja az általa kiválasztott kvízt</w:t>
            </w:r>
          </w:p>
        </w:tc>
      </w:tr>
      <w:tr w:rsidR="0090468B" w14:paraId="3A546E59" w14:textId="77777777" w:rsidTr="0090468B">
        <w:tc>
          <w:tcPr>
            <w:tcW w:w="1076" w:type="dxa"/>
            <w:tcBorders>
              <w:bottom w:val="single" w:sz="4" w:space="0" w:color="auto"/>
            </w:tcBorders>
            <w:vAlign w:val="center"/>
          </w:tcPr>
          <w:p w14:paraId="03A591A2" w14:textId="77777777" w:rsidR="0090468B" w:rsidRDefault="0090468B" w:rsidP="0090468B">
            <w:r>
              <w:t>Navigáció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01D09799" w14:textId="77777777" w:rsidR="0090468B" w:rsidRDefault="0090468B" w:rsidP="0090468B">
            <w:r>
              <w:t xml:space="preserve">index &gt; login (sikeres) &gt; </w:t>
            </w:r>
            <w:proofErr w:type="spellStart"/>
            <w:r>
              <w:t>quizzes</w:t>
            </w:r>
            <w:proofErr w:type="spellEnd"/>
          </w:p>
        </w:tc>
      </w:tr>
      <w:tr w:rsidR="0090468B" w14:paraId="17018316" w14:textId="77777777" w:rsidTr="0090468B"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14CA" w14:textId="77777777" w:rsidR="0090468B" w:rsidRDefault="0090468B" w:rsidP="0090468B">
            <w:r>
              <w:t>Jogosultság</w:t>
            </w:r>
          </w:p>
        </w:tc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6CAB" w14:textId="77777777" w:rsidR="0090468B" w:rsidRDefault="0090468B" w:rsidP="0090468B">
            <w:proofErr w:type="spellStart"/>
            <w:r>
              <w:t>Autentikációhoz</w:t>
            </w:r>
            <w:proofErr w:type="spellEnd"/>
            <w:r>
              <w:t xml:space="preserve"> kötött (regisztrált és bejelentkezett felhasználó megerősített email címmel)</w:t>
            </w:r>
          </w:p>
        </w:tc>
      </w:tr>
    </w:tbl>
    <w:p w14:paraId="4C0DD8DE" w14:textId="77777777" w:rsidR="00C25F33" w:rsidRDefault="00C25F33" w:rsidP="007B698E">
      <w:pPr>
        <w:spacing w:after="0"/>
      </w:pPr>
    </w:p>
    <w:tbl>
      <w:tblPr>
        <w:tblStyle w:val="TableGrid"/>
        <w:tblpPr w:leftFromText="141" w:rightFromText="141" w:vertAnchor="text" w:tblpY="41"/>
        <w:tblW w:w="4390" w:type="dxa"/>
        <w:tblLook w:val="04A0" w:firstRow="1" w:lastRow="0" w:firstColumn="1" w:lastColumn="0" w:noHBand="0" w:noVBand="1"/>
      </w:tblPr>
      <w:tblGrid>
        <w:gridCol w:w="1076"/>
        <w:gridCol w:w="3314"/>
      </w:tblGrid>
      <w:tr w:rsidR="007B698E" w14:paraId="5EAE2B02" w14:textId="77777777" w:rsidTr="00595C2B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EE9DA" w14:textId="77777777" w:rsidR="007B698E" w:rsidRDefault="007B698E" w:rsidP="00595C2B">
            <w:pPr>
              <w:pStyle w:val="TblzatCm"/>
            </w:pPr>
            <w:proofErr w:type="spellStart"/>
            <w:r w:rsidRPr="00970E67">
              <w:t>quiz</w:t>
            </w:r>
            <w:proofErr w:type="spellEnd"/>
          </w:p>
        </w:tc>
      </w:tr>
      <w:tr w:rsidR="007B698E" w14:paraId="7CB62869" w14:textId="77777777" w:rsidTr="00595C2B">
        <w:tc>
          <w:tcPr>
            <w:tcW w:w="1076" w:type="dxa"/>
            <w:tcBorders>
              <w:top w:val="single" w:sz="4" w:space="0" w:color="auto"/>
            </w:tcBorders>
            <w:vAlign w:val="center"/>
          </w:tcPr>
          <w:p w14:paraId="5AB4CB42" w14:textId="77777777" w:rsidR="007B698E" w:rsidRDefault="007B698E" w:rsidP="00595C2B">
            <w:r>
              <w:t>Leírás</w:t>
            </w:r>
          </w:p>
        </w:tc>
        <w:tc>
          <w:tcPr>
            <w:tcW w:w="3314" w:type="dxa"/>
            <w:tcBorders>
              <w:top w:val="single" w:sz="4" w:space="0" w:color="auto"/>
            </w:tcBorders>
          </w:tcPr>
          <w:p w14:paraId="64E69384" w14:textId="77777777" w:rsidR="007B698E" w:rsidRDefault="007B698E" w:rsidP="00595C2B">
            <w:r>
              <w:t>Ezen az oldalon történik maga a játék</w:t>
            </w:r>
          </w:p>
        </w:tc>
      </w:tr>
      <w:tr w:rsidR="007B698E" w14:paraId="2FB73535" w14:textId="77777777" w:rsidTr="00595C2B">
        <w:tc>
          <w:tcPr>
            <w:tcW w:w="1076" w:type="dxa"/>
            <w:tcBorders>
              <w:bottom w:val="single" w:sz="4" w:space="0" w:color="auto"/>
            </w:tcBorders>
            <w:vAlign w:val="center"/>
          </w:tcPr>
          <w:p w14:paraId="73392ED7" w14:textId="77777777" w:rsidR="007B698E" w:rsidRDefault="007B698E" w:rsidP="00595C2B">
            <w:r>
              <w:t>Navigáció</w:t>
            </w:r>
          </w:p>
        </w:tc>
        <w:tc>
          <w:tcPr>
            <w:tcW w:w="3314" w:type="dxa"/>
            <w:tcBorders>
              <w:bottom w:val="single" w:sz="4" w:space="0" w:color="auto"/>
            </w:tcBorders>
          </w:tcPr>
          <w:p w14:paraId="73C6E11E" w14:textId="77777777" w:rsidR="007B698E" w:rsidRDefault="007B698E" w:rsidP="00595C2B">
            <w:r>
              <w:t xml:space="preserve">index &gt; login (sikeres) &gt; </w:t>
            </w:r>
            <w:proofErr w:type="spellStart"/>
            <w:r>
              <w:t>quizzes</w:t>
            </w:r>
            <w:proofErr w:type="spellEnd"/>
            <w:r>
              <w:t xml:space="preserve"> &gt; </w:t>
            </w:r>
            <w:proofErr w:type="spellStart"/>
            <w:r>
              <w:t>quiz</w:t>
            </w:r>
            <w:proofErr w:type="spellEnd"/>
          </w:p>
        </w:tc>
      </w:tr>
      <w:tr w:rsidR="007B698E" w14:paraId="6BFD4F57" w14:textId="77777777" w:rsidTr="00595C2B"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10F18" w14:textId="77777777" w:rsidR="007B698E" w:rsidRDefault="007B698E" w:rsidP="00595C2B">
            <w:r>
              <w:t>Jogosultság</w:t>
            </w:r>
          </w:p>
        </w:tc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CC138" w14:textId="77777777" w:rsidR="007B698E" w:rsidRDefault="007B698E" w:rsidP="00595C2B">
            <w:proofErr w:type="spellStart"/>
            <w:r>
              <w:t>Autentikációhoz</w:t>
            </w:r>
            <w:proofErr w:type="spellEnd"/>
            <w:r>
              <w:t xml:space="preserve"> kötött (regisztrált és bejelentkezett felhasználó megerősített email címmel)</w:t>
            </w:r>
          </w:p>
        </w:tc>
      </w:tr>
    </w:tbl>
    <w:p w14:paraId="7A69D9E3" w14:textId="49D8C3CA" w:rsidR="007B698E" w:rsidRDefault="007B698E" w:rsidP="007B698E">
      <w:pPr>
        <w:spacing w:after="0"/>
      </w:pPr>
    </w:p>
    <w:tbl>
      <w:tblPr>
        <w:tblStyle w:val="TableGrid"/>
        <w:tblW w:w="4390" w:type="dxa"/>
        <w:tblLook w:val="04A0" w:firstRow="1" w:lastRow="0" w:firstColumn="1" w:lastColumn="0" w:noHBand="0" w:noVBand="1"/>
      </w:tblPr>
      <w:tblGrid>
        <w:gridCol w:w="1075"/>
        <w:gridCol w:w="3315"/>
      </w:tblGrid>
      <w:tr w:rsidR="368AEDAB" w14:paraId="1B15664B" w14:textId="77777777" w:rsidTr="0073565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0357F" w14:textId="7A2D3039" w:rsidR="368AEDAB" w:rsidRPr="00970E67" w:rsidRDefault="368AEDAB" w:rsidP="0005017F">
            <w:pPr>
              <w:pStyle w:val="TblzatCm"/>
            </w:pPr>
            <w:proofErr w:type="spellStart"/>
            <w:r w:rsidRPr="00970E67">
              <w:t>leaderboard</w:t>
            </w:r>
            <w:proofErr w:type="spellEnd"/>
          </w:p>
        </w:tc>
      </w:tr>
      <w:tr w:rsidR="368AEDAB" w14:paraId="67CEADC3" w14:textId="77777777" w:rsidTr="00044626">
        <w:tc>
          <w:tcPr>
            <w:tcW w:w="1075" w:type="dxa"/>
            <w:tcBorders>
              <w:top w:val="single" w:sz="4" w:space="0" w:color="auto"/>
            </w:tcBorders>
            <w:vAlign w:val="center"/>
          </w:tcPr>
          <w:p w14:paraId="55F58811" w14:textId="77777777" w:rsidR="368AEDAB" w:rsidRDefault="368AEDAB">
            <w:r>
              <w:t>Leírás</w:t>
            </w:r>
          </w:p>
        </w:tc>
        <w:tc>
          <w:tcPr>
            <w:tcW w:w="3315" w:type="dxa"/>
            <w:tcBorders>
              <w:top w:val="single" w:sz="4" w:space="0" w:color="auto"/>
            </w:tcBorders>
          </w:tcPr>
          <w:p w14:paraId="710C61FF" w14:textId="34BF42B2" w:rsidR="368AEDAB" w:rsidRDefault="368AEDAB">
            <w:r>
              <w:t>A kiválasztott kvíz ranglétrája.</w:t>
            </w:r>
          </w:p>
        </w:tc>
      </w:tr>
      <w:tr w:rsidR="368AEDAB" w14:paraId="18A03428" w14:textId="77777777" w:rsidTr="00044626">
        <w:tc>
          <w:tcPr>
            <w:tcW w:w="1075" w:type="dxa"/>
            <w:tcBorders>
              <w:bottom w:val="single" w:sz="4" w:space="0" w:color="auto"/>
            </w:tcBorders>
            <w:vAlign w:val="center"/>
          </w:tcPr>
          <w:p w14:paraId="7E24B63B" w14:textId="77777777" w:rsidR="368AEDAB" w:rsidRDefault="368AEDAB">
            <w:r>
              <w:t>Navigáció</w:t>
            </w:r>
          </w:p>
        </w:tc>
        <w:tc>
          <w:tcPr>
            <w:tcW w:w="3315" w:type="dxa"/>
            <w:tcBorders>
              <w:bottom w:val="single" w:sz="4" w:space="0" w:color="auto"/>
            </w:tcBorders>
          </w:tcPr>
          <w:p w14:paraId="350E0E43" w14:textId="322A038A" w:rsidR="368AEDAB" w:rsidRDefault="368AEDAB" w:rsidP="368AEDAB">
            <w:pPr>
              <w:rPr>
                <w:rFonts w:eastAsia="Montserrat" w:cs="Segoe UI"/>
              </w:rPr>
            </w:pPr>
            <w:r>
              <w:t xml:space="preserve">index &gt; login (sikeres) &gt; </w:t>
            </w:r>
            <w:proofErr w:type="spellStart"/>
            <w:r>
              <w:t>quizzes</w:t>
            </w:r>
            <w:proofErr w:type="spellEnd"/>
            <w:r>
              <w:t xml:space="preserve"> &gt; </w:t>
            </w:r>
            <w:proofErr w:type="spellStart"/>
            <w:r>
              <w:t>quiz</w:t>
            </w:r>
            <w:proofErr w:type="spellEnd"/>
            <w:r>
              <w:t xml:space="preserve"> &gt; </w:t>
            </w:r>
            <w:proofErr w:type="spellStart"/>
            <w:r>
              <w:t>leaderboard</w:t>
            </w:r>
            <w:proofErr w:type="spellEnd"/>
          </w:p>
          <w:p w14:paraId="54A73F29" w14:textId="79A77873" w:rsidR="368AEDAB" w:rsidRDefault="368AEDAB" w:rsidP="368AEDAB">
            <w:pPr>
              <w:rPr>
                <w:rFonts w:eastAsia="Montserrat" w:cs="Segoe UI"/>
              </w:rPr>
            </w:pPr>
            <w:r>
              <w:t xml:space="preserve">index &gt; login (sikeres) &gt; </w:t>
            </w:r>
            <w:proofErr w:type="spellStart"/>
            <w:r>
              <w:t>quizzes</w:t>
            </w:r>
            <w:proofErr w:type="spellEnd"/>
            <w:r>
              <w:t xml:space="preserve"> &gt; </w:t>
            </w:r>
            <w:proofErr w:type="spellStart"/>
            <w:r>
              <w:t>leaderboard</w:t>
            </w:r>
            <w:proofErr w:type="spellEnd"/>
          </w:p>
        </w:tc>
      </w:tr>
      <w:tr w:rsidR="368AEDAB" w14:paraId="39645828" w14:textId="77777777" w:rsidTr="00044626"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6F7E4" w14:textId="77777777" w:rsidR="368AEDAB" w:rsidRDefault="368AEDAB">
            <w:r>
              <w:t>Jogosultság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6489" w14:textId="6FE156B2" w:rsidR="368AEDAB" w:rsidRDefault="368AEDAB" w:rsidP="368AEDAB">
            <w:proofErr w:type="spellStart"/>
            <w:r>
              <w:t>Autentikációhoz</w:t>
            </w:r>
            <w:proofErr w:type="spellEnd"/>
            <w:r>
              <w:t xml:space="preserve"> kötött (regisztrált és bejelentkezett felhasználó megerősített email címmel)</w:t>
            </w:r>
          </w:p>
        </w:tc>
      </w:tr>
    </w:tbl>
    <w:p w14:paraId="374F40C2" w14:textId="525D611E" w:rsidR="00230FEB" w:rsidRDefault="00230FEB" w:rsidP="008C5A22">
      <w:pPr>
        <w:spacing w:after="0"/>
      </w:pPr>
    </w:p>
    <w:p w14:paraId="6363907E" w14:textId="7DAB0E62" w:rsidR="00B0527F" w:rsidRDefault="00B0527F" w:rsidP="008C5A22">
      <w:pPr>
        <w:spacing w:after="0"/>
      </w:pPr>
    </w:p>
    <w:p w14:paraId="2653B2ED" w14:textId="7403E22C" w:rsidR="00B0527F" w:rsidRDefault="00B0527F" w:rsidP="008C5A22">
      <w:pPr>
        <w:spacing w:after="0"/>
      </w:pPr>
    </w:p>
    <w:p w14:paraId="5408950A" w14:textId="684A7F91" w:rsidR="00B0527F" w:rsidRDefault="00B0527F" w:rsidP="008C5A22">
      <w:pPr>
        <w:spacing w:after="0"/>
      </w:pPr>
    </w:p>
    <w:p w14:paraId="0D0CBCD7" w14:textId="77777777" w:rsidR="00B0527F" w:rsidRDefault="00B0527F" w:rsidP="008C5A22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439"/>
        <w:gridCol w:w="2956"/>
      </w:tblGrid>
      <w:tr w:rsidR="006363BA" w14:paraId="7C230BB1" w14:textId="77777777" w:rsidTr="00595C2B"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B9375" w14:textId="5FFB30A9" w:rsidR="368AEDAB" w:rsidRPr="00970E67" w:rsidRDefault="368AEDAB" w:rsidP="0005017F">
            <w:pPr>
              <w:pStyle w:val="TblzatCm"/>
            </w:pPr>
            <w:proofErr w:type="spellStart"/>
            <w:r w:rsidRPr="00970E67">
              <w:lastRenderedPageBreak/>
              <w:t>auth</w:t>
            </w:r>
            <w:proofErr w:type="spellEnd"/>
            <w:r w:rsidRPr="00970E67">
              <w:t>/</w:t>
            </w:r>
            <w:proofErr w:type="spellStart"/>
            <w:r w:rsidRPr="00970E67">
              <w:t>register</w:t>
            </w:r>
            <w:proofErr w:type="spellEnd"/>
          </w:p>
        </w:tc>
      </w:tr>
      <w:tr w:rsidR="006363BA" w14:paraId="2740D950" w14:textId="77777777" w:rsidTr="00595C2B">
        <w:tc>
          <w:tcPr>
            <w:tcW w:w="1439" w:type="dxa"/>
            <w:tcBorders>
              <w:top w:val="single" w:sz="4" w:space="0" w:color="auto"/>
            </w:tcBorders>
          </w:tcPr>
          <w:p w14:paraId="60AA70EF" w14:textId="4349385F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2956" w:type="dxa"/>
            <w:tcBorders>
              <w:top w:val="single" w:sz="4" w:space="0" w:color="auto"/>
            </w:tcBorders>
          </w:tcPr>
          <w:p w14:paraId="570644BB" w14:textId="523D9B92" w:rsidR="368AEDAB" w:rsidRDefault="368AEDAB">
            <w:r>
              <w:t>Regisztrációs felület új felhasználó létrehozásának érdekében</w:t>
            </w:r>
          </w:p>
        </w:tc>
      </w:tr>
      <w:tr w:rsidR="006363BA" w14:paraId="7B4822DF" w14:textId="77777777" w:rsidTr="00595C2B">
        <w:tc>
          <w:tcPr>
            <w:tcW w:w="1439" w:type="dxa"/>
            <w:tcBorders>
              <w:bottom w:val="single" w:sz="4" w:space="0" w:color="auto"/>
            </w:tcBorders>
          </w:tcPr>
          <w:p w14:paraId="2A308382" w14:textId="210AFA11" w:rsidR="368AEDAB" w:rsidRDefault="368AEDAB" w:rsidP="368AEDAB">
            <w:pPr>
              <w:rPr>
                <w:rFonts w:eastAsia="Montserrat" w:cs="Segoe UI"/>
              </w:rPr>
            </w:pPr>
            <w:r>
              <w:t>Navigáció</w:t>
            </w:r>
          </w:p>
        </w:tc>
        <w:tc>
          <w:tcPr>
            <w:tcW w:w="2956" w:type="dxa"/>
            <w:tcBorders>
              <w:bottom w:val="single" w:sz="4" w:space="0" w:color="auto"/>
            </w:tcBorders>
          </w:tcPr>
          <w:p w14:paraId="12C7E972" w14:textId="1BBB9DD9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 xml:space="preserve">index &gt; </w:t>
            </w:r>
            <w:proofErr w:type="spellStart"/>
            <w:r w:rsidRPr="368AEDAB">
              <w:rPr>
                <w:rFonts w:eastAsia="Montserrat" w:cs="Segoe UI"/>
              </w:rPr>
              <w:t>register</w:t>
            </w:r>
            <w:proofErr w:type="spellEnd"/>
          </w:p>
        </w:tc>
      </w:tr>
      <w:tr w:rsidR="006363BA" w14:paraId="514931F6" w14:textId="77777777" w:rsidTr="00595C2B"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FE4C" w14:textId="044E32A4" w:rsidR="368AEDAB" w:rsidRDefault="368AEDAB" w:rsidP="368AEDAB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476B" w14:textId="4E025D8D" w:rsidR="368AEDAB" w:rsidRDefault="368AEDAB">
            <w:r>
              <w:t>Az oldal nem igényel jogosultságot</w:t>
            </w:r>
          </w:p>
        </w:tc>
      </w:tr>
    </w:tbl>
    <w:p w14:paraId="153B97DB" w14:textId="77777777" w:rsidR="000E3AEE" w:rsidRDefault="000E3AEE" w:rsidP="008C5A22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380"/>
        <w:gridCol w:w="3015"/>
      </w:tblGrid>
      <w:tr w:rsidR="006363BA" w14:paraId="25DCD1B6" w14:textId="77777777" w:rsidTr="00595C2B"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516A" w14:textId="28139ACA" w:rsidR="368AEDAB" w:rsidRPr="00970E67" w:rsidRDefault="368AEDAB" w:rsidP="0005017F">
            <w:pPr>
              <w:pStyle w:val="TblzatCm"/>
            </w:pPr>
            <w:proofErr w:type="spellStart"/>
            <w:r w:rsidRPr="00970E67">
              <w:t>auth</w:t>
            </w:r>
            <w:proofErr w:type="spellEnd"/>
            <w:r w:rsidRPr="00970E67">
              <w:t>/login</w:t>
            </w:r>
          </w:p>
        </w:tc>
      </w:tr>
      <w:tr w:rsidR="006363BA" w14:paraId="6B44EFE2" w14:textId="77777777" w:rsidTr="00595C2B">
        <w:tc>
          <w:tcPr>
            <w:tcW w:w="1380" w:type="dxa"/>
            <w:tcBorders>
              <w:top w:val="single" w:sz="4" w:space="0" w:color="auto"/>
            </w:tcBorders>
            <w:vAlign w:val="center"/>
          </w:tcPr>
          <w:p w14:paraId="06D65B3D" w14:textId="6DBEF337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3015" w:type="dxa"/>
            <w:tcBorders>
              <w:top w:val="single" w:sz="4" w:space="0" w:color="auto"/>
            </w:tcBorders>
          </w:tcPr>
          <w:p w14:paraId="487D687A" w14:textId="5C33172A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Bejelentkezést valósít meg, további navigációt bejelentkezéshez köt</w:t>
            </w:r>
          </w:p>
        </w:tc>
      </w:tr>
      <w:tr w:rsidR="006363BA" w14:paraId="7E670332" w14:textId="77777777" w:rsidTr="00595C2B">
        <w:tc>
          <w:tcPr>
            <w:tcW w:w="1380" w:type="dxa"/>
            <w:tcBorders>
              <w:bottom w:val="single" w:sz="4" w:space="0" w:color="auto"/>
            </w:tcBorders>
            <w:vAlign w:val="center"/>
          </w:tcPr>
          <w:p w14:paraId="0DB05391" w14:textId="058FC6F9" w:rsidR="368AEDAB" w:rsidRDefault="368AEDAB" w:rsidP="368AEDAB">
            <w:pPr>
              <w:rPr>
                <w:rFonts w:eastAsia="Montserrat" w:cs="Segoe UI"/>
              </w:rPr>
            </w:pPr>
            <w:r>
              <w:t>Navigáció</w:t>
            </w:r>
          </w:p>
        </w:tc>
        <w:tc>
          <w:tcPr>
            <w:tcW w:w="3015" w:type="dxa"/>
            <w:tcBorders>
              <w:bottom w:val="single" w:sz="4" w:space="0" w:color="auto"/>
            </w:tcBorders>
          </w:tcPr>
          <w:p w14:paraId="3265D3E1" w14:textId="4DA5B927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index &gt; login</w:t>
            </w:r>
          </w:p>
        </w:tc>
      </w:tr>
      <w:tr w:rsidR="006363BA" w14:paraId="015EB4DB" w14:textId="77777777" w:rsidTr="00595C2B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2E0A8" w14:textId="4F41A373" w:rsidR="368AEDAB" w:rsidRDefault="368AEDAB" w:rsidP="368AEDAB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6B5B" w14:textId="467E8D9A" w:rsidR="368AEDAB" w:rsidRDefault="368AEDAB" w:rsidP="368AEDAB">
            <w:pPr>
              <w:rPr>
                <w:rFonts w:eastAsia="Montserrat" w:cs="Segoe UI"/>
              </w:rPr>
            </w:pPr>
            <w:r>
              <w:t>Az oldal nem igényel jogosultságot</w:t>
            </w:r>
          </w:p>
        </w:tc>
      </w:tr>
    </w:tbl>
    <w:p w14:paraId="22945346" w14:textId="77777777" w:rsidR="00C25F33" w:rsidRDefault="00C25F33" w:rsidP="00386C04">
      <w:pPr>
        <w:spacing w:after="0"/>
      </w:pPr>
    </w:p>
    <w:tbl>
      <w:tblPr>
        <w:tblStyle w:val="TableGrid"/>
        <w:tblW w:w="4460" w:type="dxa"/>
        <w:tblInd w:w="-5" w:type="dxa"/>
        <w:tblLook w:val="04A0" w:firstRow="1" w:lastRow="0" w:firstColumn="1" w:lastColumn="0" w:noHBand="0" w:noVBand="1"/>
      </w:tblPr>
      <w:tblGrid>
        <w:gridCol w:w="1387"/>
        <w:gridCol w:w="3073"/>
      </w:tblGrid>
      <w:tr w:rsidR="006363BA" w14:paraId="6FED1350" w14:textId="77777777" w:rsidTr="007735DD">
        <w:tc>
          <w:tcPr>
            <w:tcW w:w="4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F271" w14:textId="471BF9EF" w:rsidR="368AEDAB" w:rsidRDefault="368AEDAB" w:rsidP="0005017F">
            <w:pPr>
              <w:pStyle w:val="TblzatCm"/>
              <w:rPr>
                <w:rFonts w:eastAsia="Montserrat" w:cs="Segoe UI"/>
              </w:rPr>
            </w:pPr>
            <w:proofErr w:type="spellStart"/>
            <w:r w:rsidRPr="00970E67">
              <w:t>auth</w:t>
            </w:r>
            <w:proofErr w:type="spellEnd"/>
            <w:r w:rsidRPr="00970E67">
              <w:t>/</w:t>
            </w:r>
            <w:proofErr w:type="spellStart"/>
            <w:r w:rsidRPr="00970E67">
              <w:t>verify</w:t>
            </w:r>
            <w:proofErr w:type="spellEnd"/>
            <w:r w:rsidRPr="00970E67">
              <w:t>-email</w:t>
            </w:r>
          </w:p>
        </w:tc>
      </w:tr>
      <w:tr w:rsidR="006363BA" w14:paraId="56EA10E0" w14:textId="77777777" w:rsidTr="00AE5EB7">
        <w:tc>
          <w:tcPr>
            <w:tcW w:w="1387" w:type="dxa"/>
            <w:tcBorders>
              <w:top w:val="single" w:sz="4" w:space="0" w:color="auto"/>
            </w:tcBorders>
            <w:vAlign w:val="center"/>
          </w:tcPr>
          <w:p w14:paraId="7C738109" w14:textId="399C1CD0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3073" w:type="dxa"/>
            <w:tcBorders>
              <w:top w:val="single" w:sz="4" w:space="0" w:color="auto"/>
            </w:tcBorders>
          </w:tcPr>
          <w:p w14:paraId="728E188C" w14:textId="565DE313" w:rsidR="368AEDAB" w:rsidRDefault="368AEDAB" w:rsidP="368AEDAB">
            <w:pPr>
              <w:spacing w:line="259" w:lineRule="auto"/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Regisztráció után kéri a felhasználót, hogy erősítse meg az email címét</w:t>
            </w:r>
          </w:p>
        </w:tc>
      </w:tr>
      <w:tr w:rsidR="006363BA" w14:paraId="6D7FA814" w14:textId="77777777" w:rsidTr="00AE5EB7">
        <w:tc>
          <w:tcPr>
            <w:tcW w:w="1387" w:type="dxa"/>
            <w:tcBorders>
              <w:bottom w:val="single" w:sz="4" w:space="0" w:color="auto"/>
            </w:tcBorders>
            <w:vAlign w:val="center"/>
          </w:tcPr>
          <w:p w14:paraId="384C9244" w14:textId="6AE3A3C3" w:rsidR="368AEDAB" w:rsidRDefault="368AEDAB" w:rsidP="368AEDAB">
            <w:pPr>
              <w:rPr>
                <w:rFonts w:eastAsia="Montserrat" w:cs="Segoe UI"/>
              </w:rPr>
            </w:pPr>
            <w:r>
              <w:t>Navigáció</w:t>
            </w:r>
          </w:p>
        </w:tc>
        <w:tc>
          <w:tcPr>
            <w:tcW w:w="3073" w:type="dxa"/>
            <w:tcBorders>
              <w:bottom w:val="single" w:sz="4" w:space="0" w:color="auto"/>
            </w:tcBorders>
          </w:tcPr>
          <w:p w14:paraId="2EB17D60" w14:textId="34CC6767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 xml:space="preserve">index &gt; </w:t>
            </w:r>
            <w:proofErr w:type="spellStart"/>
            <w:r w:rsidRPr="368AEDAB">
              <w:rPr>
                <w:rFonts w:eastAsia="Montserrat" w:cs="Segoe UI"/>
              </w:rPr>
              <w:t>register</w:t>
            </w:r>
            <w:proofErr w:type="spellEnd"/>
            <w:r w:rsidRPr="368AEDAB">
              <w:rPr>
                <w:rFonts w:eastAsia="Montserrat" w:cs="Segoe UI"/>
              </w:rPr>
              <w:t xml:space="preserve"> (sikeres) &gt; </w:t>
            </w:r>
            <w:proofErr w:type="spellStart"/>
            <w:r w:rsidRPr="368AEDAB">
              <w:rPr>
                <w:rFonts w:eastAsia="Montserrat" w:cs="Segoe UI"/>
              </w:rPr>
              <w:t>verify</w:t>
            </w:r>
            <w:proofErr w:type="spellEnd"/>
            <w:r w:rsidRPr="368AEDAB">
              <w:rPr>
                <w:rFonts w:eastAsia="Montserrat" w:cs="Segoe UI"/>
              </w:rPr>
              <w:t>-email</w:t>
            </w:r>
          </w:p>
        </w:tc>
      </w:tr>
      <w:tr w:rsidR="006363BA" w14:paraId="0AE3DAE9" w14:textId="77777777" w:rsidTr="00AE5EB7"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789A9" w14:textId="426CAF8E" w:rsidR="368AEDAB" w:rsidRDefault="368AEDAB" w:rsidP="368AEDAB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6FFB" w14:textId="5805C3EB" w:rsidR="368AEDAB" w:rsidRDefault="368AEDAB" w:rsidP="368AEDAB">
            <w:pPr>
              <w:rPr>
                <w:rFonts w:eastAsia="Montserrat" w:cs="Segoe UI"/>
              </w:rPr>
            </w:pPr>
            <w:proofErr w:type="spellStart"/>
            <w:r>
              <w:t>Autentikációhoz</w:t>
            </w:r>
            <w:proofErr w:type="spellEnd"/>
            <w:r>
              <w:t xml:space="preserve"> kötött (regisztrált és bejelentkezett felhasználó)</w:t>
            </w:r>
          </w:p>
        </w:tc>
      </w:tr>
    </w:tbl>
    <w:p w14:paraId="694B9CBE" w14:textId="77777777" w:rsidR="00C54F36" w:rsidRDefault="00C54F36" w:rsidP="00C54F36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418"/>
        <w:gridCol w:w="2977"/>
      </w:tblGrid>
      <w:tr w:rsidR="006363BA" w14:paraId="5D0EF2D0" w14:textId="77777777" w:rsidTr="00143ADE"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F50F" w14:textId="2C2B87EE" w:rsidR="368AEDAB" w:rsidRDefault="368AEDAB" w:rsidP="0005017F">
            <w:pPr>
              <w:pStyle w:val="TblzatCm"/>
              <w:rPr>
                <w:rFonts w:eastAsia="Montserrat" w:cs="Segoe UI"/>
              </w:rPr>
            </w:pPr>
            <w:proofErr w:type="spellStart"/>
            <w:r w:rsidRPr="00970E67">
              <w:t>auth</w:t>
            </w:r>
            <w:proofErr w:type="spellEnd"/>
            <w:r w:rsidRPr="00970E67">
              <w:t>/</w:t>
            </w:r>
            <w:proofErr w:type="spellStart"/>
            <w:r w:rsidRPr="00970E67">
              <w:t>forgot-password</w:t>
            </w:r>
            <w:proofErr w:type="spellEnd"/>
          </w:p>
        </w:tc>
      </w:tr>
      <w:tr w:rsidR="006363BA" w14:paraId="7371753A" w14:textId="77777777" w:rsidTr="00386C04"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4D1212D8" w14:textId="451E6183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D5A715E" w14:textId="60E94BE1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 xml:space="preserve">A regisztrációkor megadott email címre elküld egy emailt, ami tartalmaz egy linket, ami a </w:t>
            </w:r>
            <w:proofErr w:type="spellStart"/>
            <w:r w:rsidRPr="368AEDAB">
              <w:rPr>
                <w:rFonts w:eastAsia="Montserrat" w:cs="Segoe UI"/>
              </w:rPr>
              <w:t>reset-password</w:t>
            </w:r>
            <w:proofErr w:type="spellEnd"/>
            <w:r w:rsidRPr="368AEDAB">
              <w:rPr>
                <w:rFonts w:eastAsia="Montserrat" w:cs="Segoe UI"/>
              </w:rPr>
              <w:t xml:space="preserve"> oldalra irányít a megfelelő </w:t>
            </w:r>
            <w:proofErr w:type="spellStart"/>
            <w:r w:rsidRPr="368AEDAB">
              <w:rPr>
                <w:rFonts w:eastAsia="Montserrat" w:cs="Segoe UI"/>
              </w:rPr>
              <w:t>tokennel</w:t>
            </w:r>
            <w:proofErr w:type="spellEnd"/>
          </w:p>
        </w:tc>
      </w:tr>
      <w:tr w:rsidR="006363BA" w14:paraId="63C5A25B" w14:textId="77777777" w:rsidTr="00386C04"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2E88B93B" w14:textId="330EC9E4" w:rsidR="368AEDAB" w:rsidRDefault="368AEDAB" w:rsidP="368AEDAB">
            <w:pPr>
              <w:rPr>
                <w:rFonts w:eastAsia="Montserrat" w:cs="Segoe UI"/>
              </w:rPr>
            </w:pPr>
            <w:r>
              <w:t>Navigáció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ADF4533" w14:textId="4BBBE319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 xml:space="preserve">index &gt; login (bejelentkezés nélkül) &gt; </w:t>
            </w:r>
            <w:proofErr w:type="spellStart"/>
            <w:r w:rsidRPr="368AEDAB">
              <w:rPr>
                <w:rFonts w:eastAsia="Montserrat" w:cs="Segoe UI"/>
              </w:rPr>
              <w:t>forgot-password</w:t>
            </w:r>
            <w:proofErr w:type="spellEnd"/>
          </w:p>
        </w:tc>
      </w:tr>
      <w:tr w:rsidR="006363BA" w14:paraId="000F5B24" w14:textId="77777777" w:rsidTr="00386C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E812C" w14:textId="38861E29" w:rsidR="368AEDAB" w:rsidRDefault="368AEDAB" w:rsidP="368AEDAB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F540" w14:textId="0609B9ED" w:rsidR="368AEDAB" w:rsidRDefault="368AEDAB" w:rsidP="368AEDAB">
            <w:pPr>
              <w:rPr>
                <w:rFonts w:eastAsia="Montserrat" w:cs="Segoe UI"/>
              </w:rPr>
            </w:pPr>
            <w:r>
              <w:t>Az oldal nem igényel jogosultságot</w:t>
            </w:r>
          </w:p>
        </w:tc>
      </w:tr>
    </w:tbl>
    <w:p w14:paraId="064507E5" w14:textId="77777777" w:rsidR="006F37B2" w:rsidRDefault="006F37B2" w:rsidP="00BA789F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418"/>
        <w:gridCol w:w="2977"/>
      </w:tblGrid>
      <w:tr w:rsidR="006363BA" w14:paraId="0CC5AEC3" w14:textId="77777777" w:rsidTr="007735DD"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AD663" w14:textId="7CF4FDB7" w:rsidR="368AEDAB" w:rsidRPr="00970E67" w:rsidRDefault="368AEDAB" w:rsidP="0005017F">
            <w:pPr>
              <w:pStyle w:val="TblzatCm"/>
            </w:pPr>
            <w:proofErr w:type="spellStart"/>
            <w:r w:rsidRPr="00970E67">
              <w:t>auth</w:t>
            </w:r>
            <w:proofErr w:type="spellEnd"/>
            <w:r w:rsidRPr="00970E67">
              <w:t>/</w:t>
            </w:r>
            <w:proofErr w:type="spellStart"/>
            <w:r w:rsidRPr="00970E67">
              <w:t>reset-password</w:t>
            </w:r>
            <w:proofErr w:type="spellEnd"/>
            <w:r w:rsidRPr="00970E67">
              <w:t>/{</w:t>
            </w:r>
            <w:proofErr w:type="spellStart"/>
            <w:r w:rsidRPr="00970E67">
              <w:t>token</w:t>
            </w:r>
            <w:proofErr w:type="spellEnd"/>
            <w:r w:rsidRPr="00970E67">
              <w:t>}</w:t>
            </w:r>
          </w:p>
        </w:tc>
      </w:tr>
      <w:tr w:rsidR="006363BA" w14:paraId="045A2151" w14:textId="77777777" w:rsidTr="00386C04"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F931851" w14:textId="45528FF2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>Leírás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2001EA31" w14:textId="0F58EA86" w:rsidR="368AEDAB" w:rsidRDefault="671BF638" w:rsidP="368AEDAB">
            <w:pPr>
              <w:rPr>
                <w:rFonts w:eastAsia="Montserrat" w:cs="Segoe UI"/>
              </w:rPr>
            </w:pPr>
            <w:r w:rsidRPr="671BF638">
              <w:rPr>
                <w:rFonts w:eastAsia="Montserrat" w:cs="Segoe UI"/>
              </w:rPr>
              <w:t xml:space="preserve">Az email címre érkezett üzenet linkjére kattintva megnyílik a </w:t>
            </w:r>
            <w:proofErr w:type="spellStart"/>
            <w:r w:rsidRPr="671BF638">
              <w:rPr>
                <w:rFonts w:eastAsia="Montserrat" w:cs="Segoe UI"/>
              </w:rPr>
              <w:t>reset-password</w:t>
            </w:r>
            <w:proofErr w:type="spellEnd"/>
            <w:r w:rsidRPr="671BF638">
              <w:rPr>
                <w:rFonts w:eastAsia="Montserrat" w:cs="Segoe UI"/>
              </w:rPr>
              <w:t xml:space="preserve"> oldal, ahol a felhasználó megadhatja az új jelszavát</w:t>
            </w:r>
          </w:p>
        </w:tc>
      </w:tr>
      <w:tr w:rsidR="005B7B5F" w14:paraId="0DF179A5" w14:textId="77777777" w:rsidTr="00386C04">
        <w:tc>
          <w:tcPr>
            <w:tcW w:w="1418" w:type="dxa"/>
            <w:vAlign w:val="center"/>
          </w:tcPr>
          <w:p w14:paraId="41EB085B" w14:textId="1603D1FB" w:rsidR="368AEDAB" w:rsidRDefault="368AEDAB" w:rsidP="368AEDAB">
            <w:pPr>
              <w:rPr>
                <w:rFonts w:eastAsia="Montserrat" w:cs="Segoe UI"/>
              </w:rPr>
            </w:pPr>
            <w:r>
              <w:t>Navigáció</w:t>
            </w:r>
          </w:p>
        </w:tc>
        <w:tc>
          <w:tcPr>
            <w:tcW w:w="2977" w:type="dxa"/>
          </w:tcPr>
          <w:p w14:paraId="75659267" w14:textId="3363C9DE" w:rsidR="368AEDAB" w:rsidRDefault="368AEDAB" w:rsidP="368AEDAB">
            <w:pPr>
              <w:rPr>
                <w:rFonts w:eastAsia="Montserrat" w:cs="Segoe UI"/>
              </w:rPr>
            </w:pPr>
            <w:r w:rsidRPr="368AEDAB">
              <w:rPr>
                <w:rFonts w:eastAsia="Montserrat" w:cs="Segoe UI"/>
              </w:rPr>
              <w:t xml:space="preserve">index &gt; login (bejelentkezés nélkül) &gt; </w:t>
            </w:r>
            <w:proofErr w:type="spellStart"/>
            <w:r w:rsidRPr="368AEDAB">
              <w:rPr>
                <w:rFonts w:eastAsia="Montserrat" w:cs="Segoe UI"/>
              </w:rPr>
              <w:t>forgot-password</w:t>
            </w:r>
            <w:proofErr w:type="spellEnd"/>
            <w:r w:rsidRPr="368AEDAB">
              <w:rPr>
                <w:rFonts w:eastAsia="Montserrat" w:cs="Segoe UI"/>
              </w:rPr>
              <w:t xml:space="preserve"> &gt; email (link) &gt; </w:t>
            </w:r>
            <w:proofErr w:type="spellStart"/>
            <w:r w:rsidRPr="368AEDAB">
              <w:rPr>
                <w:rFonts w:eastAsia="Montserrat" w:cs="Segoe UI"/>
              </w:rPr>
              <w:t>reset-password</w:t>
            </w:r>
            <w:proofErr w:type="spellEnd"/>
          </w:p>
        </w:tc>
      </w:tr>
      <w:tr w:rsidR="005B7B5F" w14:paraId="77E25DDC" w14:textId="77777777" w:rsidTr="00386C04">
        <w:tc>
          <w:tcPr>
            <w:tcW w:w="1418" w:type="dxa"/>
            <w:vAlign w:val="center"/>
          </w:tcPr>
          <w:p w14:paraId="290DA552" w14:textId="3880FF04" w:rsidR="368AEDAB" w:rsidRDefault="368AEDAB" w:rsidP="368AEDAB">
            <w:pPr>
              <w:rPr>
                <w:rFonts w:eastAsia="Montserrat" w:cs="Segoe UI"/>
              </w:rPr>
            </w:pPr>
            <w:r>
              <w:t>Jogosultság</w:t>
            </w:r>
          </w:p>
        </w:tc>
        <w:tc>
          <w:tcPr>
            <w:tcW w:w="2977" w:type="dxa"/>
          </w:tcPr>
          <w:p w14:paraId="65D30522" w14:textId="185E47F5" w:rsidR="368AEDAB" w:rsidRDefault="368AEDAB" w:rsidP="368AEDAB">
            <w:pPr>
              <w:rPr>
                <w:rFonts w:eastAsia="Montserrat" w:cs="Segoe UI"/>
              </w:rPr>
            </w:pPr>
            <w:r>
              <w:t xml:space="preserve">A megfelelő </w:t>
            </w:r>
            <w:proofErr w:type="spellStart"/>
            <w:r>
              <w:t>reset-password</w:t>
            </w:r>
            <w:proofErr w:type="spellEnd"/>
            <w:r>
              <w:t xml:space="preserve"> </w:t>
            </w:r>
            <w:proofErr w:type="spellStart"/>
            <w:r>
              <w:t>token</w:t>
            </w:r>
            <w:proofErr w:type="spellEnd"/>
            <w:r>
              <w:t xml:space="preserve"> szükséges</w:t>
            </w:r>
          </w:p>
        </w:tc>
      </w:tr>
    </w:tbl>
    <w:p w14:paraId="74929963" w14:textId="77777777" w:rsidR="00BD140C" w:rsidRDefault="00BD140C" w:rsidP="00B808C8">
      <w:pPr>
        <w:pStyle w:val="Heading2Quizion"/>
        <w:numPr>
          <w:ilvl w:val="2"/>
          <w:numId w:val="1"/>
        </w:numPr>
        <w:tabs>
          <w:tab w:val="left" w:pos="567"/>
        </w:tabs>
        <w:sectPr w:rsidR="00BD140C" w:rsidSect="00B612D2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22543460" w14:textId="2C6082B5" w:rsidR="0033688C" w:rsidRDefault="368AEDAB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44" w:name="_Toc1010894577"/>
      <w:bookmarkStart w:id="45" w:name="_Toc1888984535"/>
      <w:bookmarkStart w:id="46" w:name="_Toc101119525"/>
      <w:r>
        <w:t>Feladatspecifikáció</w:t>
      </w:r>
      <w:bookmarkEnd w:id="44"/>
      <w:bookmarkEnd w:id="45"/>
      <w:bookmarkEnd w:id="46"/>
    </w:p>
    <w:p w14:paraId="166E5FC8" w14:textId="7728CCBD" w:rsidR="00EC14EC" w:rsidRDefault="671BF638" w:rsidP="002250D7">
      <w:pPr>
        <w:pStyle w:val="Heading3Quizion"/>
        <w:numPr>
          <w:ilvl w:val="2"/>
          <w:numId w:val="1"/>
        </w:numPr>
      </w:pPr>
      <w:bookmarkStart w:id="47" w:name="_Toc2034443909"/>
      <w:bookmarkStart w:id="48" w:name="_Toc1603519477"/>
      <w:r>
        <w:t xml:space="preserve">Web </w:t>
      </w:r>
      <w:r w:rsidR="00D55F0A" w:rsidRPr="002250D7">
        <w:t>főbb</w:t>
      </w:r>
      <w:r w:rsidR="00D55F0A">
        <w:t xml:space="preserve"> </w:t>
      </w:r>
      <w:r>
        <w:t>metódusok leírás</w:t>
      </w:r>
      <w:bookmarkEnd w:id="47"/>
      <w:r w:rsidR="00EC14EC">
        <w:t>a</w:t>
      </w:r>
      <w:bookmarkEnd w:id="48"/>
    </w:p>
    <w:p w14:paraId="472350DD" w14:textId="487EDCCA" w:rsidR="0033688C" w:rsidRPr="005663B6" w:rsidRDefault="671BF638" w:rsidP="00EC14EC">
      <w:pPr>
        <w:pStyle w:val="Normlbehzssal"/>
      </w:pPr>
      <w:r w:rsidRPr="671BF638">
        <w:t xml:space="preserve">A </w:t>
      </w:r>
      <w:r w:rsidR="149CD3AD">
        <w:t>webes rész</w:t>
      </w:r>
      <w:r w:rsidRPr="671BF638">
        <w:t xml:space="preserve"> a </w:t>
      </w:r>
      <w:proofErr w:type="spellStart"/>
      <w:r w:rsidRPr="671BF638">
        <w:t>Laravel</w:t>
      </w:r>
      <w:proofErr w:type="spellEnd"/>
      <w:r w:rsidRPr="671BF638">
        <w:t xml:space="preserve"> backend </w:t>
      </w:r>
      <w:proofErr w:type="spellStart"/>
      <w:r w:rsidRPr="671BF638">
        <w:t>Models</w:t>
      </w:r>
      <w:proofErr w:type="spellEnd"/>
      <w:r w:rsidRPr="671BF638">
        <w:t xml:space="preserve"> osztályait használja.</w:t>
      </w:r>
    </w:p>
    <w:tbl>
      <w:tblPr>
        <w:tblStyle w:val="TableGrid"/>
        <w:tblW w:w="8920" w:type="dxa"/>
        <w:tblInd w:w="142" w:type="dxa"/>
        <w:tblLook w:val="04A0" w:firstRow="1" w:lastRow="0" w:firstColumn="1" w:lastColumn="0" w:noHBand="0" w:noVBand="1"/>
      </w:tblPr>
      <w:tblGrid>
        <w:gridCol w:w="3690"/>
        <w:gridCol w:w="5230"/>
      </w:tblGrid>
      <w:tr w:rsidR="00D55F0A" w14:paraId="15D85E1A" w14:textId="77777777" w:rsidTr="556162F9">
        <w:tc>
          <w:tcPr>
            <w:tcW w:w="3690" w:type="dxa"/>
          </w:tcPr>
          <w:p w14:paraId="3A302112" w14:textId="676EC069" w:rsidR="00D55F0A" w:rsidRDefault="00D55F0A" w:rsidP="0005017F">
            <w:pPr>
              <w:pStyle w:val="TblzatCm"/>
            </w:pPr>
            <w:r>
              <w:t>Metódus neve</w:t>
            </w:r>
          </w:p>
        </w:tc>
        <w:tc>
          <w:tcPr>
            <w:tcW w:w="5230" w:type="dxa"/>
          </w:tcPr>
          <w:p w14:paraId="63718A6D" w14:textId="77777777" w:rsidR="00D55F0A" w:rsidRDefault="00D55F0A" w:rsidP="0005017F">
            <w:pPr>
              <w:pStyle w:val="TblzatCm"/>
            </w:pPr>
            <w:r>
              <w:t>Leírás</w:t>
            </w:r>
          </w:p>
        </w:tc>
      </w:tr>
      <w:tr w:rsidR="00D55F0A" w14:paraId="44E10892" w14:textId="77777777" w:rsidTr="556162F9">
        <w:tc>
          <w:tcPr>
            <w:tcW w:w="3690" w:type="dxa"/>
          </w:tcPr>
          <w:p w14:paraId="289ED181" w14:textId="6359955F" w:rsidR="00D55F0A" w:rsidRDefault="7F44A44D" w:rsidP="007B4444">
            <w:pPr>
              <w:pStyle w:val="Normlbehzssal"/>
              <w:ind w:left="0" w:firstLine="0"/>
            </w:pPr>
            <w:proofErr w:type="spellStart"/>
            <w:proofErr w:type="gramStart"/>
            <w:r>
              <w:t>window.addEventListener</w:t>
            </w:r>
            <w:proofErr w:type="spellEnd"/>
            <w:proofErr w:type="gramEnd"/>
            <w:r>
              <w:t>("</w:t>
            </w:r>
            <w:proofErr w:type="spellStart"/>
            <w:r>
              <w:t>load</w:t>
            </w:r>
            <w:proofErr w:type="spellEnd"/>
            <w:r w:rsidR="394627CD">
              <w:t>")</w:t>
            </w:r>
          </w:p>
        </w:tc>
        <w:tc>
          <w:tcPr>
            <w:tcW w:w="5230" w:type="dxa"/>
          </w:tcPr>
          <w:p w14:paraId="4FB7450E" w14:textId="6C6AD56E" w:rsidR="00D55F0A" w:rsidRDefault="394627CD" w:rsidP="00D55F0A">
            <w:r>
              <w:t xml:space="preserve">Amíg az oldal betöltése folyamatban van addig </w:t>
            </w:r>
            <w:r w:rsidR="13C10A27">
              <w:t xml:space="preserve">egy </w:t>
            </w:r>
            <w:r w:rsidR="00FE70EC">
              <w:t>betöltő animációt</w:t>
            </w:r>
            <w:r w:rsidR="13C10A27">
              <w:t xml:space="preserve"> jelenít meg.</w:t>
            </w:r>
          </w:p>
        </w:tc>
      </w:tr>
      <w:tr w:rsidR="668C89F9" w14:paraId="6960794F" w14:textId="77777777" w:rsidTr="556162F9">
        <w:tc>
          <w:tcPr>
            <w:tcW w:w="3690" w:type="dxa"/>
          </w:tcPr>
          <w:p w14:paraId="4033D142" w14:textId="405BCA56" w:rsidR="668C89F9" w:rsidRDefault="7D3ECC06" w:rsidP="02839A23">
            <w:pPr>
              <w:pStyle w:val="Normlbehzssal"/>
              <w:spacing w:line="259" w:lineRule="auto"/>
              <w:ind w:left="0" w:firstLine="0"/>
            </w:pPr>
            <w:proofErr w:type="spellStart"/>
            <w:r>
              <w:t>buttonDisable</w:t>
            </w:r>
            <w:proofErr w:type="spellEnd"/>
            <w:r>
              <w:t>(</w:t>
            </w:r>
            <w:proofErr w:type="spellStart"/>
            <w:r>
              <w:t>button</w:t>
            </w:r>
            <w:proofErr w:type="spellEnd"/>
            <w:r>
              <w:t>)</w:t>
            </w:r>
          </w:p>
        </w:tc>
        <w:tc>
          <w:tcPr>
            <w:tcW w:w="5230" w:type="dxa"/>
          </w:tcPr>
          <w:p w14:paraId="2833B4EA" w14:textId="54E730D2" w:rsidR="668C89F9" w:rsidRDefault="2762D56A" w:rsidP="668C89F9">
            <w:pPr>
              <w:rPr>
                <w:rFonts w:eastAsia="Montserrat" w:cs="Segoe UI"/>
              </w:rPr>
            </w:pPr>
            <w:r w:rsidRPr="2762D56A">
              <w:rPr>
                <w:rFonts w:eastAsia="Montserrat" w:cs="Segoe UI"/>
              </w:rPr>
              <w:t xml:space="preserve">Letiltja a gombokat a </w:t>
            </w:r>
            <w:proofErr w:type="spellStart"/>
            <w:r w:rsidRPr="2762D56A">
              <w:rPr>
                <w:rFonts w:eastAsia="Montserrat" w:cs="Segoe UI"/>
              </w:rPr>
              <w:t>form</w:t>
            </w:r>
            <w:proofErr w:type="spellEnd"/>
            <w:r w:rsidRPr="2762D56A">
              <w:rPr>
                <w:rFonts w:eastAsia="Montserrat" w:cs="Segoe UI"/>
              </w:rPr>
              <w:t xml:space="preserve"> elküldéséig a </w:t>
            </w:r>
            <w:proofErr w:type="spellStart"/>
            <w:r w:rsidRPr="2762D56A">
              <w:rPr>
                <w:rFonts w:eastAsia="Montserrat" w:cs="Segoe UI"/>
              </w:rPr>
              <w:t>spamelés</w:t>
            </w:r>
            <w:proofErr w:type="spellEnd"/>
            <w:r w:rsidRPr="2762D56A">
              <w:rPr>
                <w:rFonts w:eastAsia="Montserrat" w:cs="Segoe UI"/>
              </w:rPr>
              <w:t xml:space="preserve"> </w:t>
            </w:r>
            <w:r w:rsidR="05C35A41" w:rsidRPr="05C35A41">
              <w:rPr>
                <w:rFonts w:eastAsia="Montserrat" w:cs="Segoe UI"/>
              </w:rPr>
              <w:t>megakadályozása érdekében</w:t>
            </w:r>
            <w:r w:rsidRPr="2762D56A">
              <w:rPr>
                <w:rFonts w:eastAsia="Montserrat" w:cs="Segoe UI"/>
              </w:rPr>
              <w:t>.</w:t>
            </w:r>
          </w:p>
        </w:tc>
      </w:tr>
      <w:tr w:rsidR="0D15A94B" w14:paraId="1C7CFDA6" w14:textId="77777777" w:rsidTr="556162F9">
        <w:tc>
          <w:tcPr>
            <w:tcW w:w="3690" w:type="dxa"/>
          </w:tcPr>
          <w:p w14:paraId="462AC1DC" w14:textId="09480DE1" w:rsidR="0D15A94B" w:rsidRDefault="797DD4DE" w:rsidP="02839A23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514FFB87">
              <w:rPr>
                <w:rFonts w:eastAsia="Montserrat" w:cs="Segoe UI"/>
              </w:rPr>
              <w:t>showPassword</w:t>
            </w:r>
            <w:proofErr w:type="spellEnd"/>
            <w:r w:rsidRPr="514FFB87">
              <w:rPr>
                <w:rFonts w:eastAsia="Montserrat" w:cs="Segoe UI"/>
              </w:rPr>
              <w:t>(</w:t>
            </w:r>
            <w:proofErr w:type="gramEnd"/>
            <w:r w:rsidRPr="514FFB87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0AD6D100" w14:textId="63578420" w:rsidR="0D15A94B" w:rsidRDefault="3F4701B0" w:rsidP="0D15A94B">
            <w:pPr>
              <w:rPr>
                <w:rFonts w:eastAsia="Montserrat" w:cs="Segoe UI"/>
              </w:rPr>
            </w:pPr>
            <w:r w:rsidRPr="3F4701B0">
              <w:rPr>
                <w:rFonts w:eastAsia="Montserrat" w:cs="Segoe UI"/>
              </w:rPr>
              <w:t xml:space="preserve">A megfelelő ikonra kattintva megjeleníti vagy </w:t>
            </w:r>
            <w:r w:rsidR="1869115F" w:rsidRPr="1869115F">
              <w:rPr>
                <w:rFonts w:eastAsia="Montserrat" w:cs="Segoe UI"/>
              </w:rPr>
              <w:t>elrejti</w:t>
            </w:r>
            <w:r w:rsidRPr="3F4701B0">
              <w:rPr>
                <w:rFonts w:eastAsia="Montserrat" w:cs="Segoe UI"/>
              </w:rPr>
              <w:t xml:space="preserve"> a jelszót.</w:t>
            </w:r>
          </w:p>
        </w:tc>
      </w:tr>
      <w:tr w:rsidR="00970892" w14:paraId="02479E80" w14:textId="77777777" w:rsidTr="556162F9">
        <w:tc>
          <w:tcPr>
            <w:tcW w:w="3690" w:type="dxa"/>
          </w:tcPr>
          <w:p w14:paraId="1DC81EE6" w14:textId="302DDC02" w:rsidR="00970892" w:rsidRPr="514FFB87" w:rsidRDefault="00970892" w:rsidP="00970892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>
              <w:rPr>
                <w:rFonts w:eastAsia="Montserrat" w:cs="Segoe UI"/>
                <w:lang w:val="en-GB"/>
              </w:rPr>
              <w:t>idToChosen</w:t>
            </w:r>
            <w:proofErr w:type="spellEnd"/>
            <w:r>
              <w:rPr>
                <w:rFonts w:eastAsia="Montserrat" w:cs="Segoe UI"/>
                <w:lang w:val="en-GB"/>
              </w:rPr>
              <w:t>(</w:t>
            </w:r>
            <w:proofErr w:type="gramEnd"/>
            <w:r>
              <w:rPr>
                <w:rFonts w:eastAsia="Montserrat" w:cs="Segoe UI"/>
                <w:lang w:val="en-GB"/>
              </w:rPr>
              <w:t>)</w:t>
            </w:r>
          </w:p>
        </w:tc>
        <w:tc>
          <w:tcPr>
            <w:tcW w:w="5230" w:type="dxa"/>
          </w:tcPr>
          <w:p w14:paraId="21562EA1" w14:textId="6A5E0334" w:rsidR="00970892" w:rsidRPr="00EC16B9" w:rsidRDefault="00970892" w:rsidP="00970892">
            <w:pPr>
              <w:rPr>
                <w:rFonts w:eastAsia="Montserrat" w:cs="Segoe UI"/>
              </w:rPr>
            </w:pPr>
            <w:r w:rsidRPr="00EC16B9">
              <w:rPr>
                <w:rFonts w:eastAsia="Montserrat" w:cs="Segoe UI"/>
              </w:rPr>
              <w:t>A kiválasztott kvízek azonosítóját átalakítja elküldhető válaszként a szervernek.</w:t>
            </w:r>
          </w:p>
        </w:tc>
      </w:tr>
      <w:tr w:rsidR="00346495" w14:paraId="226F33B1" w14:textId="77777777" w:rsidTr="556162F9">
        <w:tc>
          <w:tcPr>
            <w:tcW w:w="3690" w:type="dxa"/>
          </w:tcPr>
          <w:p w14:paraId="6CD55EE6" w14:textId="5BB62648" w:rsidR="00346495" w:rsidRDefault="00346495" w:rsidP="00346495">
            <w:pPr>
              <w:pStyle w:val="Normlbehzssal"/>
              <w:ind w:left="0" w:firstLine="0"/>
              <w:rPr>
                <w:rFonts w:eastAsia="Montserrat" w:cs="Segoe UI"/>
                <w:lang w:val="en-GB"/>
              </w:rPr>
            </w:pPr>
            <w:proofErr w:type="spellStart"/>
            <w:r w:rsidRPr="556162F9">
              <w:rPr>
                <w:rFonts w:eastAsia="Montserrat" w:cs="Segoe UI"/>
              </w:rPr>
              <w:t>answerOnClick</w:t>
            </w:r>
            <w:proofErr w:type="spellEnd"/>
            <w:r w:rsidRPr="556162F9">
              <w:rPr>
                <w:rFonts w:eastAsia="Montserrat" w:cs="Segoe UI"/>
              </w:rPr>
              <w:t>(</w:t>
            </w:r>
            <w:proofErr w:type="spellStart"/>
            <w:r w:rsidRPr="556162F9">
              <w:rPr>
                <w:rFonts w:eastAsia="Montserrat" w:cs="Segoe UI"/>
              </w:rPr>
              <w:t>selectedAnswerId</w:t>
            </w:r>
            <w:proofErr w:type="spellEnd"/>
            <w:r w:rsidRPr="556162F9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50A69A03" w14:textId="75E77D02" w:rsidR="00346495" w:rsidRDefault="00346495" w:rsidP="00346495">
            <w:pPr>
              <w:rPr>
                <w:rFonts w:eastAsia="Montserrat" w:cs="Segoe UI"/>
                <w:lang w:val="en-GB"/>
              </w:rPr>
            </w:pPr>
            <w:r w:rsidRPr="7D2BC02F">
              <w:rPr>
                <w:rFonts w:eastAsia="Montserrat" w:cs="Segoe UI"/>
              </w:rPr>
              <w:t xml:space="preserve">Amennyiben </w:t>
            </w:r>
            <w:r w:rsidRPr="00B638B9">
              <w:rPr>
                <w:rFonts w:eastAsia="Montserrat" w:cs="Segoe UI"/>
              </w:rPr>
              <w:t>egy</w:t>
            </w:r>
            <w:r w:rsidRPr="7D2BC02F">
              <w:rPr>
                <w:rFonts w:eastAsia="Montserrat" w:cs="Segoe UI"/>
              </w:rPr>
              <w:t xml:space="preserve"> </w:t>
            </w:r>
            <w:r w:rsidRPr="06F1597E">
              <w:rPr>
                <w:rFonts w:eastAsia="Montserrat" w:cs="Segoe UI"/>
              </w:rPr>
              <w:t>válaszlehetőség</w:t>
            </w:r>
            <w:r w:rsidRPr="7D2BC02F">
              <w:rPr>
                <w:rFonts w:eastAsia="Montserrat" w:cs="Segoe UI"/>
              </w:rPr>
              <w:t xml:space="preserve"> ki lett választva </w:t>
            </w:r>
            <w:r w:rsidRPr="2911A70A">
              <w:rPr>
                <w:rFonts w:eastAsia="Montserrat" w:cs="Segoe UI"/>
              </w:rPr>
              <w:t xml:space="preserve">(kattintás) </w:t>
            </w:r>
            <w:r w:rsidRPr="7D2BC02F">
              <w:rPr>
                <w:rFonts w:eastAsia="Montserrat" w:cs="Segoe UI"/>
              </w:rPr>
              <w:t xml:space="preserve">akkor </w:t>
            </w:r>
            <w:r w:rsidRPr="67805367">
              <w:rPr>
                <w:rFonts w:eastAsia="Montserrat" w:cs="Segoe UI"/>
              </w:rPr>
              <w:t>hozzáadja a kiválasztottakhoz.</w:t>
            </w:r>
            <w:r w:rsidRPr="46B9AC6C">
              <w:rPr>
                <w:rFonts w:eastAsia="Montserrat" w:cs="Segoe UI"/>
              </w:rPr>
              <w:t xml:space="preserve"> </w:t>
            </w:r>
            <w:r w:rsidRPr="11E75B7C">
              <w:rPr>
                <w:rFonts w:eastAsia="Montserrat" w:cs="Segoe UI"/>
              </w:rPr>
              <w:t xml:space="preserve">Amennyiben a már kiválasztottra kattintunk </w:t>
            </w:r>
            <w:r w:rsidRPr="06F1597E">
              <w:rPr>
                <w:rFonts w:eastAsia="Montserrat" w:cs="Segoe UI"/>
              </w:rPr>
              <w:t>még egyszer</w:t>
            </w:r>
            <w:r w:rsidRPr="11E75B7C">
              <w:rPr>
                <w:rFonts w:eastAsia="Montserrat" w:cs="Segoe UI"/>
              </w:rPr>
              <w:t xml:space="preserve"> akkor </w:t>
            </w:r>
            <w:r w:rsidRPr="5214BD27">
              <w:rPr>
                <w:rFonts w:eastAsia="Montserrat" w:cs="Segoe UI"/>
              </w:rPr>
              <w:t>megszűnik</w:t>
            </w:r>
            <w:r w:rsidRPr="11E75B7C">
              <w:rPr>
                <w:rFonts w:eastAsia="Montserrat" w:cs="Segoe UI"/>
              </w:rPr>
              <w:t xml:space="preserve"> a </w:t>
            </w:r>
            <w:r w:rsidRPr="67805367">
              <w:rPr>
                <w:rFonts w:eastAsia="Montserrat" w:cs="Segoe UI"/>
              </w:rPr>
              <w:t>kiválasztás.</w:t>
            </w:r>
          </w:p>
        </w:tc>
      </w:tr>
      <w:tr w:rsidR="00A061C1" w14:paraId="5235D259" w14:textId="77777777" w:rsidTr="556162F9">
        <w:tc>
          <w:tcPr>
            <w:tcW w:w="3690" w:type="dxa"/>
          </w:tcPr>
          <w:p w14:paraId="014F46D2" w14:textId="2049FD18" w:rsidR="00A061C1" w:rsidRPr="556162F9" w:rsidRDefault="00A061C1" w:rsidP="00A061C1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08CF9118">
              <w:rPr>
                <w:rFonts w:eastAsia="Montserrat" w:cs="Segoe UI"/>
              </w:rPr>
              <w:t>setQuizSecondsToAnimationTimeBar</w:t>
            </w:r>
            <w:proofErr w:type="spellEnd"/>
            <w:r w:rsidRPr="08CF9118">
              <w:rPr>
                <w:rFonts w:eastAsia="Montserrat" w:cs="Segoe UI"/>
              </w:rPr>
              <w:t>(</w:t>
            </w:r>
            <w:proofErr w:type="spellStart"/>
            <w:r w:rsidRPr="08CF9118">
              <w:rPr>
                <w:rFonts w:eastAsia="Montserrat" w:cs="Segoe UI"/>
              </w:rPr>
              <w:t>seconds</w:t>
            </w:r>
            <w:proofErr w:type="spellEnd"/>
            <w:r w:rsidRPr="08CF9118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595CA514" w14:textId="517F57F6" w:rsidR="00A061C1" w:rsidRPr="7D2BC02F" w:rsidRDefault="00A061C1" w:rsidP="00A061C1">
            <w:pPr>
              <w:rPr>
                <w:rFonts w:eastAsia="Montserrat" w:cs="Segoe UI"/>
              </w:rPr>
            </w:pPr>
            <w:r w:rsidRPr="7044EAFA">
              <w:rPr>
                <w:rFonts w:eastAsia="Montserrat" w:cs="Segoe UI"/>
              </w:rPr>
              <w:t xml:space="preserve">Beállítja a szervertől kapott időt, hogy hány másodperc van </w:t>
            </w:r>
            <w:r w:rsidRPr="20FFA4B9">
              <w:rPr>
                <w:rFonts w:eastAsia="Montserrat" w:cs="Segoe UI"/>
              </w:rPr>
              <w:t xml:space="preserve">egy kérdés </w:t>
            </w:r>
            <w:r w:rsidRPr="015EABC9">
              <w:rPr>
                <w:rFonts w:eastAsia="Montserrat" w:cs="Segoe UI"/>
              </w:rPr>
              <w:t>megválaszolására.</w:t>
            </w:r>
          </w:p>
        </w:tc>
      </w:tr>
      <w:tr w:rsidR="00A061C1" w14:paraId="4E8630F5" w14:textId="77777777" w:rsidTr="556162F9">
        <w:tc>
          <w:tcPr>
            <w:tcW w:w="3690" w:type="dxa"/>
          </w:tcPr>
          <w:p w14:paraId="79BFB3A8" w14:textId="6CD24F8C" w:rsidR="00A061C1" w:rsidRPr="08CF9118" w:rsidRDefault="00A061C1" w:rsidP="00A061C1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00A061C1">
              <w:rPr>
                <w:rFonts w:eastAsia="Montserrat" w:cs="Segoe UI"/>
              </w:rPr>
              <w:t>stopOrContinueTimeBarProgress</w:t>
            </w:r>
            <w:proofErr w:type="spellEnd"/>
            <w:r w:rsidRPr="00A061C1">
              <w:rPr>
                <w:rFonts w:eastAsia="Montserrat" w:cs="Segoe UI"/>
              </w:rPr>
              <w:t>(</w:t>
            </w:r>
            <w:proofErr w:type="spellStart"/>
            <w:r w:rsidRPr="00A061C1">
              <w:rPr>
                <w:rFonts w:eastAsia="Montserrat" w:cs="Segoe UI"/>
              </w:rPr>
              <w:t>animation</w:t>
            </w:r>
            <w:proofErr w:type="spellEnd"/>
            <w:r w:rsidRPr="00A061C1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4A5C35BB" w14:textId="46F46CFD" w:rsidR="00A061C1" w:rsidRPr="7044EAFA" w:rsidRDefault="00EC16B9" w:rsidP="00A061C1">
            <w:p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Megállítja a</w:t>
            </w:r>
            <w:r w:rsidR="002A622B">
              <w:rPr>
                <w:rFonts w:eastAsia="Montserrat" w:cs="Segoe UI"/>
              </w:rPr>
              <w:t>z időt jelző animációt</w:t>
            </w:r>
            <w:r w:rsidR="00651EAA">
              <w:rPr>
                <w:rFonts w:eastAsia="Montserrat" w:cs="Segoe UI"/>
              </w:rPr>
              <w:t xml:space="preserve"> a</w:t>
            </w:r>
            <w:r>
              <w:rPr>
                <w:rFonts w:eastAsia="Montserrat" w:cs="Segoe UI"/>
              </w:rPr>
              <w:t xml:space="preserve"> válasz elküldése után.</w:t>
            </w:r>
          </w:p>
        </w:tc>
      </w:tr>
      <w:tr w:rsidR="00F5064A" w14:paraId="5909C21B" w14:textId="77777777" w:rsidTr="556162F9">
        <w:tc>
          <w:tcPr>
            <w:tcW w:w="3690" w:type="dxa"/>
          </w:tcPr>
          <w:p w14:paraId="69364873" w14:textId="0F0A51B4" w:rsidR="00F5064A" w:rsidRPr="00A061C1" w:rsidRDefault="00F5064A" w:rsidP="00F5064A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1050E7F0">
              <w:rPr>
                <w:rFonts w:eastAsiaTheme="minorEastAsia"/>
              </w:rPr>
              <w:lastRenderedPageBreak/>
              <w:t>resetTimeBarProgress</w:t>
            </w:r>
            <w:proofErr w:type="spellEnd"/>
            <w:r w:rsidRPr="1050E7F0">
              <w:rPr>
                <w:rFonts w:eastAsiaTheme="minorEastAsia"/>
              </w:rPr>
              <w:t>(</w:t>
            </w:r>
            <w:proofErr w:type="spellStart"/>
            <w:r w:rsidRPr="1050E7F0">
              <w:rPr>
                <w:rFonts w:eastAsiaTheme="minorEastAsia"/>
              </w:rPr>
              <w:t>animation</w:t>
            </w:r>
            <w:proofErr w:type="spellEnd"/>
            <w:r w:rsidRPr="1050E7F0">
              <w:rPr>
                <w:rFonts w:eastAsiaTheme="minorEastAsia"/>
              </w:rPr>
              <w:t>)</w:t>
            </w:r>
          </w:p>
        </w:tc>
        <w:tc>
          <w:tcPr>
            <w:tcW w:w="5230" w:type="dxa"/>
          </w:tcPr>
          <w:p w14:paraId="62866627" w14:textId="19ED31A0" w:rsidR="00F5064A" w:rsidRPr="7044EAFA" w:rsidRDefault="00F5064A" w:rsidP="00F5064A">
            <w:pPr>
              <w:rPr>
                <w:rFonts w:eastAsia="Montserrat" w:cs="Segoe UI"/>
              </w:rPr>
            </w:pPr>
            <w:r w:rsidRPr="79448920">
              <w:rPr>
                <w:rFonts w:eastAsiaTheme="minorEastAsia"/>
              </w:rPr>
              <w:t>Újrakezdi az időt jelző animációt.</w:t>
            </w:r>
          </w:p>
        </w:tc>
      </w:tr>
      <w:tr w:rsidR="00FE2F4B" w14:paraId="62EF803C" w14:textId="77777777" w:rsidTr="556162F9">
        <w:tc>
          <w:tcPr>
            <w:tcW w:w="3690" w:type="dxa"/>
          </w:tcPr>
          <w:p w14:paraId="675E5151" w14:textId="04DC6AD9" w:rsidR="00FE2F4B" w:rsidRPr="00A061C1" w:rsidRDefault="00FE2F4B" w:rsidP="00FE2F4B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08CF9118">
              <w:rPr>
                <w:rFonts w:eastAsia="Montserrat" w:cs="Segoe UI"/>
              </w:rPr>
              <w:t>setSessionStorageHeader</w:t>
            </w:r>
            <w:proofErr w:type="spellEnd"/>
            <w:r w:rsidRPr="08CF9118">
              <w:rPr>
                <w:rFonts w:eastAsia="Montserrat" w:cs="Segoe UI"/>
              </w:rPr>
              <w:t>(</w:t>
            </w:r>
            <w:proofErr w:type="spellStart"/>
            <w:r w:rsidRPr="08CF9118">
              <w:rPr>
                <w:rFonts w:eastAsia="Montserrat" w:cs="Segoe UI"/>
              </w:rPr>
              <w:t>header</w:t>
            </w:r>
            <w:proofErr w:type="spellEnd"/>
            <w:r w:rsidRPr="08CF9118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28626CAA" w14:textId="5B067EF0" w:rsidR="00FE2F4B" w:rsidRPr="7044EAFA" w:rsidRDefault="00FE2F4B" w:rsidP="00FE2F4B">
            <w:pPr>
              <w:rPr>
                <w:rFonts w:eastAsia="Montserrat" w:cs="Segoe UI"/>
              </w:rPr>
            </w:pPr>
            <w:r w:rsidRPr="2434B4CA">
              <w:rPr>
                <w:rFonts w:eastAsia="Montserrat" w:cs="Segoe UI"/>
              </w:rPr>
              <w:t>Beállítja a kvíz címét egy sessionbe (</w:t>
            </w:r>
            <w:r w:rsidR="00C154FD">
              <w:rPr>
                <w:rFonts w:eastAsia="Montserrat" w:cs="Segoe UI"/>
              </w:rPr>
              <w:t>a ranglétra oldalhoz</w:t>
            </w:r>
            <w:r w:rsidRPr="2434B4CA">
              <w:rPr>
                <w:rFonts w:eastAsia="Montserrat" w:cs="Segoe UI"/>
              </w:rPr>
              <w:t xml:space="preserve"> szükséges).</w:t>
            </w:r>
          </w:p>
        </w:tc>
      </w:tr>
      <w:tr w:rsidR="00FE2F4B" w14:paraId="3276281A" w14:textId="77777777" w:rsidTr="556162F9">
        <w:tc>
          <w:tcPr>
            <w:tcW w:w="3690" w:type="dxa"/>
          </w:tcPr>
          <w:p w14:paraId="3BFC3B44" w14:textId="119A03A1" w:rsidR="00FE2F4B" w:rsidRPr="08CF9118" w:rsidRDefault="00FE2F4B" w:rsidP="00FE2F4B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556162F9">
              <w:rPr>
                <w:rFonts w:eastAsiaTheme="minorEastAsia"/>
              </w:rPr>
              <w:t>setSessionStorageCount</w:t>
            </w:r>
            <w:proofErr w:type="spellEnd"/>
            <w:r w:rsidRPr="556162F9">
              <w:rPr>
                <w:rFonts w:eastAsiaTheme="minorEastAsia"/>
              </w:rPr>
              <w:t>(</w:t>
            </w:r>
            <w:proofErr w:type="spellStart"/>
            <w:r w:rsidRPr="556162F9">
              <w:rPr>
                <w:rFonts w:eastAsiaTheme="minorEastAsia"/>
              </w:rPr>
              <w:t>count</w:t>
            </w:r>
            <w:proofErr w:type="spellEnd"/>
            <w:r w:rsidRPr="556162F9">
              <w:rPr>
                <w:rFonts w:eastAsiaTheme="minorEastAsia"/>
              </w:rPr>
              <w:t>)</w:t>
            </w:r>
          </w:p>
        </w:tc>
        <w:tc>
          <w:tcPr>
            <w:tcW w:w="5230" w:type="dxa"/>
          </w:tcPr>
          <w:p w14:paraId="567A720C" w14:textId="141DF399" w:rsidR="00FE2F4B" w:rsidRPr="7044EAFA" w:rsidRDefault="00FE2F4B" w:rsidP="00FE2F4B">
            <w:pPr>
              <w:rPr>
                <w:rFonts w:eastAsia="Montserrat" w:cs="Segoe UI"/>
              </w:rPr>
            </w:pPr>
            <w:r w:rsidRPr="0C4D57B9">
              <w:rPr>
                <w:rFonts w:eastAsia="Montserrat" w:cs="Segoe UI"/>
              </w:rPr>
              <w:t xml:space="preserve">Beállítja a kvíz kérdéseinek számát egy sessionbe (a </w:t>
            </w:r>
            <w:r w:rsidR="00820EA2">
              <w:rPr>
                <w:rFonts w:eastAsia="Montserrat" w:cs="Segoe UI"/>
              </w:rPr>
              <w:t>haladás jelzőhöz</w:t>
            </w:r>
            <w:r w:rsidRPr="70B93D4B">
              <w:rPr>
                <w:rFonts w:eastAsia="Montserrat" w:cs="Segoe UI"/>
              </w:rPr>
              <w:t xml:space="preserve"> szükséges).</w:t>
            </w:r>
          </w:p>
        </w:tc>
      </w:tr>
      <w:tr w:rsidR="002B578E" w14:paraId="760B8BA8" w14:textId="77777777" w:rsidTr="556162F9">
        <w:tc>
          <w:tcPr>
            <w:tcW w:w="3690" w:type="dxa"/>
          </w:tcPr>
          <w:p w14:paraId="431F109E" w14:textId="50815A48" w:rsidR="002B578E" w:rsidRPr="08CF9118" w:rsidRDefault="002B578E" w:rsidP="002B578E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79448920">
              <w:rPr>
                <w:rFonts w:eastAsiaTheme="minorEastAsia"/>
              </w:rPr>
              <w:t>progressBar</w:t>
            </w:r>
            <w:proofErr w:type="spellEnd"/>
            <w:r w:rsidRPr="79448920">
              <w:rPr>
                <w:rFonts w:eastAsiaTheme="minorEastAsia"/>
              </w:rPr>
              <w:t>(</w:t>
            </w:r>
            <w:proofErr w:type="spellStart"/>
            <w:proofErr w:type="gramEnd"/>
            <w:r w:rsidRPr="79448920">
              <w:rPr>
                <w:rFonts w:eastAsiaTheme="minorEastAsia"/>
              </w:rPr>
              <w:t>currentQuestion</w:t>
            </w:r>
            <w:proofErr w:type="spellEnd"/>
            <w:r w:rsidRPr="79448920">
              <w:rPr>
                <w:rFonts w:eastAsiaTheme="minorEastAsia"/>
              </w:rPr>
              <w:t xml:space="preserve">, </w:t>
            </w:r>
            <w:proofErr w:type="spellStart"/>
            <w:r w:rsidRPr="79448920">
              <w:rPr>
                <w:rFonts w:eastAsiaTheme="minorEastAsia"/>
              </w:rPr>
              <w:t>numberOfQuestions</w:t>
            </w:r>
            <w:proofErr w:type="spellEnd"/>
            <w:r w:rsidRPr="79448920">
              <w:rPr>
                <w:rFonts w:eastAsiaTheme="minorEastAsia"/>
              </w:rPr>
              <w:t>)</w:t>
            </w:r>
          </w:p>
        </w:tc>
        <w:tc>
          <w:tcPr>
            <w:tcW w:w="5230" w:type="dxa"/>
          </w:tcPr>
          <w:p w14:paraId="19CD5A3D" w14:textId="033D0145" w:rsidR="002B578E" w:rsidRPr="7044EAFA" w:rsidRDefault="002B578E" w:rsidP="002B578E">
            <w:pPr>
              <w:rPr>
                <w:rFonts w:eastAsia="Montserrat" w:cs="Segoe UI"/>
              </w:rPr>
            </w:pPr>
            <w:r w:rsidRPr="79448920">
              <w:rPr>
                <w:rFonts w:eastAsiaTheme="minorEastAsia"/>
              </w:rPr>
              <w:t>Megjeleníti az összes kérdések és az eddig megtett kérdések számát.</w:t>
            </w:r>
          </w:p>
        </w:tc>
      </w:tr>
      <w:tr w:rsidR="008C3723" w14:paraId="34FD7396" w14:textId="77777777" w:rsidTr="556162F9">
        <w:tc>
          <w:tcPr>
            <w:tcW w:w="3690" w:type="dxa"/>
          </w:tcPr>
          <w:p w14:paraId="16569922" w14:textId="6AD92C65" w:rsidR="008C3723" w:rsidRPr="08CF9118" w:rsidRDefault="008C3723" w:rsidP="008C3723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3693E162">
              <w:rPr>
                <w:rFonts w:eastAsia="Montserrat" w:cs="Segoe UI"/>
              </w:rPr>
              <w:t>nextProgressBar</w:t>
            </w:r>
            <w:proofErr w:type="spellEnd"/>
            <w:r w:rsidRPr="3693E162">
              <w:rPr>
                <w:rFonts w:eastAsia="Montserrat" w:cs="Segoe UI"/>
              </w:rPr>
              <w:t>(</w:t>
            </w:r>
            <w:proofErr w:type="gramEnd"/>
            <w:r w:rsidRPr="3693E162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133D62A1" w14:textId="28891E72" w:rsidR="008C3723" w:rsidRPr="7044EAFA" w:rsidRDefault="008C3723" w:rsidP="008C3723">
            <w:pPr>
              <w:rPr>
                <w:rFonts w:eastAsia="Montserrat" w:cs="Segoe UI"/>
              </w:rPr>
            </w:pPr>
            <w:r w:rsidRPr="5A88762C">
              <w:rPr>
                <w:rFonts w:eastAsia="Montserrat" w:cs="Segoe UI"/>
              </w:rPr>
              <w:t>Egyel növeli a megtett kérdések számát.</w:t>
            </w:r>
          </w:p>
        </w:tc>
      </w:tr>
      <w:tr w:rsidR="002B578E" w14:paraId="3FC12F83" w14:textId="77777777" w:rsidTr="556162F9">
        <w:tc>
          <w:tcPr>
            <w:tcW w:w="3690" w:type="dxa"/>
          </w:tcPr>
          <w:p w14:paraId="5A1B70AB" w14:textId="614C4F5C" w:rsidR="002B578E" w:rsidRPr="08CF9118" w:rsidRDefault="00010F2D" w:rsidP="00A061C1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00010F2D">
              <w:rPr>
                <w:rFonts w:eastAsia="Montserrat" w:cs="Segoe UI"/>
              </w:rPr>
              <w:t>outOfTime</w:t>
            </w:r>
            <w:proofErr w:type="spellEnd"/>
            <w:r w:rsidRPr="00010F2D">
              <w:rPr>
                <w:rFonts w:eastAsia="Montserrat" w:cs="Segoe UI"/>
              </w:rPr>
              <w:t>(</w:t>
            </w:r>
            <w:proofErr w:type="spellStart"/>
            <w:r w:rsidRPr="00010F2D">
              <w:rPr>
                <w:rFonts w:eastAsia="Montserrat" w:cs="Segoe UI"/>
              </w:rPr>
              <w:t>message</w:t>
            </w:r>
            <w:proofErr w:type="spellEnd"/>
            <w:r w:rsidRPr="00010F2D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69BE2C95" w14:textId="07F24D76" w:rsidR="002B578E" w:rsidRPr="7044EAFA" w:rsidRDefault="004732AD" w:rsidP="00A061C1">
            <w:p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Kiír egy üzenetet, ha lejárt az idő.</w:t>
            </w:r>
          </w:p>
        </w:tc>
      </w:tr>
      <w:tr w:rsidR="00780A8F" w14:paraId="5244737C" w14:textId="77777777" w:rsidTr="556162F9">
        <w:tc>
          <w:tcPr>
            <w:tcW w:w="3690" w:type="dxa"/>
          </w:tcPr>
          <w:p w14:paraId="79371F9A" w14:textId="000EE8FA" w:rsidR="00780A8F" w:rsidRPr="08CF9118" w:rsidRDefault="00780A8F" w:rsidP="00780A8F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2A202F8E">
              <w:rPr>
                <w:rFonts w:eastAsia="Montserrat" w:cs="Segoe UI"/>
              </w:rPr>
              <w:t>showQuestion</w:t>
            </w:r>
            <w:proofErr w:type="spellEnd"/>
            <w:r w:rsidRPr="2A202F8E">
              <w:rPr>
                <w:rFonts w:eastAsia="Montserrat" w:cs="Segoe UI"/>
              </w:rPr>
              <w:t>(</w:t>
            </w:r>
            <w:proofErr w:type="spellStart"/>
            <w:r w:rsidRPr="2A202F8E">
              <w:rPr>
                <w:rFonts w:eastAsia="Montserrat" w:cs="Segoe UI"/>
              </w:rPr>
              <w:t>question</w:t>
            </w:r>
            <w:proofErr w:type="spellEnd"/>
            <w:r w:rsidRPr="2A202F8E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52C45D84" w14:textId="570C6196" w:rsidR="00780A8F" w:rsidRPr="7044EAFA" w:rsidRDefault="00780A8F" w:rsidP="00780A8F">
            <w:pPr>
              <w:rPr>
                <w:rFonts w:eastAsia="Montserrat" w:cs="Segoe UI"/>
              </w:rPr>
            </w:pPr>
            <w:r w:rsidRPr="5B34B17F">
              <w:rPr>
                <w:rFonts w:eastAsia="Montserrat" w:cs="Segoe UI"/>
              </w:rPr>
              <w:t xml:space="preserve">Megjeleníti a kvíz </w:t>
            </w:r>
            <w:r w:rsidRPr="3F8F51A3">
              <w:rPr>
                <w:rFonts w:eastAsia="Montserrat" w:cs="Segoe UI"/>
              </w:rPr>
              <w:t>megfelelő kérdését</w:t>
            </w:r>
            <w:r w:rsidRPr="5B34B17F">
              <w:rPr>
                <w:rFonts w:eastAsia="Montserrat" w:cs="Segoe UI"/>
              </w:rPr>
              <w:t>.</w:t>
            </w:r>
          </w:p>
        </w:tc>
      </w:tr>
      <w:tr w:rsidR="00780A8F" w14:paraId="561837BD" w14:textId="77777777" w:rsidTr="556162F9">
        <w:tc>
          <w:tcPr>
            <w:tcW w:w="3690" w:type="dxa"/>
          </w:tcPr>
          <w:p w14:paraId="02F147B7" w14:textId="13B8051D" w:rsidR="00780A8F" w:rsidRPr="08CF9118" w:rsidRDefault="00780A8F" w:rsidP="00780A8F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5B34B17F">
              <w:rPr>
                <w:rFonts w:eastAsia="Montserrat" w:cs="Segoe UI"/>
              </w:rPr>
              <w:t>showAnswers</w:t>
            </w:r>
            <w:proofErr w:type="spellEnd"/>
            <w:r w:rsidRPr="5B34B17F">
              <w:rPr>
                <w:rFonts w:eastAsia="Montserrat" w:cs="Segoe UI"/>
              </w:rPr>
              <w:t>(</w:t>
            </w:r>
            <w:proofErr w:type="spellStart"/>
            <w:r w:rsidRPr="5B34B17F">
              <w:rPr>
                <w:rFonts w:eastAsia="Montserrat" w:cs="Segoe UI"/>
              </w:rPr>
              <w:t>answers</w:t>
            </w:r>
            <w:proofErr w:type="spellEnd"/>
            <w:r w:rsidRPr="5B34B17F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7D58E363" w14:textId="15A8D871" w:rsidR="00780A8F" w:rsidRPr="7044EAFA" w:rsidRDefault="00780A8F" w:rsidP="00780A8F">
            <w:pPr>
              <w:rPr>
                <w:rFonts w:eastAsia="Montserrat" w:cs="Segoe UI"/>
              </w:rPr>
            </w:pPr>
            <w:r w:rsidRPr="2911A70A">
              <w:rPr>
                <w:rFonts w:eastAsiaTheme="minorEastAsia"/>
              </w:rPr>
              <w:t>Megjeleníti a kérdés válaszlehetőségeit.</w:t>
            </w:r>
          </w:p>
        </w:tc>
      </w:tr>
      <w:tr w:rsidR="00010F2D" w14:paraId="25B67936" w14:textId="77777777" w:rsidTr="556162F9">
        <w:tc>
          <w:tcPr>
            <w:tcW w:w="3690" w:type="dxa"/>
          </w:tcPr>
          <w:p w14:paraId="1056D1B1" w14:textId="161AF7A7" w:rsidR="00010F2D" w:rsidRPr="08CF9118" w:rsidRDefault="00091CC3" w:rsidP="00A061C1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00091CC3">
              <w:rPr>
                <w:rFonts w:eastAsia="Montserrat" w:cs="Segoe UI"/>
              </w:rPr>
              <w:t>responseAnswer</w:t>
            </w:r>
            <w:proofErr w:type="spellEnd"/>
            <w:r w:rsidRPr="00091CC3">
              <w:rPr>
                <w:rFonts w:eastAsia="Montserrat" w:cs="Segoe UI"/>
              </w:rPr>
              <w:t>(</w:t>
            </w:r>
            <w:proofErr w:type="spellStart"/>
            <w:proofErr w:type="gramEnd"/>
            <w:r w:rsidRPr="00091CC3">
              <w:rPr>
                <w:rFonts w:eastAsia="Montserrat" w:cs="Segoe UI"/>
              </w:rPr>
              <w:t>response</w:t>
            </w:r>
            <w:proofErr w:type="spellEnd"/>
            <w:r w:rsidRPr="00091CC3">
              <w:rPr>
                <w:rFonts w:eastAsia="Montserrat" w:cs="Segoe UI"/>
              </w:rPr>
              <w:t xml:space="preserve">, </w:t>
            </w:r>
            <w:proofErr w:type="spellStart"/>
            <w:r w:rsidRPr="00091CC3">
              <w:rPr>
                <w:rFonts w:eastAsia="Montserrat" w:cs="Segoe UI"/>
              </w:rPr>
              <w:t>animationTimeBar</w:t>
            </w:r>
            <w:proofErr w:type="spellEnd"/>
            <w:r w:rsidRPr="00091CC3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6DB72294" w14:textId="3D4DCD5F" w:rsidR="00010F2D" w:rsidRPr="7044EAFA" w:rsidRDefault="000F6A08" w:rsidP="00A061C1">
            <w:p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 xml:space="preserve">Visszaadja </w:t>
            </w:r>
            <w:r w:rsidR="00B410E6">
              <w:rPr>
                <w:rFonts w:eastAsia="Montserrat" w:cs="Segoe UI"/>
              </w:rPr>
              <w:t>a válaszoknak a helyességét és azt vizuálisan megmutatja a válaszlehetőségek színezésével.</w:t>
            </w:r>
          </w:p>
        </w:tc>
      </w:tr>
      <w:tr w:rsidR="003371CB" w14:paraId="27AAD37E" w14:textId="77777777" w:rsidTr="556162F9">
        <w:tc>
          <w:tcPr>
            <w:tcW w:w="3690" w:type="dxa"/>
          </w:tcPr>
          <w:p w14:paraId="336DC84B" w14:textId="0568034E" w:rsidR="003371CB" w:rsidRPr="08CF9118" w:rsidRDefault="003371CB" w:rsidP="003371CB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>
              <w:rPr>
                <w:rFonts w:eastAsia="Montserrat" w:cs="Segoe UI"/>
              </w:rPr>
              <w:t>send</w:t>
            </w:r>
            <w:r w:rsidRPr="527415FB">
              <w:rPr>
                <w:rFonts w:eastAsia="Montserrat" w:cs="Segoe UI"/>
              </w:rPr>
              <w:t>Answer</w:t>
            </w:r>
            <w:proofErr w:type="spellEnd"/>
            <w:r w:rsidRPr="527415FB">
              <w:rPr>
                <w:rFonts w:eastAsia="Montserrat" w:cs="Segoe UI"/>
              </w:rPr>
              <w:t>(</w:t>
            </w:r>
            <w:proofErr w:type="spellStart"/>
            <w:proofErr w:type="gramEnd"/>
            <w:r w:rsidRPr="00E93E1B">
              <w:rPr>
                <w:rFonts w:eastAsia="Montserrat" w:cs="Segoe UI"/>
              </w:rPr>
              <w:t>id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sendAnswerButton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nextQuestionButton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animationTimeBar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timedOut</w:t>
            </w:r>
            <w:proofErr w:type="spellEnd"/>
            <w:r w:rsidRPr="527415FB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15A9A1A4" w14:textId="02537978" w:rsidR="003371CB" w:rsidRPr="7044EAFA" w:rsidRDefault="003371CB" w:rsidP="003371CB">
            <w:pPr>
              <w:rPr>
                <w:rFonts w:eastAsia="Montserrat" w:cs="Segoe UI"/>
              </w:rPr>
            </w:pPr>
            <w:r w:rsidRPr="4768DE12">
              <w:rPr>
                <w:rFonts w:eastAsia="Montserrat" w:cs="Segoe UI"/>
              </w:rPr>
              <w:t xml:space="preserve">A </w:t>
            </w:r>
            <w:r w:rsidRPr="2F7EF050">
              <w:rPr>
                <w:rFonts w:eastAsia="Montserrat" w:cs="Segoe UI"/>
              </w:rPr>
              <w:t>kiválasztott</w:t>
            </w:r>
            <w:r w:rsidRPr="4768DE12">
              <w:rPr>
                <w:rFonts w:eastAsia="Montserrat" w:cs="Segoe UI"/>
              </w:rPr>
              <w:t xml:space="preserve"> válasz(ok)</w:t>
            </w:r>
            <w:proofErr w:type="spellStart"/>
            <w:r w:rsidRPr="4768DE12">
              <w:rPr>
                <w:rFonts w:eastAsia="Montserrat" w:cs="Segoe UI"/>
              </w:rPr>
              <w:t>at</w:t>
            </w:r>
            <w:proofErr w:type="spellEnd"/>
            <w:r w:rsidRPr="4768DE12">
              <w:rPr>
                <w:rFonts w:eastAsia="Montserrat" w:cs="Segoe UI"/>
              </w:rPr>
              <w:t xml:space="preserve"> elküldi a szervernek.</w:t>
            </w:r>
          </w:p>
        </w:tc>
      </w:tr>
      <w:tr w:rsidR="003371CB" w14:paraId="103B94C5" w14:textId="77777777" w:rsidTr="556162F9">
        <w:tc>
          <w:tcPr>
            <w:tcW w:w="3690" w:type="dxa"/>
          </w:tcPr>
          <w:p w14:paraId="6CA089A4" w14:textId="0CD5A28C" w:rsidR="003371CB" w:rsidRPr="08CF9118" w:rsidRDefault="003371CB" w:rsidP="003371CB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1869115F">
              <w:rPr>
                <w:rFonts w:eastAsia="Montserrat" w:cs="Segoe UI"/>
              </w:rPr>
              <w:t>nextQuestion</w:t>
            </w:r>
            <w:proofErr w:type="spellEnd"/>
            <w:r w:rsidRPr="1869115F">
              <w:rPr>
                <w:rFonts w:eastAsia="Montserrat" w:cs="Segoe UI"/>
              </w:rPr>
              <w:t>(</w:t>
            </w:r>
            <w:proofErr w:type="spellStart"/>
            <w:proofErr w:type="gramEnd"/>
            <w:r w:rsidRPr="00E93E1B">
              <w:rPr>
                <w:rFonts w:eastAsia="Montserrat" w:cs="Segoe UI"/>
              </w:rPr>
              <w:t>id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sendAnswerButton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nextQuestionButton</w:t>
            </w:r>
            <w:proofErr w:type="spellEnd"/>
            <w:r w:rsidRPr="00E93E1B">
              <w:rPr>
                <w:rFonts w:eastAsia="Montserrat" w:cs="Segoe UI"/>
              </w:rPr>
              <w:t xml:space="preserve">, </w:t>
            </w:r>
            <w:proofErr w:type="spellStart"/>
            <w:r w:rsidRPr="00E93E1B">
              <w:rPr>
                <w:rFonts w:eastAsia="Montserrat" w:cs="Segoe UI"/>
              </w:rPr>
              <w:t>animationTimeBar</w:t>
            </w:r>
            <w:proofErr w:type="spellEnd"/>
            <w:r w:rsidRPr="1869115F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65CD4E23" w14:textId="6A047144" w:rsidR="003371CB" w:rsidRPr="7044EAFA" w:rsidRDefault="00045E6D" w:rsidP="003371CB">
            <w:p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 xml:space="preserve">Betölti a </w:t>
            </w:r>
            <w:r w:rsidR="003371CB" w:rsidRPr="798032BE">
              <w:rPr>
                <w:rFonts w:eastAsia="Montserrat" w:cs="Segoe UI"/>
              </w:rPr>
              <w:t>következő kérdés</w:t>
            </w:r>
            <w:r w:rsidR="00E93C88">
              <w:rPr>
                <w:rFonts w:eastAsia="Montserrat" w:cs="Segoe UI"/>
              </w:rPr>
              <w:t>t</w:t>
            </w:r>
            <w:r w:rsidR="003371CB" w:rsidRPr="798032BE">
              <w:rPr>
                <w:rFonts w:eastAsia="Montserrat" w:cs="Segoe UI"/>
              </w:rPr>
              <w:t>.</w:t>
            </w:r>
          </w:p>
        </w:tc>
      </w:tr>
      <w:tr w:rsidR="5A88762C" w14:paraId="09164954" w14:textId="77777777" w:rsidTr="556162F9">
        <w:tc>
          <w:tcPr>
            <w:tcW w:w="3690" w:type="dxa"/>
          </w:tcPr>
          <w:p w14:paraId="77ED095E" w14:textId="0A923CEB" w:rsidR="5A88762C" w:rsidRDefault="15161299" w:rsidP="5A88762C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15161299">
              <w:rPr>
                <w:rFonts w:eastAsia="Montserrat" w:cs="Segoe UI"/>
              </w:rPr>
              <w:t>loadTitle</w:t>
            </w:r>
            <w:proofErr w:type="spellEnd"/>
            <w:r w:rsidRPr="15161299">
              <w:rPr>
                <w:rFonts w:eastAsia="Montserrat" w:cs="Segoe UI"/>
              </w:rPr>
              <w:t>(</w:t>
            </w:r>
            <w:proofErr w:type="spellStart"/>
            <w:r w:rsidRPr="15161299">
              <w:rPr>
                <w:rFonts w:eastAsia="Montserrat" w:cs="Segoe UI"/>
              </w:rPr>
              <w:t>id</w:t>
            </w:r>
            <w:proofErr w:type="spellEnd"/>
            <w:r w:rsidRPr="15161299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69E72C69" w14:textId="179671BD" w:rsidR="5A88762C" w:rsidRDefault="5DBFB14C" w:rsidP="5A88762C">
            <w:pPr>
              <w:rPr>
                <w:rFonts w:eastAsia="Montserrat" w:cs="Segoe UI"/>
              </w:rPr>
            </w:pPr>
            <w:r w:rsidRPr="5DBFB14C">
              <w:rPr>
                <w:rFonts w:eastAsia="Montserrat" w:cs="Segoe UI"/>
              </w:rPr>
              <w:t xml:space="preserve">Betölti a kvíz címét vagy a játék során </w:t>
            </w:r>
            <w:r w:rsidR="7EA2E440" w:rsidRPr="7EA2E440">
              <w:rPr>
                <w:rFonts w:eastAsia="Montserrat" w:cs="Segoe UI"/>
              </w:rPr>
              <w:t>eltárolt</w:t>
            </w:r>
            <w:r w:rsidRPr="5DBFB14C">
              <w:rPr>
                <w:rFonts w:eastAsia="Montserrat" w:cs="Segoe UI"/>
              </w:rPr>
              <w:t xml:space="preserve"> sessionből vagy amennyiben </w:t>
            </w:r>
            <w:r w:rsidR="09CCD42D" w:rsidRPr="09CCD42D">
              <w:rPr>
                <w:rFonts w:eastAsia="Montserrat" w:cs="Segoe UI"/>
              </w:rPr>
              <w:t xml:space="preserve">nem a játék </w:t>
            </w:r>
            <w:r w:rsidR="2EC24279" w:rsidRPr="2EC24279">
              <w:rPr>
                <w:rFonts w:eastAsia="Montserrat" w:cs="Segoe UI"/>
              </w:rPr>
              <w:t xml:space="preserve">befejezése után érkezik a </w:t>
            </w:r>
            <w:r w:rsidR="00A03BFF" w:rsidRPr="00A03BFF">
              <w:rPr>
                <w:rFonts w:eastAsia="Montserrat" w:cs="Segoe UI"/>
              </w:rPr>
              <w:t xml:space="preserve">ranglétra </w:t>
            </w:r>
            <w:r w:rsidR="00A03BFF">
              <w:rPr>
                <w:rFonts w:eastAsia="Montserrat" w:cs="Segoe UI"/>
              </w:rPr>
              <w:t>oldal</w:t>
            </w:r>
            <w:r w:rsidR="2EC24279" w:rsidRPr="2EC24279">
              <w:rPr>
                <w:rFonts w:eastAsia="Montserrat" w:cs="Segoe UI"/>
              </w:rPr>
              <w:t>ra</w:t>
            </w:r>
            <w:r w:rsidR="09CCD42D" w:rsidRPr="09CCD42D">
              <w:rPr>
                <w:rFonts w:eastAsia="Montserrat" w:cs="Segoe UI"/>
              </w:rPr>
              <w:t xml:space="preserve"> a felhasználó akkor közvetlenül a </w:t>
            </w:r>
            <w:r w:rsidR="55EDADBC" w:rsidRPr="55EDADBC">
              <w:rPr>
                <w:rFonts w:eastAsia="Montserrat" w:cs="Segoe UI"/>
              </w:rPr>
              <w:t>szervertől tölti be a címet</w:t>
            </w:r>
            <w:r w:rsidR="09CCD42D" w:rsidRPr="09CCD42D">
              <w:rPr>
                <w:rFonts w:eastAsia="Montserrat" w:cs="Segoe UI"/>
              </w:rPr>
              <w:t>.</w:t>
            </w:r>
          </w:p>
        </w:tc>
      </w:tr>
      <w:tr w:rsidR="5A88762C" w14:paraId="4A2C3898" w14:textId="77777777" w:rsidTr="556162F9">
        <w:tc>
          <w:tcPr>
            <w:tcW w:w="3690" w:type="dxa"/>
          </w:tcPr>
          <w:p w14:paraId="40694D0A" w14:textId="3448820A" w:rsidR="5A88762C" w:rsidRDefault="09CCD42D" w:rsidP="5A88762C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79448920">
              <w:rPr>
                <w:rFonts w:eastAsia="Montserrat" w:cs="Segoe UI"/>
              </w:rPr>
              <w:t>loadResult</w:t>
            </w:r>
            <w:proofErr w:type="spellEnd"/>
            <w:r w:rsidRPr="79448920">
              <w:rPr>
                <w:rFonts w:eastAsia="Montserrat" w:cs="Segoe UI"/>
              </w:rPr>
              <w:t>(</w:t>
            </w:r>
            <w:proofErr w:type="gramEnd"/>
            <w:r w:rsidRPr="79448920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1858B1D9" w14:textId="36F75A17" w:rsidR="5A88762C" w:rsidRDefault="47C6FC63" w:rsidP="5A88762C">
            <w:pPr>
              <w:rPr>
                <w:rFonts w:eastAsia="Montserrat" w:cs="Segoe UI"/>
              </w:rPr>
            </w:pPr>
            <w:r w:rsidRPr="47C6FC63">
              <w:rPr>
                <w:rFonts w:eastAsia="Montserrat" w:cs="Segoe UI"/>
              </w:rPr>
              <w:t xml:space="preserve">Amennyiben a felhasználó a játék után </w:t>
            </w:r>
            <w:r w:rsidR="2EC24279" w:rsidRPr="2EC24279">
              <w:rPr>
                <w:rFonts w:eastAsia="Montserrat" w:cs="Segoe UI"/>
              </w:rPr>
              <w:t>érkezik</w:t>
            </w:r>
            <w:r w:rsidRPr="47C6FC63">
              <w:rPr>
                <w:rFonts w:eastAsia="Montserrat" w:cs="Segoe UI"/>
              </w:rPr>
              <w:t xml:space="preserve"> a </w:t>
            </w:r>
            <w:r w:rsidR="00951FDF">
              <w:rPr>
                <w:rFonts w:eastAsia="Montserrat" w:cs="Segoe UI"/>
              </w:rPr>
              <w:t>ranglétra</w:t>
            </w:r>
            <w:r w:rsidRPr="47C6FC63">
              <w:rPr>
                <w:rFonts w:eastAsia="Montserrat" w:cs="Segoe UI"/>
              </w:rPr>
              <w:t xml:space="preserve"> oldalra akkor</w:t>
            </w:r>
            <w:r w:rsidR="05AA5A1D" w:rsidRPr="05AA5A1D">
              <w:rPr>
                <w:rFonts w:eastAsia="Montserrat" w:cs="Segoe UI"/>
              </w:rPr>
              <w:t xml:space="preserve"> megjeleníti a szerver által küldött üzenetet</w:t>
            </w:r>
            <w:r w:rsidR="4E71B3B9" w:rsidRPr="4E71B3B9">
              <w:rPr>
                <w:rFonts w:eastAsia="Montserrat" w:cs="Segoe UI"/>
              </w:rPr>
              <w:t>.</w:t>
            </w:r>
          </w:p>
        </w:tc>
      </w:tr>
      <w:tr w:rsidR="0097775A" w14:paraId="45CEE4D7" w14:textId="77777777" w:rsidTr="556162F9">
        <w:tc>
          <w:tcPr>
            <w:tcW w:w="3690" w:type="dxa"/>
          </w:tcPr>
          <w:p w14:paraId="231CB63E" w14:textId="52F49EBF" w:rsidR="0097775A" w:rsidRPr="79448920" w:rsidRDefault="0097775A" w:rsidP="5A88762C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0097775A">
              <w:rPr>
                <w:rFonts w:eastAsia="Montserrat" w:cs="Segoe UI"/>
              </w:rPr>
              <w:t>fixLongName</w:t>
            </w:r>
            <w:proofErr w:type="spellEnd"/>
            <w:r w:rsidRPr="0097775A">
              <w:rPr>
                <w:rFonts w:eastAsia="Montserrat" w:cs="Segoe UI"/>
              </w:rPr>
              <w:t>(</w:t>
            </w:r>
            <w:proofErr w:type="spellStart"/>
            <w:proofErr w:type="gramEnd"/>
            <w:r w:rsidRPr="0097775A">
              <w:rPr>
                <w:rFonts w:eastAsia="Montserrat" w:cs="Segoe UI"/>
              </w:rPr>
              <w:t>tr</w:t>
            </w:r>
            <w:proofErr w:type="spellEnd"/>
            <w:r w:rsidRPr="0097775A">
              <w:rPr>
                <w:rFonts w:eastAsia="Montserrat" w:cs="Segoe UI"/>
              </w:rPr>
              <w:t xml:space="preserve">, </w:t>
            </w:r>
            <w:proofErr w:type="spellStart"/>
            <w:r w:rsidRPr="0097775A">
              <w:rPr>
                <w:rFonts w:eastAsia="Montserrat" w:cs="Segoe UI"/>
              </w:rPr>
              <w:t>responseName</w:t>
            </w:r>
            <w:proofErr w:type="spellEnd"/>
            <w:r w:rsidRPr="0097775A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1F882A63" w14:textId="4256AB6C" w:rsidR="0097775A" w:rsidRPr="47C6FC63" w:rsidRDefault="00E85337" w:rsidP="5A88762C">
            <w:p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A ranglétrán a túl hosszú nevű felhasználók neveit lerövidíti és az egér felévitelével az egész nevet</w:t>
            </w:r>
            <w:r w:rsidR="006844AA">
              <w:rPr>
                <w:rFonts w:eastAsia="Montserrat" w:cs="Segoe UI"/>
              </w:rPr>
              <w:t xml:space="preserve"> felé</w:t>
            </w:r>
            <w:r>
              <w:rPr>
                <w:rFonts w:eastAsia="Montserrat" w:cs="Segoe UI"/>
              </w:rPr>
              <w:t xml:space="preserve"> kiírja.</w:t>
            </w:r>
          </w:p>
        </w:tc>
      </w:tr>
      <w:tr w:rsidR="5A88762C" w14:paraId="4D2CA708" w14:textId="77777777" w:rsidTr="556162F9">
        <w:tc>
          <w:tcPr>
            <w:tcW w:w="3690" w:type="dxa"/>
          </w:tcPr>
          <w:p w14:paraId="388CD93D" w14:textId="103BA6CC" w:rsidR="5A88762C" w:rsidRDefault="4E71B3B9" w:rsidP="5A88762C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r w:rsidRPr="4E71B3B9">
              <w:rPr>
                <w:rFonts w:eastAsia="Montserrat" w:cs="Segoe UI"/>
              </w:rPr>
              <w:t>loadLeaderboard</w:t>
            </w:r>
            <w:proofErr w:type="spellEnd"/>
            <w:r w:rsidRPr="4E71B3B9">
              <w:rPr>
                <w:rFonts w:eastAsia="Montserrat" w:cs="Segoe UI"/>
              </w:rPr>
              <w:t>(</w:t>
            </w:r>
            <w:proofErr w:type="spellStart"/>
            <w:r w:rsidRPr="4E71B3B9">
              <w:rPr>
                <w:rFonts w:eastAsia="Montserrat" w:cs="Segoe UI"/>
              </w:rPr>
              <w:t>id</w:t>
            </w:r>
            <w:proofErr w:type="spellEnd"/>
            <w:r w:rsidRPr="4E71B3B9">
              <w:rPr>
                <w:rFonts w:eastAsia="Montserrat" w:cs="Segoe UI"/>
              </w:rPr>
              <w:t>)</w:t>
            </w:r>
          </w:p>
        </w:tc>
        <w:tc>
          <w:tcPr>
            <w:tcW w:w="5230" w:type="dxa"/>
          </w:tcPr>
          <w:p w14:paraId="14570CF8" w14:textId="77DCDF4E" w:rsidR="5A88762C" w:rsidRDefault="4E71B3B9" w:rsidP="5A88762C">
            <w:pPr>
              <w:rPr>
                <w:rFonts w:eastAsia="Montserrat" w:cs="Segoe UI"/>
              </w:rPr>
            </w:pPr>
            <w:r w:rsidRPr="4E71B3B9">
              <w:rPr>
                <w:rFonts w:eastAsia="Montserrat" w:cs="Segoe UI"/>
              </w:rPr>
              <w:t xml:space="preserve">Betölti a megfelelő </w:t>
            </w:r>
            <w:r w:rsidR="06F1597E" w:rsidRPr="06F1597E">
              <w:rPr>
                <w:rFonts w:eastAsia="Montserrat" w:cs="Segoe UI"/>
              </w:rPr>
              <w:t>kvíz ranglétráját.</w:t>
            </w:r>
          </w:p>
        </w:tc>
      </w:tr>
    </w:tbl>
    <w:p w14:paraId="2EB3A79A" w14:textId="397E3747" w:rsidR="00742D9C" w:rsidRPr="005663B6" w:rsidRDefault="70C56487" w:rsidP="00B808C8">
      <w:pPr>
        <w:pStyle w:val="Heading1Quizion"/>
        <w:numPr>
          <w:ilvl w:val="0"/>
          <w:numId w:val="1"/>
        </w:numPr>
        <w:ind w:left="0" w:firstLine="0"/>
      </w:pPr>
      <w:bookmarkStart w:id="49" w:name="_Toc113559978"/>
      <w:bookmarkStart w:id="50" w:name="_Toc1578489904"/>
      <w:bookmarkStart w:id="51" w:name="_Toc101119526"/>
      <w:r>
        <w:t>Web</w:t>
      </w:r>
      <w:bookmarkEnd w:id="49"/>
      <w:bookmarkEnd w:id="50"/>
      <w:bookmarkEnd w:id="51"/>
    </w:p>
    <w:p w14:paraId="194E4A3C" w14:textId="42F646C2" w:rsidR="003B4614" w:rsidRPr="003B4614" w:rsidRDefault="671BF638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  <w:rPr>
          <w:rFonts w:asciiTheme="minorHAnsi" w:eastAsiaTheme="minorEastAsia" w:hAnsiTheme="minorHAnsi" w:cstheme="minorBidi"/>
        </w:rPr>
      </w:pPr>
      <w:bookmarkStart w:id="52" w:name="_Toc1390789425"/>
      <w:bookmarkStart w:id="53" w:name="_Toc803081412"/>
      <w:bookmarkStart w:id="54" w:name="_Toc101119527"/>
      <w:r w:rsidRPr="671BF638">
        <w:t>Általános specifikáció</w:t>
      </w:r>
      <w:bookmarkEnd w:id="52"/>
      <w:bookmarkEnd w:id="53"/>
      <w:bookmarkEnd w:id="54"/>
    </w:p>
    <w:p w14:paraId="3D3197E3" w14:textId="0A6FE095" w:rsidR="00742D9C" w:rsidRPr="005663B6" w:rsidRDefault="671BF638" w:rsidP="00994C13">
      <w:pPr>
        <w:pStyle w:val="Normlbehzssal"/>
        <w:spacing w:line="360" w:lineRule="auto"/>
        <w:rPr>
          <w:rFonts w:asciiTheme="minorHAnsi" w:hAnsiTheme="minorHAnsi"/>
        </w:rPr>
      </w:pPr>
      <w:r w:rsidRPr="671BF638">
        <w:t>A weblapon különböző kvízekkel lehet játszani, ahol a játékosok versenyezhetnek a ranglétra első helyeiért, miközben játékos formában bővíthetik a tudásukat.</w:t>
      </w:r>
    </w:p>
    <w:p w14:paraId="7E543D96" w14:textId="77777777" w:rsidR="004C2650" w:rsidRDefault="671BF638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55" w:name="_Toc1228480140"/>
      <w:bookmarkStart w:id="56" w:name="_Toc1001140982"/>
      <w:bookmarkStart w:id="57" w:name="_Toc101119528"/>
      <w:r>
        <w:t>Rendszerkövetelmények</w:t>
      </w:r>
      <w:bookmarkEnd w:id="55"/>
      <w:bookmarkEnd w:id="56"/>
      <w:bookmarkEnd w:id="57"/>
    </w:p>
    <w:p w14:paraId="0566EE67" w14:textId="7A1D1149" w:rsidR="009C6768" w:rsidRDefault="009C6768" w:rsidP="002250D7">
      <w:pPr>
        <w:pStyle w:val="Heading3Quizion"/>
        <w:numPr>
          <w:ilvl w:val="2"/>
          <w:numId w:val="1"/>
        </w:numPr>
      </w:pPr>
      <w:r>
        <w:t>Minimum rendszerkövetelmény</w:t>
      </w:r>
    </w:p>
    <w:p w14:paraId="49AE7DEA" w14:textId="3EE74BE4" w:rsidR="009C6768" w:rsidRPr="00170984" w:rsidRDefault="08E64987" w:rsidP="00994C13">
      <w:pPr>
        <w:pStyle w:val="ListParagraph"/>
        <w:numPr>
          <w:ilvl w:val="0"/>
          <w:numId w:val="31"/>
        </w:numPr>
        <w:spacing w:after="0" w:line="360" w:lineRule="auto"/>
      </w:pPr>
      <w:r w:rsidRPr="08E64987">
        <w:rPr>
          <w:rFonts w:eastAsia="Montserrat" w:cs="Segoe UI"/>
        </w:rPr>
        <w:t>Firefox: 76</w:t>
      </w:r>
    </w:p>
    <w:p w14:paraId="60E0A745" w14:textId="269C0958" w:rsidR="009C6768" w:rsidRDefault="08E64987" w:rsidP="00994C13">
      <w:pPr>
        <w:pStyle w:val="ListParagraph"/>
        <w:numPr>
          <w:ilvl w:val="0"/>
          <w:numId w:val="31"/>
        </w:numPr>
        <w:spacing w:after="0" w:line="360" w:lineRule="auto"/>
      </w:pPr>
      <w:r w:rsidRPr="08E64987">
        <w:rPr>
          <w:rFonts w:eastAsia="Montserrat" w:cs="Segoe UI"/>
        </w:rPr>
        <w:t>Google Chrome</w:t>
      </w:r>
      <w:r w:rsidR="0A411470" w:rsidRPr="0A411470">
        <w:rPr>
          <w:rFonts w:eastAsia="Montserrat" w:cs="Segoe UI"/>
        </w:rPr>
        <w:t>:</w:t>
      </w:r>
      <w:r w:rsidRPr="08E64987">
        <w:rPr>
          <w:rFonts w:eastAsia="Montserrat" w:cs="Segoe UI"/>
        </w:rPr>
        <w:t xml:space="preserve"> 57</w:t>
      </w:r>
    </w:p>
    <w:p w14:paraId="66636CFD" w14:textId="39646D86" w:rsidR="009C6768" w:rsidRDefault="08E64987" w:rsidP="00994C13">
      <w:pPr>
        <w:pStyle w:val="ListParagraph"/>
        <w:numPr>
          <w:ilvl w:val="0"/>
          <w:numId w:val="31"/>
        </w:numPr>
        <w:spacing w:after="0" w:line="360" w:lineRule="auto"/>
      </w:pPr>
      <w:r w:rsidRPr="08E64987">
        <w:rPr>
          <w:rFonts w:eastAsia="Montserrat" w:cs="Segoe UI"/>
        </w:rPr>
        <w:t>Microsoft Edge</w:t>
      </w:r>
      <w:r w:rsidR="0A411470" w:rsidRPr="0A411470">
        <w:rPr>
          <w:rFonts w:eastAsia="Montserrat" w:cs="Segoe UI"/>
        </w:rPr>
        <w:t>:</w:t>
      </w:r>
      <w:r w:rsidRPr="08E64987">
        <w:rPr>
          <w:rFonts w:eastAsia="Montserrat" w:cs="Segoe UI"/>
        </w:rPr>
        <w:t xml:space="preserve"> </w:t>
      </w:r>
      <w:r w:rsidR="6EE70F0E" w:rsidRPr="6EE70F0E">
        <w:rPr>
          <w:rFonts w:eastAsia="Montserrat" w:cs="Segoe UI"/>
        </w:rPr>
        <w:t>79</w:t>
      </w:r>
    </w:p>
    <w:p w14:paraId="3BCE7A26" w14:textId="2666077A" w:rsidR="009C6768" w:rsidRDefault="08E64987" w:rsidP="00994C13">
      <w:pPr>
        <w:pStyle w:val="ListParagraph"/>
        <w:numPr>
          <w:ilvl w:val="0"/>
          <w:numId w:val="31"/>
        </w:numPr>
        <w:spacing w:after="0" w:line="360" w:lineRule="auto"/>
      </w:pPr>
      <w:r w:rsidRPr="08E64987">
        <w:rPr>
          <w:rFonts w:eastAsia="Montserrat" w:cs="Segoe UI"/>
        </w:rPr>
        <w:t>Opera</w:t>
      </w:r>
      <w:r w:rsidR="0A411470" w:rsidRPr="0A411470">
        <w:rPr>
          <w:rFonts w:eastAsia="Montserrat" w:cs="Segoe UI"/>
        </w:rPr>
        <w:t>:</w:t>
      </w:r>
      <w:r w:rsidRPr="08E64987">
        <w:rPr>
          <w:rFonts w:eastAsia="Montserrat" w:cs="Segoe UI"/>
        </w:rPr>
        <w:t xml:space="preserve"> 44</w:t>
      </w:r>
    </w:p>
    <w:p w14:paraId="58D485DC" w14:textId="39EAD6E7" w:rsidR="009C6768" w:rsidRDefault="08E64987" w:rsidP="00994C13">
      <w:pPr>
        <w:pStyle w:val="ListParagraph"/>
        <w:numPr>
          <w:ilvl w:val="0"/>
          <w:numId w:val="31"/>
        </w:numPr>
        <w:spacing w:after="0" w:line="360" w:lineRule="auto"/>
      </w:pPr>
      <w:r w:rsidRPr="08E64987">
        <w:rPr>
          <w:rFonts w:eastAsia="Montserrat" w:cs="Segoe UI"/>
        </w:rPr>
        <w:t>Safari</w:t>
      </w:r>
      <w:r w:rsidR="601C40C3" w:rsidRPr="601C40C3">
        <w:rPr>
          <w:rFonts w:eastAsia="Montserrat" w:cs="Segoe UI"/>
        </w:rPr>
        <w:t>:</w:t>
      </w:r>
      <w:r w:rsidRPr="08E64987">
        <w:rPr>
          <w:rFonts w:eastAsia="Montserrat" w:cs="Segoe UI"/>
        </w:rPr>
        <w:t xml:space="preserve"> 11</w:t>
      </w:r>
    </w:p>
    <w:p w14:paraId="6C203BB6" w14:textId="482D0B37" w:rsidR="009C6768" w:rsidRDefault="009C6768" w:rsidP="002250D7">
      <w:pPr>
        <w:pStyle w:val="Heading3Quizion"/>
        <w:numPr>
          <w:ilvl w:val="2"/>
          <w:numId w:val="1"/>
        </w:numPr>
      </w:pPr>
      <w:r>
        <w:lastRenderedPageBreak/>
        <w:t>Ajánlott rendszerkövetelmény</w:t>
      </w:r>
    </w:p>
    <w:p w14:paraId="6AEB7EFE" w14:textId="396EAC9B" w:rsidR="00A3BDDF" w:rsidRDefault="009C6768" w:rsidP="00994C13">
      <w:pPr>
        <w:pStyle w:val="Normlbehzssal"/>
        <w:spacing w:line="360" w:lineRule="auto"/>
        <w:rPr>
          <w:rFonts w:eastAsia="Montserrat" w:cs="Segoe UI"/>
        </w:rPr>
      </w:pPr>
      <w:r w:rsidRPr="4F2CBBEB">
        <w:rPr>
          <w:rFonts w:eastAsia="Montserrat" w:cs="Segoe UI"/>
        </w:rPr>
        <w:t>Legújabb</w:t>
      </w:r>
      <w:r w:rsidRPr="7C8769F1">
        <w:rPr>
          <w:rFonts w:eastAsia="Montserrat" w:cs="Segoe UI"/>
        </w:rPr>
        <w:t xml:space="preserve"> verziójú böngésző az alábbiak közül:</w:t>
      </w:r>
    </w:p>
    <w:p w14:paraId="45CB9483" w14:textId="1B4F3C69" w:rsidR="00A3BDDF" w:rsidRPr="00170984" w:rsidRDefault="009C6768" w:rsidP="00994C13">
      <w:pPr>
        <w:pStyle w:val="ListParagraph"/>
        <w:numPr>
          <w:ilvl w:val="0"/>
          <w:numId w:val="31"/>
        </w:numPr>
        <w:spacing w:after="0" w:line="360" w:lineRule="auto"/>
      </w:pPr>
      <w:r w:rsidRPr="29AF58FA">
        <w:rPr>
          <w:rFonts w:eastAsia="Montserrat" w:cs="Segoe UI"/>
        </w:rPr>
        <w:t>Firefox</w:t>
      </w:r>
    </w:p>
    <w:p w14:paraId="622EF6A9" w14:textId="38939ECE" w:rsidR="00A3BDDF" w:rsidRDefault="009C6768" w:rsidP="00994C13">
      <w:pPr>
        <w:pStyle w:val="ListParagraph"/>
        <w:numPr>
          <w:ilvl w:val="0"/>
          <w:numId w:val="31"/>
        </w:numPr>
        <w:spacing w:after="0" w:line="360" w:lineRule="auto"/>
      </w:pPr>
      <w:r w:rsidRPr="7C8769F1">
        <w:rPr>
          <w:rFonts w:eastAsia="Montserrat" w:cs="Segoe UI"/>
        </w:rPr>
        <w:t>Google Chrome</w:t>
      </w:r>
    </w:p>
    <w:p w14:paraId="50B3FBFD" w14:textId="7A0676B8" w:rsidR="00A3BDDF" w:rsidRDefault="009C6768" w:rsidP="00994C13">
      <w:pPr>
        <w:pStyle w:val="ListParagraph"/>
        <w:numPr>
          <w:ilvl w:val="0"/>
          <w:numId w:val="31"/>
        </w:numPr>
        <w:spacing w:after="0" w:line="360" w:lineRule="auto"/>
      </w:pPr>
      <w:r w:rsidRPr="7C8769F1">
        <w:rPr>
          <w:rFonts w:eastAsia="Montserrat" w:cs="Segoe UI"/>
        </w:rPr>
        <w:t>Microsoft Edge</w:t>
      </w:r>
    </w:p>
    <w:p w14:paraId="773836AE" w14:textId="7644D554" w:rsidR="00A3BDDF" w:rsidRDefault="009C6768" w:rsidP="00994C13">
      <w:pPr>
        <w:pStyle w:val="ListParagraph"/>
        <w:numPr>
          <w:ilvl w:val="0"/>
          <w:numId w:val="31"/>
        </w:numPr>
        <w:spacing w:after="0" w:line="360" w:lineRule="auto"/>
      </w:pPr>
      <w:r w:rsidRPr="3F56650C">
        <w:rPr>
          <w:rFonts w:eastAsia="Montserrat" w:cs="Segoe UI"/>
        </w:rPr>
        <w:t>Opera</w:t>
      </w:r>
    </w:p>
    <w:p w14:paraId="5A0975DF" w14:textId="08C149AC" w:rsidR="00A3BDDF" w:rsidRDefault="009C6768" w:rsidP="00994C13">
      <w:pPr>
        <w:pStyle w:val="ListParagraph"/>
        <w:numPr>
          <w:ilvl w:val="0"/>
          <w:numId w:val="31"/>
        </w:numPr>
        <w:spacing w:after="0" w:line="360" w:lineRule="auto"/>
      </w:pPr>
      <w:r w:rsidRPr="7C8769F1">
        <w:rPr>
          <w:rFonts w:eastAsia="Montserrat" w:cs="Segoe UI"/>
        </w:rPr>
        <w:t>Safari</w:t>
      </w:r>
    </w:p>
    <w:p w14:paraId="2FCFA64E" w14:textId="77777777" w:rsidR="00171810" w:rsidRPr="00151BBD" w:rsidRDefault="671BF638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58" w:name="_Toc473132857"/>
      <w:bookmarkStart w:id="59" w:name="_Toc1634243859"/>
      <w:bookmarkStart w:id="60" w:name="_Toc101119529"/>
      <w:r>
        <w:t>A program telepítése</w:t>
      </w:r>
      <w:bookmarkEnd w:id="58"/>
      <w:bookmarkEnd w:id="59"/>
      <w:bookmarkEnd w:id="60"/>
    </w:p>
    <w:p w14:paraId="4F29B524" w14:textId="1223F4B0" w:rsidR="601C40C3" w:rsidRDefault="00863FAF" w:rsidP="00994C13">
      <w:pPr>
        <w:pStyle w:val="Normlbehzssal"/>
        <w:spacing w:line="360" w:lineRule="auto"/>
        <w:rPr>
          <w:rFonts w:eastAsia="Montserrat" w:cs="Segoe U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1853" behindDoc="0" locked="0" layoutInCell="1" allowOverlap="1" wp14:anchorId="0471A5D8" wp14:editId="55AB79FF">
            <wp:simplePos x="0" y="0"/>
            <wp:positionH relativeFrom="margin">
              <wp:posOffset>2909519</wp:posOffset>
            </wp:positionH>
            <wp:positionV relativeFrom="margin">
              <wp:posOffset>2428494</wp:posOffset>
            </wp:positionV>
            <wp:extent cx="3084195" cy="2264410"/>
            <wp:effectExtent l="0" t="0" r="190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E7C">
        <w:rPr>
          <w:color w:val="000000" w:themeColor="text1"/>
        </w:rPr>
        <w:t>Az alkalmazás n</w:t>
      </w:r>
      <w:r w:rsidR="601C40C3" w:rsidRPr="601C40C3">
        <w:rPr>
          <w:color w:val="000000" w:themeColor="text1"/>
        </w:rPr>
        <w:t>em igényel telepítést. A</w:t>
      </w:r>
      <w:r w:rsidR="00D34BBA">
        <w:rPr>
          <w:color w:val="000000" w:themeColor="text1"/>
        </w:rPr>
        <w:t xml:space="preserve">z alkalmazás a böngészőn keresztül </w:t>
      </w:r>
      <w:r w:rsidR="59BE9FB8" w:rsidRPr="59BE9FB8">
        <w:rPr>
          <w:color w:val="000000" w:themeColor="text1"/>
        </w:rPr>
        <w:t>elérhető.</w:t>
      </w:r>
    </w:p>
    <w:p w14:paraId="79997D17" w14:textId="5BC9B4AE" w:rsidR="00742D9C" w:rsidRDefault="70C56487" w:rsidP="00B808C8">
      <w:pPr>
        <w:pStyle w:val="Heading2Quizion"/>
        <w:numPr>
          <w:ilvl w:val="1"/>
          <w:numId w:val="1"/>
        </w:numPr>
        <w:tabs>
          <w:tab w:val="left" w:pos="567"/>
        </w:tabs>
        <w:ind w:left="0" w:firstLine="0"/>
      </w:pPr>
      <w:bookmarkStart w:id="61" w:name="_Toc535368655"/>
      <w:bookmarkStart w:id="62" w:name="_Toc355267446"/>
      <w:bookmarkStart w:id="63" w:name="_Toc101119530"/>
      <w:r>
        <w:t>A program használatának leírása</w:t>
      </w:r>
      <w:bookmarkEnd w:id="61"/>
      <w:bookmarkEnd w:id="62"/>
      <w:bookmarkEnd w:id="63"/>
    </w:p>
    <w:p w14:paraId="18CF2C5E" w14:textId="50BEA914" w:rsidR="00AD1BEC" w:rsidRDefault="00863FAF" w:rsidP="00994C13">
      <w:pPr>
        <w:pStyle w:val="Normlbehzssal"/>
        <w:spacing w:line="360" w:lineRule="auto"/>
      </w:pPr>
      <w:r>
        <w:rPr>
          <w:noProof/>
        </w:rPr>
        <w:drawing>
          <wp:anchor distT="0" distB="0" distL="114300" distR="114300" simplePos="0" relativeHeight="251683901" behindDoc="0" locked="0" layoutInCell="1" allowOverlap="1" wp14:anchorId="24A4E2A8" wp14:editId="4E27EACD">
            <wp:simplePos x="0" y="0"/>
            <wp:positionH relativeFrom="margin">
              <wp:posOffset>2934914</wp:posOffset>
            </wp:positionH>
            <wp:positionV relativeFrom="margin">
              <wp:posOffset>6539530</wp:posOffset>
            </wp:positionV>
            <wp:extent cx="3084830" cy="213868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749" behindDoc="0" locked="0" layoutInCell="1" allowOverlap="1" wp14:anchorId="5C38EE01" wp14:editId="35CC589E">
                <wp:simplePos x="0" y="0"/>
                <wp:positionH relativeFrom="column">
                  <wp:posOffset>2918739</wp:posOffset>
                </wp:positionH>
                <wp:positionV relativeFrom="paragraph">
                  <wp:posOffset>2388047</wp:posOffset>
                </wp:positionV>
                <wp:extent cx="3084195" cy="153035"/>
                <wp:effectExtent l="0" t="0" r="190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E7A0F" w14:textId="2D5B7A19" w:rsidR="00710573" w:rsidRPr="00FD3F43" w:rsidRDefault="00710573" w:rsidP="0071057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1045511"/>
                            <w:r w:rsidR="008675D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D30DF">
                              <w:t>E-mail megerősítés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EE01" id="Text Box 87" o:spid="_x0000_s1027" type="#_x0000_t202" style="position:absolute;left:0;text-align:left;margin-left:229.8pt;margin-top:188.05pt;width:242.85pt;height:12.05pt;z-index:2517627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" stroked="f">
                <v:textbox inset="0,0,0,0">
                  <w:txbxContent>
                    <w:p w14:paraId="648E7A0F" w14:textId="2D5B7A19" w:rsidR="00710573" w:rsidRPr="00FD3F43" w:rsidRDefault="00710573" w:rsidP="0071057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01045511"/>
                      <w:r w:rsidR="008675D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D30DF">
                        <w:t>E-mail megerősítés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77" behindDoc="0" locked="0" layoutInCell="1" allowOverlap="1" wp14:anchorId="0D3328E1" wp14:editId="616F7EE1">
            <wp:simplePos x="0" y="0"/>
            <wp:positionH relativeFrom="margin">
              <wp:posOffset>2915920</wp:posOffset>
            </wp:positionH>
            <wp:positionV relativeFrom="margin">
              <wp:posOffset>4961311</wp:posOffset>
            </wp:positionV>
            <wp:extent cx="3089910" cy="125095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029" behindDoc="0" locked="0" layoutInCell="1" allowOverlap="1" wp14:anchorId="3E1666A9" wp14:editId="34599239">
                <wp:simplePos x="0" y="0"/>
                <wp:positionH relativeFrom="column">
                  <wp:posOffset>2907665</wp:posOffset>
                </wp:positionH>
                <wp:positionV relativeFrom="paragraph">
                  <wp:posOffset>872490</wp:posOffset>
                </wp:positionV>
                <wp:extent cx="3084195" cy="175260"/>
                <wp:effectExtent l="0" t="0" r="1905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9625D" w14:textId="62F656F1" w:rsidR="000B7376" w:rsidRPr="00F27087" w:rsidRDefault="000B7376" w:rsidP="0071057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6" w:name="_Toc101045510"/>
                            <w:r w:rsidR="008675D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0337A">
                              <w:t>Quizion főoldal</w:t>
                            </w:r>
                            <w:r w:rsidR="00F80C5A">
                              <w:t>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66A9" id="Text Box 62" o:spid="_x0000_s1028" type="#_x0000_t202" style="position:absolute;left:0;text-align:left;margin-left:228.95pt;margin-top:68.7pt;width:242.85pt;height:13.8pt;z-index:2517320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" stroked="f">
                <v:textbox inset="0,0,0,0">
                  <w:txbxContent>
                    <w:p w14:paraId="6CF9625D" w14:textId="62F656F1" w:rsidR="000B7376" w:rsidRPr="00F27087" w:rsidRDefault="000B7376" w:rsidP="0071057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01045510"/>
                      <w:r w:rsidR="008675D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0337A">
                        <w:t>Quizion főoldal</w:t>
                      </w:r>
                      <w:r w:rsidR="00F80C5A">
                        <w:t>a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F94170">
        <w:t>A quizion.hu weblapra érkezve a felhasználó</w:t>
      </w:r>
      <w:r w:rsidR="00C3734C">
        <w:t xml:space="preserve">nak </w:t>
      </w:r>
      <w:r w:rsidR="00492EBC">
        <w:t>három</w:t>
      </w:r>
      <w:r w:rsidR="00C3734C">
        <w:t xml:space="preserve"> lehetősége van</w:t>
      </w:r>
      <w:r w:rsidR="00492EBC">
        <w:t xml:space="preserve"> megtekinteni a dokumentáció rövid kivonatát,</w:t>
      </w:r>
      <w:r w:rsidR="00C3734C">
        <w:t xml:space="preserve"> bejelentkezni vagy regisztrálni. Amennyiben </w:t>
      </w:r>
      <w:r w:rsidR="00997461">
        <w:t xml:space="preserve">még </w:t>
      </w:r>
      <w:r w:rsidR="00CC3B88">
        <w:t>nincs Quizion fiókja</w:t>
      </w:r>
      <w:r w:rsidR="00270D04">
        <w:t xml:space="preserve"> a felhasználónak akkor a regisztrációs oldalon lehet regisztrálni.</w:t>
      </w:r>
      <w:r w:rsidR="00A0769E">
        <w:t xml:space="preserve"> Amennyiben van</w:t>
      </w:r>
      <w:r w:rsidR="00FF2843">
        <w:t>,</w:t>
      </w:r>
      <w:r w:rsidR="00A0769E">
        <w:t xml:space="preserve"> akkor a bejelentkezés oldalon </w:t>
      </w:r>
      <w:r w:rsidR="00FF2843">
        <w:t>lehet belépni.</w:t>
      </w:r>
      <w:r w:rsidR="00877B37">
        <w:t xml:space="preserve"> A dokumentáció kivonatához nem szükséges regisztrálni vagy/és bejelentkezni.</w:t>
      </w:r>
    </w:p>
    <w:p w14:paraId="4585AE60" w14:textId="165EDFDC" w:rsidR="00FF2843" w:rsidRDefault="00863FAF" w:rsidP="00994C13">
      <w:pPr>
        <w:pStyle w:val="Normlbehzssal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97" behindDoc="0" locked="0" layoutInCell="1" allowOverlap="1" wp14:anchorId="57A680F8" wp14:editId="2277B2B6">
                <wp:simplePos x="0" y="0"/>
                <wp:positionH relativeFrom="column">
                  <wp:posOffset>2947670</wp:posOffset>
                </wp:positionH>
                <wp:positionV relativeFrom="paragraph">
                  <wp:posOffset>2142490</wp:posOffset>
                </wp:positionV>
                <wp:extent cx="3084830" cy="158750"/>
                <wp:effectExtent l="0" t="0" r="127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8E857" w14:textId="0843BBD6" w:rsidR="00710573" w:rsidRPr="00FC7698" w:rsidRDefault="00710573" w:rsidP="0071057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8" w:name="_Toc101045512"/>
                            <w:r w:rsidR="008675D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03760">
                              <w:t>Ranglétra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80F8" id="Text Box 88" o:spid="_x0000_s1029" type="#_x0000_t202" style="position:absolute;left:0;text-align:left;margin-left:232.1pt;margin-top:168.7pt;width:242.9pt;height:12.5pt;z-index:25176479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" stroked="f">
                <v:textbox inset="0,0,0,0">
                  <w:txbxContent>
                    <w:p w14:paraId="5778E857" w14:textId="0843BBD6" w:rsidR="00710573" w:rsidRPr="00FC7698" w:rsidRDefault="00710573" w:rsidP="0071057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9" w:name="_Toc101045512"/>
                      <w:r w:rsidR="008675D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03760">
                        <w:t>Ranglétra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FF2843">
        <w:t>Egy sikeres regisztráció után</w:t>
      </w:r>
      <w:r w:rsidR="009118E9">
        <w:t xml:space="preserve"> a megadott email címet meg kell erősíteni ahhoz, hogy </w:t>
      </w:r>
      <w:r w:rsidR="00792257">
        <w:t>lehessen játszani.</w:t>
      </w:r>
      <w:r w:rsidR="0006060C">
        <w:t xml:space="preserve"> Amennyiben valami oknál fogva nem érkezett meg a</w:t>
      </w:r>
      <w:r w:rsidR="00695850">
        <w:t>z email akkor bármikor újra lehet küldeni.</w:t>
      </w:r>
      <w:r w:rsidR="00792257">
        <w:t xml:space="preserve"> </w:t>
      </w:r>
      <w:r w:rsidR="0006060C">
        <w:t>A sikeres megerősítés után</w:t>
      </w:r>
      <w:r w:rsidR="00695850">
        <w:t xml:space="preserve"> az összes </w:t>
      </w:r>
      <w:r w:rsidR="00ED0827">
        <w:t xml:space="preserve">aktív </w:t>
      </w:r>
      <w:r w:rsidR="00695850">
        <w:t>kvíz</w:t>
      </w:r>
      <w:r w:rsidR="00ED0827">
        <w:t xml:space="preserve"> listája lesz </w:t>
      </w:r>
      <w:r w:rsidR="005B3301">
        <w:t>látható,</w:t>
      </w:r>
      <w:r w:rsidR="00ED0827">
        <w:t xml:space="preserve"> ahol a </w:t>
      </w:r>
      <w:r w:rsidR="007E290A">
        <w:t xml:space="preserve">felhasználó elindíthatja </w:t>
      </w:r>
      <w:r w:rsidR="00897221">
        <w:t>bármelyik kvízt</w:t>
      </w:r>
      <w:r w:rsidR="00B15B6E">
        <w:t xml:space="preserve"> vagy </w:t>
      </w:r>
      <w:r w:rsidR="005534DC">
        <w:t>azoknak a</w:t>
      </w:r>
      <w:r w:rsidR="00B15B6E">
        <w:t xml:space="preserve"> ranglétráját </w:t>
      </w:r>
      <w:r w:rsidR="00A66DEA">
        <w:t>megtekintheti</w:t>
      </w:r>
      <w:r w:rsidR="00897221">
        <w:t>.</w:t>
      </w:r>
    </w:p>
    <w:p w14:paraId="6F2F40BE" w14:textId="77777777" w:rsidR="00990471" w:rsidRDefault="005B3301" w:rsidP="00990471">
      <w:pPr>
        <w:pStyle w:val="Normlbehzssal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08DD46C" wp14:editId="7CEB0DEC">
            <wp:extent cx="4991100" cy="310898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64FE" w14:textId="0DF74517" w:rsidR="00860925" w:rsidRDefault="00990471" w:rsidP="009868E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0" w:name="_Toc101045513"/>
      <w:r w:rsidR="008675D1">
        <w:rPr>
          <w:noProof/>
        </w:rPr>
        <w:t>4</w:t>
      </w:r>
      <w:r>
        <w:fldChar w:fldCharType="end"/>
      </w:r>
      <w:r>
        <w:t xml:space="preserve">. ábra </w:t>
      </w:r>
      <w:proofErr w:type="spellStart"/>
      <w:r w:rsidRPr="009952CC">
        <w:t>Mailtrap</w:t>
      </w:r>
      <w:proofErr w:type="spellEnd"/>
      <w:r w:rsidRPr="009952CC">
        <w:t>-ben az elküldött E-mail</w:t>
      </w:r>
      <w:bookmarkEnd w:id="70"/>
    </w:p>
    <w:p w14:paraId="6FF44412" w14:textId="4B98BF87" w:rsidR="00310C39" w:rsidRDefault="00814806" w:rsidP="005329D9">
      <w:pPr>
        <w:pStyle w:val="Normlbehzssal"/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221" behindDoc="0" locked="0" layoutInCell="1" allowOverlap="1" wp14:anchorId="1AB6B660" wp14:editId="41AF32F2">
                <wp:simplePos x="0" y="0"/>
                <wp:positionH relativeFrom="column">
                  <wp:posOffset>1914080</wp:posOffset>
                </wp:positionH>
                <wp:positionV relativeFrom="paragraph">
                  <wp:posOffset>3854450</wp:posOffset>
                </wp:positionV>
                <wp:extent cx="3962400" cy="635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BC85C" w14:textId="4EA9EADE" w:rsidR="00874D78" w:rsidRPr="006D6796" w:rsidRDefault="00154D68" w:rsidP="00874D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874D78">
                              <w:t xml:space="preserve">. ábra </w:t>
                            </w:r>
                            <w:r w:rsidR="00B73DD9">
                              <w:t>Játékra</w:t>
                            </w:r>
                            <w:r w:rsidR="00874D78">
                              <w:t xml:space="preserve"> egy példa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6B660" id="Text Box 69" o:spid="_x0000_s1030" type="#_x0000_t202" style="position:absolute;left:0;text-align:left;margin-left:150.7pt;margin-top:303.5pt;width:312pt;height:.05pt;z-index:25174022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01GgIAAD8EAAAOAAAAZHJzL2Uyb0RvYy54bWysU8Fu2zAMvQ/YPwi6L07SLl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9n0dkwhSbHZzcd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" stroked="f">
                <v:textbox style="mso-fit-shape-to-text:t" inset="0,0,0,0">
                  <w:txbxContent>
                    <w:p w14:paraId="240BC85C" w14:textId="4EA9EADE" w:rsidR="00874D78" w:rsidRPr="006D6796" w:rsidRDefault="00154D68" w:rsidP="00874D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6</w:t>
                      </w:r>
                      <w:r w:rsidR="00874D78">
                        <w:t xml:space="preserve">. ábra </w:t>
                      </w:r>
                      <w:r w:rsidR="00B73DD9">
                        <w:t>Játékra</w:t>
                      </w:r>
                      <w:r w:rsidR="00874D78">
                        <w:t xml:space="preserve"> egy példa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949" behindDoc="0" locked="0" layoutInCell="1" allowOverlap="1" wp14:anchorId="55E6B3F1" wp14:editId="376C90BF">
            <wp:simplePos x="0" y="0"/>
            <wp:positionH relativeFrom="margin">
              <wp:posOffset>1917065</wp:posOffset>
            </wp:positionH>
            <wp:positionV relativeFrom="margin">
              <wp:posOffset>5708015</wp:posOffset>
            </wp:positionV>
            <wp:extent cx="3967480" cy="165163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B7F">
        <w:rPr>
          <w:noProof/>
        </w:rPr>
        <mc:AlternateContent>
          <mc:Choice Requires="wps">
            <w:drawing>
              <wp:anchor distT="0" distB="0" distL="114300" distR="114300" simplePos="0" relativeHeight="251774013" behindDoc="0" locked="0" layoutInCell="1" allowOverlap="1" wp14:anchorId="4A556601" wp14:editId="6D3221A9">
                <wp:simplePos x="0" y="0"/>
                <wp:positionH relativeFrom="column">
                  <wp:posOffset>1908810</wp:posOffset>
                </wp:positionH>
                <wp:positionV relativeFrom="paragraph">
                  <wp:posOffset>1732280</wp:posOffset>
                </wp:positionV>
                <wp:extent cx="39624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29B83" w14:textId="317825EE" w:rsidR="00793B7F" w:rsidRPr="00C306F2" w:rsidRDefault="00793B7F" w:rsidP="00793B7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1" w:name="_Toc101045514"/>
                            <w:r w:rsidR="008675D1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Kvízek listája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56601" id="Text Box 16" o:spid="_x0000_s1031" type="#_x0000_t202" style="position:absolute;left:0;text-align:left;margin-left:150.3pt;margin-top:136.4pt;width:312pt;height:.05pt;z-index:251774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kQGQIAAD8EAAAOAAAAZHJzL2Uyb0RvYy54bWysU8Fu2zAMvQ/YPwi6L07SLd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m02L+fkohSbHFzYe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" stroked="f">
                <v:textbox style="mso-fit-shape-to-text:t" inset="0,0,0,0">
                  <w:txbxContent>
                    <w:p w14:paraId="3BA29B83" w14:textId="317825EE" w:rsidR="00793B7F" w:rsidRPr="00C306F2" w:rsidRDefault="00793B7F" w:rsidP="00793B7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2" w:name="_Toc101045514"/>
                      <w:r w:rsidR="008675D1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Kvízek listája</w:t>
                      </w:r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="00793B7F">
        <w:rPr>
          <w:noProof/>
        </w:rPr>
        <w:drawing>
          <wp:anchor distT="0" distB="0" distL="114300" distR="114300" simplePos="0" relativeHeight="251771965" behindDoc="0" locked="0" layoutInCell="1" allowOverlap="1" wp14:anchorId="3B5482B9" wp14:editId="4D403CD7">
            <wp:simplePos x="0" y="0"/>
            <wp:positionH relativeFrom="column">
              <wp:posOffset>1908962</wp:posOffset>
            </wp:positionH>
            <wp:positionV relativeFrom="paragraph">
              <wp:posOffset>170790</wp:posOffset>
            </wp:positionV>
            <wp:extent cx="3962400" cy="15049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62F">
        <w:t xml:space="preserve">A játék elkezdésekor </w:t>
      </w:r>
      <w:r w:rsidR="00F271B8">
        <w:t>egy kér</w:t>
      </w:r>
      <w:r w:rsidR="00431C49">
        <w:t>dés</w:t>
      </w:r>
      <w:r w:rsidR="00F271B8">
        <w:t xml:space="preserve"> és a hozzá tartozó válaszlehetőségek </w:t>
      </w:r>
      <w:r w:rsidR="00431C49">
        <w:t xml:space="preserve">fognak megjelenni. </w:t>
      </w:r>
      <w:r w:rsidR="00DB66CC" w:rsidRPr="00DB66CC">
        <w:t>Egyszerre több válaszlehetőséget is lehetséges jelölni.</w:t>
      </w:r>
      <w:r w:rsidR="00DB66CC">
        <w:t xml:space="preserve"> </w:t>
      </w:r>
      <w:r w:rsidR="00431C49">
        <w:t xml:space="preserve">Továbbá az utolsó válaszlehetőség alatt </w:t>
      </w:r>
      <w:r w:rsidR="001D356C">
        <w:t>lehet látni</w:t>
      </w:r>
      <w:r w:rsidR="007C0551">
        <w:t xml:space="preserve">, </w:t>
      </w:r>
      <w:r w:rsidR="009E3558">
        <w:t>a kvíz</w:t>
      </w:r>
      <w:r w:rsidR="007C0551">
        <w:t xml:space="preserve"> kérdés</w:t>
      </w:r>
      <w:r w:rsidR="009E3558">
        <w:t xml:space="preserve">einek számát </w:t>
      </w:r>
      <w:r w:rsidR="00763FC5">
        <w:t>és</w:t>
      </w:r>
      <w:r w:rsidR="009E3558">
        <w:t xml:space="preserve"> a jelenlegi állást</w:t>
      </w:r>
      <w:r w:rsidR="0086073E">
        <w:t>.</w:t>
      </w:r>
      <w:r w:rsidR="002C6C64">
        <w:t xml:space="preserve"> A játékfelület tetején lehet </w:t>
      </w:r>
      <w:r w:rsidR="00072EC0">
        <w:t>látni</w:t>
      </w:r>
      <w:r w:rsidR="00081B38">
        <w:t xml:space="preserve"> még látni egy egyre csökkenő </w:t>
      </w:r>
      <w:r w:rsidR="00A65A13">
        <w:t>animációt</w:t>
      </w:r>
      <w:r w:rsidR="003202C1">
        <w:t>.</w:t>
      </w:r>
      <w:r w:rsidR="003202C1" w:rsidRPr="003202C1">
        <w:t xml:space="preserve"> </w:t>
      </w:r>
      <w:r w:rsidR="003202C1">
        <w:t>Ez jelöli a hátralévő időt, amennyiben az idő lejárt akkor már nem lehet válaszolni a jelenlegi kérdésre.</w:t>
      </w:r>
      <w:r w:rsidR="00A65A13">
        <w:t xml:space="preserve"> Az animáció az idő múlását figyelembe véve zöld, sárga majd piros színűvé </w:t>
      </w:r>
      <w:r w:rsidR="005F75EC">
        <w:t>változik</w:t>
      </w:r>
      <w:r w:rsidR="00F85AA4">
        <w:t xml:space="preserve"> és</w:t>
      </w:r>
      <w:r w:rsidR="00A65A13">
        <w:t xml:space="preserve"> idő </w:t>
      </w:r>
      <w:r w:rsidR="00A65A13">
        <w:lastRenderedPageBreak/>
        <w:t>lejártával eltűnik.</w:t>
      </w:r>
      <w:r w:rsidR="0049068C">
        <w:t xml:space="preserve"> A kérdések válaszolása után a válaszlehetőségek a helyességnek megfelelően zöldre </w:t>
      </w:r>
      <w:r w:rsidR="00F863B0">
        <w:rPr>
          <w:noProof/>
        </w:rPr>
        <w:drawing>
          <wp:anchor distT="0" distB="0" distL="114300" distR="114300" simplePos="0" relativeHeight="251686973" behindDoc="0" locked="0" layoutInCell="1" allowOverlap="1" wp14:anchorId="1E22D44B" wp14:editId="16618E67">
            <wp:simplePos x="0" y="0"/>
            <wp:positionH relativeFrom="margin">
              <wp:posOffset>2034235</wp:posOffset>
            </wp:positionH>
            <wp:positionV relativeFrom="margin">
              <wp:align>top</wp:align>
            </wp:positionV>
            <wp:extent cx="3964940" cy="17995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068C">
        <w:t>vagy pirosra változnak jelezve a játékosnak az eredményt.</w:t>
      </w:r>
      <w:r w:rsidR="00954B72">
        <w:t xml:space="preserve"> A következő kérdést a gomb megnyomásá</w:t>
      </w:r>
      <w:r w:rsidR="00956E30">
        <w:rPr>
          <w:noProof/>
        </w:rPr>
        <mc:AlternateContent>
          <mc:Choice Requires="wps">
            <w:drawing>
              <wp:anchor distT="0" distB="0" distL="114300" distR="114300" simplePos="0" relativeHeight="251742269" behindDoc="0" locked="0" layoutInCell="1" allowOverlap="1" wp14:anchorId="48524E5D" wp14:editId="30F800FA">
                <wp:simplePos x="0" y="0"/>
                <wp:positionH relativeFrom="column">
                  <wp:posOffset>2033459</wp:posOffset>
                </wp:positionH>
                <wp:positionV relativeFrom="paragraph">
                  <wp:posOffset>1840865</wp:posOffset>
                </wp:positionV>
                <wp:extent cx="3964940" cy="635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0679C" w14:textId="20C41427" w:rsidR="00D3156E" w:rsidRPr="00984000" w:rsidRDefault="00D3156E" w:rsidP="00D315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3" w:name="_Toc101045515"/>
                            <w:r w:rsidR="008675D1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0288B">
                              <w:t xml:space="preserve">A jelszó lecserélése, az </w:t>
                            </w:r>
                            <w:proofErr w:type="spellStart"/>
                            <w:r w:rsidRPr="0040288B">
                              <w:t>url-ben</w:t>
                            </w:r>
                            <w:proofErr w:type="spellEnd"/>
                            <w:r w:rsidRPr="0040288B">
                              <w:t xml:space="preserve"> látható a megfelelő </w:t>
                            </w:r>
                            <w:proofErr w:type="spellStart"/>
                            <w:r w:rsidRPr="0040288B">
                              <w:t>token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4E5D" id="Text Box 70" o:spid="_x0000_s1032" type="#_x0000_t202" style="position:absolute;left:0;text-align:left;margin-left:160.1pt;margin-top:144.95pt;width:312.2pt;height:.05pt;z-index:25174226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ewGgIAAD8EAAAOAAAAZHJzL2Uyb0RvYy54bWysU01v2zAMvQ/YfxB0X5y0Xb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" stroked="f">
                <v:textbox style="mso-fit-shape-to-text:t" inset="0,0,0,0">
                  <w:txbxContent>
                    <w:p w14:paraId="0580679C" w14:textId="20C41427" w:rsidR="00D3156E" w:rsidRPr="00984000" w:rsidRDefault="00D3156E" w:rsidP="00D315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4" w:name="_Toc101045515"/>
                      <w:r w:rsidR="008675D1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0288B">
                        <w:t xml:space="preserve">A jelszó lecserélése, az </w:t>
                      </w:r>
                      <w:proofErr w:type="spellStart"/>
                      <w:r w:rsidRPr="0040288B">
                        <w:t>url-ben</w:t>
                      </w:r>
                      <w:proofErr w:type="spellEnd"/>
                      <w:r w:rsidRPr="0040288B">
                        <w:t xml:space="preserve"> látható a megfelelő </w:t>
                      </w:r>
                      <w:proofErr w:type="spellStart"/>
                      <w:r w:rsidRPr="0040288B">
                        <w:t>token</w:t>
                      </w:r>
                      <w:bookmarkEnd w:id="7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54B72">
        <w:t>val érhetjük el</w:t>
      </w:r>
      <w:r w:rsidR="006856FD">
        <w:t xml:space="preserve"> (ekkortól kezdődik a visszaszámlálás)</w:t>
      </w:r>
      <w:r w:rsidR="00954B72">
        <w:t>.</w:t>
      </w:r>
    </w:p>
    <w:p w14:paraId="7F4D96ED" w14:textId="4B668808" w:rsidR="00E5733A" w:rsidRDefault="006265F7" w:rsidP="00994C13">
      <w:pPr>
        <w:pStyle w:val="Normlbehzssal"/>
        <w:spacing w:line="360" w:lineRule="auto"/>
      </w:pPr>
      <w:r>
        <w:t xml:space="preserve">A játék végeztével </w:t>
      </w:r>
      <w:r w:rsidR="0039355D">
        <w:t xml:space="preserve">átirányít a </w:t>
      </w:r>
      <w:r w:rsidR="00695C51">
        <w:t xml:space="preserve">kvíznek a </w:t>
      </w:r>
      <w:r w:rsidR="009E3558">
        <w:t>ranglétrája,</w:t>
      </w:r>
      <w:r w:rsidR="00695C51">
        <w:t xml:space="preserve"> ahol láthatja a felhasználó, hogy másokhoz </w:t>
      </w:r>
      <w:r w:rsidR="0002116F">
        <w:t>képest,</w:t>
      </w:r>
      <w:r w:rsidR="00695C51">
        <w:t xml:space="preserve"> hogy végzett.</w:t>
      </w:r>
    </w:p>
    <w:p w14:paraId="1D2B2D72" w14:textId="09A8D2D9" w:rsidR="00616DA6" w:rsidRDefault="00616DA6" w:rsidP="00994C13">
      <w:pPr>
        <w:pStyle w:val="Normlbehzssal"/>
        <w:spacing w:line="360" w:lineRule="auto"/>
      </w:pPr>
      <w:r>
        <w:t>Maga a játékmenetet leszámítva bármikor kijelentkezhet a felhasználó.</w:t>
      </w:r>
    </w:p>
    <w:p w14:paraId="4A85AD61" w14:textId="190DC6A3" w:rsidR="00C9230F" w:rsidRDefault="00C265E9" w:rsidP="00994C13">
      <w:pPr>
        <w:pStyle w:val="Normlbehzssal"/>
        <w:spacing w:line="360" w:lineRule="auto"/>
      </w:pPr>
      <w:r>
        <w:t xml:space="preserve">Amennyiben a felhasználó </w:t>
      </w:r>
      <w:r w:rsidR="00855336">
        <w:t xml:space="preserve">elfelejtette a jelszavát akkor a bejelentkezés oldalon megtalálható </w:t>
      </w:r>
      <w:r w:rsidR="008E40F8">
        <w:t>link az</w:t>
      </w:r>
      <w:r w:rsidR="009202F3">
        <w:t xml:space="preserve"> elirányít egy másik </w:t>
      </w:r>
      <w:r w:rsidR="004E2DBB">
        <w:t>oldalra,</w:t>
      </w:r>
      <w:r w:rsidR="009202F3">
        <w:t xml:space="preserve"> ahol</w:t>
      </w:r>
      <w:r w:rsidR="00985E21">
        <w:t xml:space="preserve"> </w:t>
      </w:r>
      <w:r w:rsidR="00FF6666">
        <w:t xml:space="preserve">azt az email címet kell </w:t>
      </w:r>
      <w:r w:rsidR="0002116F">
        <w:t>megadni,</w:t>
      </w:r>
      <w:r w:rsidR="00FF6666">
        <w:t xml:space="preserve"> amivel </w:t>
      </w:r>
      <w:r w:rsidR="004863E1">
        <w:t xml:space="preserve">a </w:t>
      </w:r>
      <w:r w:rsidR="00FF6666">
        <w:t>felhasználó már</w:t>
      </w:r>
      <w:r w:rsidR="004863E1">
        <w:t xml:space="preserve"> </w:t>
      </w:r>
      <w:r w:rsidR="004E2DBB">
        <w:t>be</w:t>
      </w:r>
      <w:r w:rsidR="006533ED">
        <w:t>regisztrált</w:t>
      </w:r>
      <w:r w:rsidR="00FF6666">
        <w:t>.</w:t>
      </w:r>
      <w:r w:rsidR="0075563C">
        <w:t xml:space="preserve"> Amennyiben a felhasználó a helyes email címet adta meg </w:t>
      </w:r>
      <w:r w:rsidR="00C84A47">
        <w:t>akkor</w:t>
      </w:r>
      <w:r w:rsidR="0075563C">
        <w:t xml:space="preserve"> érkezik egy </w:t>
      </w:r>
      <w:r w:rsidR="00566EAD">
        <w:t>üzenet,</w:t>
      </w:r>
      <w:r w:rsidR="00C84A47">
        <w:t xml:space="preserve"> amiben található egy link</w:t>
      </w:r>
      <w:r w:rsidR="00D41700">
        <w:t xml:space="preserve"> (ez a link csak egy óráig érvényes)</w:t>
      </w:r>
      <w:r w:rsidR="00C84A47">
        <w:t>.</w:t>
      </w:r>
      <w:r w:rsidR="00D41700">
        <w:t xml:space="preserve"> A linkre katt</w:t>
      </w:r>
      <w:r w:rsidR="003A145D">
        <w:t>i</w:t>
      </w:r>
      <w:r w:rsidR="00D41700">
        <w:t>ntva</w:t>
      </w:r>
      <w:r w:rsidR="003A145D">
        <w:t xml:space="preserve"> megjelenik egy </w:t>
      </w:r>
      <w:proofErr w:type="spellStart"/>
      <w:r w:rsidR="003A145D">
        <w:t>form</w:t>
      </w:r>
      <w:proofErr w:type="spellEnd"/>
      <w:r w:rsidR="00BC574A">
        <w:t xml:space="preserve">, </w:t>
      </w:r>
      <w:r w:rsidR="003A145D">
        <w:t>ahol meg lehet adni az új jelszót</w:t>
      </w:r>
      <w:r w:rsidR="00B16944">
        <w:t>.</w:t>
      </w:r>
      <w:r w:rsidR="00582B28">
        <w:t xml:space="preserve"> A sikeres (nem túl rövid, tartalmaz kis - és nagy betűt</w:t>
      </w:r>
      <w:r w:rsidR="00F2542B">
        <w:t>, számot vagy különleges karaktert</w:t>
      </w:r>
      <w:r w:rsidR="00582B28">
        <w:t>)</w:t>
      </w:r>
      <w:r w:rsidR="00F2542B">
        <w:t xml:space="preserve"> </w:t>
      </w:r>
      <w:r w:rsidR="00CE790D">
        <w:t>jelszócsere</w:t>
      </w:r>
      <w:r w:rsidR="009C5CFA">
        <w:t xml:space="preserve"> után átirányít a bejelentkezés</w:t>
      </w:r>
      <w:r w:rsidR="00FD301D">
        <w:t>i</w:t>
      </w:r>
      <w:r w:rsidR="009C5CFA">
        <w:t xml:space="preserve"> </w:t>
      </w:r>
      <w:r w:rsidR="00A64CC4">
        <w:t>oldalra,</w:t>
      </w:r>
      <w:r w:rsidR="009C5CFA">
        <w:t xml:space="preserve"> ahonnan </w:t>
      </w:r>
      <w:r w:rsidR="000870DB">
        <w:t xml:space="preserve">már csak be kell jelentkezni és </w:t>
      </w:r>
      <w:r w:rsidR="008B5F0D">
        <w:t>már el is lehet indítani egy játékot.</w:t>
      </w:r>
    </w:p>
    <w:p w14:paraId="1F6AEFD5" w14:textId="20F9180C" w:rsidR="00837991" w:rsidRDefault="00837991" w:rsidP="00837991">
      <w:pPr>
        <w:pStyle w:val="Heading1Quizion"/>
        <w:numPr>
          <w:ilvl w:val="0"/>
          <w:numId w:val="1"/>
        </w:numPr>
      </w:pPr>
      <w:bookmarkStart w:id="75" w:name="_Toc1543222709"/>
      <w:bookmarkStart w:id="76" w:name="_Toc101119531"/>
      <w:r>
        <w:t>Tesztelési dokumentáció</w:t>
      </w:r>
      <w:bookmarkEnd w:id="75"/>
      <w:bookmarkEnd w:id="76"/>
    </w:p>
    <w:p w14:paraId="647F7620" w14:textId="69B59FB0" w:rsidR="00837991" w:rsidRPr="001920BB" w:rsidRDefault="00837991" w:rsidP="00837991">
      <w:pPr>
        <w:pStyle w:val="Heading2Quizion"/>
        <w:numPr>
          <w:ilvl w:val="1"/>
          <w:numId w:val="1"/>
        </w:numPr>
      </w:pPr>
      <w:bookmarkStart w:id="77" w:name="_Toc435106505"/>
      <w:bookmarkStart w:id="78" w:name="_Toc101119532"/>
      <w:r>
        <w:t>Szerver kiszolgáló telepítése</w:t>
      </w:r>
      <w:bookmarkEnd w:id="77"/>
      <w:bookmarkEnd w:id="78"/>
    </w:p>
    <w:p w14:paraId="08E388DD" w14:textId="0FA2B4AE" w:rsidR="00837991" w:rsidRPr="000E3BD9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>
        <w:t xml:space="preserve">Létrehozni egy üres mappát (pl.: az asztalon) megnyitni a Visual </w:t>
      </w:r>
      <w:proofErr w:type="spellStart"/>
      <w:r w:rsidRPr="000E3BD9">
        <w:t>Studio</w:t>
      </w:r>
      <w:proofErr w:type="spellEnd"/>
      <w:r w:rsidRPr="000E3BD9">
        <w:t xml:space="preserve"> </w:t>
      </w:r>
      <w:proofErr w:type="spellStart"/>
      <w:r w:rsidRPr="000E3BD9">
        <w:t>Code</w:t>
      </w:r>
      <w:proofErr w:type="spellEnd"/>
      <w:r>
        <w:t xml:space="preserve">-ot és </w:t>
      </w:r>
      <w:r>
        <w:br/>
        <w:t xml:space="preserve">File-&gt;Open </w:t>
      </w:r>
      <w:proofErr w:type="spellStart"/>
      <w:r>
        <w:t>Folder</w:t>
      </w:r>
      <w:proofErr w:type="spellEnd"/>
      <w:r>
        <w:t xml:space="preserve"> gombokkal megnyitni az előbb létrehozott üres mappát.</w:t>
      </w:r>
    </w:p>
    <w:p w14:paraId="1C063498" w14:textId="2725E74F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>
        <w:t xml:space="preserve">A </w:t>
      </w:r>
      <w:proofErr w:type="spellStart"/>
      <w:r w:rsidRPr="000E3BD9">
        <w:t>Source</w:t>
      </w:r>
      <w:proofErr w:type="spellEnd"/>
      <w:r w:rsidRPr="000E3BD9">
        <w:t xml:space="preserve"> </w:t>
      </w:r>
      <w:proofErr w:type="spellStart"/>
      <w:r w:rsidRPr="000E3BD9">
        <w:t>Control</w:t>
      </w:r>
      <w:proofErr w:type="spellEnd"/>
      <w:r>
        <w:t xml:space="preserve"> fülön létrehozni egy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repót</w:t>
      </w:r>
      <w:proofErr w:type="spellEnd"/>
      <w:r>
        <w:t xml:space="preserve"> (</w:t>
      </w:r>
      <w:proofErr w:type="spellStart"/>
      <w:r w:rsidRPr="000E3BD9">
        <w:t>initialize</w:t>
      </w:r>
      <w:proofErr w:type="spellEnd"/>
      <w:r w:rsidRPr="000E3BD9">
        <w:t xml:space="preserve"> </w:t>
      </w:r>
      <w:proofErr w:type="spellStart"/>
      <w:r w:rsidRPr="000E3BD9">
        <w:t>repository</w:t>
      </w:r>
      <w:proofErr w:type="spellEnd"/>
      <w:r>
        <w:t>).</w:t>
      </w:r>
    </w:p>
    <w:p w14:paraId="351C6870" w14:textId="6A5D3CE4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>
        <w:t xml:space="preserve">Elindítani a XAMPP </w:t>
      </w:r>
      <w:proofErr w:type="spellStart"/>
      <w:r>
        <w:t>Apache</w:t>
      </w:r>
      <w:proofErr w:type="spellEnd"/>
      <w:r>
        <w:t xml:space="preserve"> és </w:t>
      </w:r>
      <w:proofErr w:type="spellStart"/>
      <w:r>
        <w:t>MySQL</w:t>
      </w:r>
      <w:proofErr w:type="spellEnd"/>
      <w:r>
        <w:t xml:space="preserve"> szerverét majd a </w:t>
      </w:r>
      <w:proofErr w:type="spellStart"/>
      <w:r>
        <w:t>phpMyAdmin</w:t>
      </w:r>
      <w:proofErr w:type="spellEnd"/>
      <w:r>
        <w:t xml:space="preserve"> segítségével létrehozni egy </w:t>
      </w:r>
      <w:proofErr w:type="spellStart"/>
      <w:r>
        <w:t>quizion</w:t>
      </w:r>
      <w:proofErr w:type="spellEnd"/>
      <w:r>
        <w:t xml:space="preserve"> nevű utf8mb4_hungarian_ci </w:t>
      </w:r>
      <w:proofErr w:type="spellStart"/>
      <w:r>
        <w:t>kódolású</w:t>
      </w:r>
      <w:proofErr w:type="spellEnd"/>
      <w:r>
        <w:t xml:space="preserve"> adatbázist.</w:t>
      </w:r>
    </w:p>
    <w:p w14:paraId="1DDF5387" w14:textId="44A5AEC3" w:rsidR="00837991" w:rsidRPr="000E3BD9" w:rsidRDefault="00F358C3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proofErr w:type="gramStart"/>
      <w:r w:rsidRPr="000E3BD9">
        <w:t>A</w:t>
      </w:r>
      <w:r w:rsidR="00837991" w:rsidRPr="000E3BD9">
        <w:t xml:space="preserve"> </w:t>
      </w:r>
      <w:r w:rsidR="001E739E" w:rsidRPr="000E3BD9">
        <w:t>’</w:t>
      </w:r>
      <w:proofErr w:type="gramEnd"/>
      <w:r w:rsidR="00837991" w:rsidRPr="000E3BD9">
        <w:t>.</w:t>
      </w:r>
      <w:proofErr w:type="spellStart"/>
      <w:r w:rsidR="00837991" w:rsidRPr="000E3BD9">
        <w:t>env.example</w:t>
      </w:r>
      <w:proofErr w:type="spellEnd"/>
      <w:r w:rsidR="001E739E" w:rsidRPr="000E3BD9">
        <w:t>’</w:t>
      </w:r>
      <w:r w:rsidR="00837991" w:rsidRPr="000E3BD9">
        <w:t xml:space="preserve"> fájlt lemásolni és a másolatot </w:t>
      </w:r>
      <w:r w:rsidR="00507A45" w:rsidRPr="000E3BD9">
        <w:t>’</w:t>
      </w:r>
      <w:r w:rsidR="00837991" w:rsidRPr="000E3BD9">
        <w:t>.</w:t>
      </w:r>
      <w:proofErr w:type="spellStart"/>
      <w:r w:rsidR="00837991" w:rsidRPr="000E3BD9">
        <w:t>env</w:t>
      </w:r>
      <w:proofErr w:type="spellEnd"/>
      <w:r w:rsidR="00507A45" w:rsidRPr="000E3BD9">
        <w:t>’</w:t>
      </w:r>
      <w:r w:rsidR="00837991" w:rsidRPr="000E3BD9">
        <w:t>-re átnevezni.</w:t>
      </w:r>
    </w:p>
    <w:p w14:paraId="1B94166C" w14:textId="72BC3C06" w:rsidR="00837991" w:rsidRPr="000E3BD9" w:rsidRDefault="00F358C3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proofErr w:type="gramStart"/>
      <w:r w:rsidRPr="000E3BD9">
        <w:t>A</w:t>
      </w:r>
      <w:r w:rsidR="00837991" w:rsidRPr="000E3BD9">
        <w:t xml:space="preserve"> </w:t>
      </w:r>
      <w:r w:rsidR="001E739E" w:rsidRPr="000E3BD9">
        <w:t>’</w:t>
      </w:r>
      <w:proofErr w:type="gramEnd"/>
      <w:r w:rsidR="007A6DBE" w:rsidRPr="000E3BD9">
        <w:t>.</w:t>
      </w:r>
      <w:proofErr w:type="spellStart"/>
      <w:r w:rsidR="00837991" w:rsidRPr="000E3BD9">
        <w:t>env</w:t>
      </w:r>
      <w:proofErr w:type="spellEnd"/>
      <w:r w:rsidR="001E739E" w:rsidRPr="000E3BD9">
        <w:t>’</w:t>
      </w:r>
      <w:r w:rsidR="00837991" w:rsidRPr="000E3BD9">
        <w:t xml:space="preserve"> fájlban lévő DB_DATABASE értékét átírni </w:t>
      </w:r>
      <w:proofErr w:type="spellStart"/>
      <w:r w:rsidR="00837991" w:rsidRPr="000E3BD9">
        <w:t>quizion-ra</w:t>
      </w:r>
      <w:proofErr w:type="spellEnd"/>
      <w:r w:rsidR="00837991" w:rsidRPr="000E3BD9">
        <w:t>.</w:t>
      </w:r>
    </w:p>
    <w:p w14:paraId="1B2CDF70" w14:textId="77777777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 w:rsidRPr="164BA9AD">
        <w:t xml:space="preserve">Az alábbi </w:t>
      </w:r>
      <w:r w:rsidRPr="3A3058D3">
        <w:t>parancsokat kell</w:t>
      </w:r>
      <w:r w:rsidRPr="164BA9AD">
        <w:t xml:space="preserve"> lefuttatni a </w:t>
      </w:r>
      <w:r w:rsidRPr="42149454">
        <w:t xml:space="preserve">Visual </w:t>
      </w:r>
      <w:proofErr w:type="spellStart"/>
      <w:r w:rsidRPr="000E3BD9">
        <w:t>Studio</w:t>
      </w:r>
      <w:proofErr w:type="spellEnd"/>
      <w:r w:rsidRPr="000E3BD9">
        <w:t xml:space="preserve"> </w:t>
      </w:r>
      <w:proofErr w:type="spellStart"/>
      <w:r w:rsidRPr="000E3BD9">
        <w:t>Code</w:t>
      </w:r>
      <w:proofErr w:type="spellEnd"/>
      <w:r w:rsidRPr="42149454">
        <w:t xml:space="preserve"> termináljában</w:t>
      </w:r>
      <w:r w:rsidRPr="164BA9AD">
        <w:t>:</w:t>
      </w:r>
    </w:p>
    <w:p w14:paraId="238499FD" w14:textId="38426756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proofErr w:type="spellStart"/>
      <w:r w:rsidRPr="000E3BD9">
        <w:t>git</w:t>
      </w:r>
      <w:proofErr w:type="spellEnd"/>
      <w:r w:rsidRPr="000E3BD9">
        <w:t xml:space="preserve"> </w:t>
      </w:r>
      <w:proofErr w:type="spellStart"/>
      <w:r w:rsidRPr="000E3BD9">
        <w:t>clone</w:t>
      </w:r>
      <w:proofErr w:type="spellEnd"/>
      <w:r w:rsidRPr="164BA9AD">
        <w:t xml:space="preserve"> </w:t>
      </w:r>
      <w:hyperlink r:id="rId22" w:history="1">
        <w:r w:rsidRPr="00E54620">
          <w:rPr>
            <w:rStyle w:val="Hyperlink"/>
          </w:rPr>
          <w:t>https://github.com/Erdodif/Quizion_Backend.git</w:t>
        </w:r>
      </w:hyperlink>
    </w:p>
    <w:p w14:paraId="311451A2" w14:textId="77777777" w:rsidR="00837991" w:rsidRPr="000E3BD9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proofErr w:type="spellStart"/>
      <w:r w:rsidRPr="000E3BD9">
        <w:lastRenderedPageBreak/>
        <w:t>composer</w:t>
      </w:r>
      <w:proofErr w:type="spellEnd"/>
      <w:r w:rsidRPr="000E3BD9">
        <w:t xml:space="preserve"> </w:t>
      </w:r>
      <w:proofErr w:type="spellStart"/>
      <w:r w:rsidRPr="000E3BD9">
        <w:t>install</w:t>
      </w:r>
      <w:proofErr w:type="spellEnd"/>
    </w:p>
    <w:p w14:paraId="738C7BB4" w14:textId="77777777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 w:rsidRPr="70C56487">
        <w:t xml:space="preserve">php </w:t>
      </w:r>
      <w:proofErr w:type="spellStart"/>
      <w:r w:rsidRPr="000E3BD9">
        <w:t>artisan</w:t>
      </w:r>
      <w:proofErr w:type="spellEnd"/>
      <w:r w:rsidRPr="000E3BD9">
        <w:t xml:space="preserve"> </w:t>
      </w:r>
      <w:proofErr w:type="spellStart"/>
      <w:proofErr w:type="gramStart"/>
      <w:r w:rsidRPr="000E3BD9">
        <w:t>key:generate</w:t>
      </w:r>
      <w:proofErr w:type="spellEnd"/>
      <w:proofErr w:type="gramEnd"/>
      <w:r w:rsidRPr="70C56487">
        <w:t xml:space="preserve"> </w:t>
      </w:r>
    </w:p>
    <w:p w14:paraId="6F72B002" w14:textId="7AF0565A" w:rsidR="00837991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 w:rsidRPr="70C56487">
        <w:t>p</w:t>
      </w:r>
      <w:r w:rsidR="004A3948">
        <w:t xml:space="preserve">hp </w:t>
      </w:r>
      <w:proofErr w:type="spellStart"/>
      <w:r w:rsidR="004A3948" w:rsidRPr="000E3BD9">
        <w:t>artisan</w:t>
      </w:r>
      <w:proofErr w:type="spellEnd"/>
      <w:r w:rsidR="004A3948" w:rsidRPr="000E3BD9">
        <w:t xml:space="preserve"> </w:t>
      </w:r>
      <w:proofErr w:type="spellStart"/>
      <w:proofErr w:type="gramStart"/>
      <w:r w:rsidR="004A3948" w:rsidRPr="000E3BD9">
        <w:t>migrate:fresh</w:t>
      </w:r>
      <w:proofErr w:type="spellEnd"/>
      <w:proofErr w:type="gramEnd"/>
      <w:r w:rsidR="004A3948" w:rsidRPr="000E3BD9">
        <w:t xml:space="preserve"> --</w:t>
      </w:r>
      <w:proofErr w:type="spellStart"/>
      <w:r w:rsidR="004A3948" w:rsidRPr="000E3BD9">
        <w:t>seed</w:t>
      </w:r>
      <w:proofErr w:type="spellEnd"/>
    </w:p>
    <w:p w14:paraId="1DD7343D" w14:textId="77777777" w:rsidR="00837991" w:rsidRPr="00822ADD" w:rsidRDefault="00837991" w:rsidP="00994C13">
      <w:pPr>
        <w:pStyle w:val="ListParagraph"/>
        <w:numPr>
          <w:ilvl w:val="0"/>
          <w:numId w:val="31"/>
        </w:numPr>
        <w:spacing w:after="0" w:line="360" w:lineRule="auto"/>
        <w:ind w:left="851" w:hanging="284"/>
      </w:pPr>
      <w:r w:rsidRPr="164BA9AD">
        <w:t xml:space="preserve">php </w:t>
      </w:r>
      <w:proofErr w:type="spellStart"/>
      <w:r w:rsidRPr="000E3BD9">
        <w:t>artisan</w:t>
      </w:r>
      <w:proofErr w:type="spellEnd"/>
      <w:r w:rsidRPr="000E3BD9">
        <w:t xml:space="preserve"> </w:t>
      </w:r>
      <w:proofErr w:type="spellStart"/>
      <w:r w:rsidRPr="000E3BD9">
        <w:t>serve</w:t>
      </w:r>
      <w:proofErr w:type="spellEnd"/>
    </w:p>
    <w:p w14:paraId="63FBD735" w14:textId="552381AC" w:rsidR="00837991" w:rsidRPr="00DC62F1" w:rsidRDefault="00837991" w:rsidP="00837991">
      <w:pPr>
        <w:pStyle w:val="Heading2Quizion"/>
        <w:numPr>
          <w:ilvl w:val="1"/>
          <w:numId w:val="1"/>
        </w:numPr>
      </w:pPr>
      <w:bookmarkStart w:id="79" w:name="_Toc1953322665"/>
      <w:bookmarkStart w:id="80" w:name="_Toc101119533"/>
      <w:r>
        <w:t>A backend helyes telepítésének tesztelése</w:t>
      </w:r>
      <w:bookmarkEnd w:id="79"/>
      <w:bookmarkEnd w:id="80"/>
    </w:p>
    <w:p w14:paraId="4F7BFE4B" w14:textId="27EA0B10" w:rsidR="00837991" w:rsidRDefault="00837991" w:rsidP="00837991">
      <w:r w:rsidRPr="002C2D3F">
        <w:rPr>
          <w:rFonts w:eastAsia="Montserrat" w:cs="Segoe UI"/>
          <w:lang w:val="en-GB"/>
        </w:rPr>
        <w:t xml:space="preserve">Thunder </w:t>
      </w:r>
      <w:r w:rsidR="00906A2A">
        <w:rPr>
          <w:rFonts w:eastAsia="Montserrat" w:cs="Segoe UI"/>
          <w:lang w:val="en-GB"/>
        </w:rPr>
        <w:t>C</w:t>
      </w:r>
      <w:r w:rsidRPr="002C2D3F">
        <w:rPr>
          <w:rFonts w:eastAsia="Montserrat" w:cs="Segoe UI"/>
          <w:lang w:val="en-GB"/>
        </w:rPr>
        <w:t>lient</w:t>
      </w:r>
      <w:r w:rsidR="002C2D3F">
        <w:rPr>
          <w:rFonts w:eastAsia="Montserrat" w:cs="Segoe UI"/>
        </w:rPr>
        <w:t>-</w:t>
      </w:r>
      <w:r w:rsidRPr="09E2CAAB">
        <w:rPr>
          <w:rFonts w:eastAsia="Montserrat" w:cs="Segoe UI"/>
        </w:rPr>
        <w:t>ben</w:t>
      </w:r>
      <w:r w:rsidRPr="4F204336">
        <w:rPr>
          <w:rFonts w:eastAsia="Montserrat" w:cs="Segoe UI"/>
        </w:rPr>
        <w:t>:</w:t>
      </w:r>
      <w:r w:rsidRPr="424B0E7A">
        <w:rPr>
          <w:rFonts w:eastAsia="Montserrat" w:cs="Segoe UI"/>
        </w:rPr>
        <w:t xml:space="preserve"> </w:t>
      </w:r>
      <w:hyperlink r:id="rId23">
        <w:r w:rsidRPr="424B0E7A">
          <w:rPr>
            <w:rStyle w:val="Hyperlink"/>
            <w:rFonts w:eastAsiaTheme="minorEastAsia"/>
          </w:rPr>
          <w:t>http://127.0.0.1:8000/api/quizzes/all</w:t>
        </w:r>
      </w:hyperlink>
    </w:p>
    <w:p w14:paraId="62D76E9E" w14:textId="77777777" w:rsidR="00837991" w:rsidRDefault="00837991" w:rsidP="00837991">
      <w:pPr>
        <w:rPr>
          <w:rFonts w:eastAsia="Montserrat" w:cs="Segoe UI"/>
        </w:rPr>
      </w:pPr>
      <w:r w:rsidRPr="0A10F71D">
        <w:rPr>
          <w:rFonts w:eastAsia="Montserrat" w:cs="Segoe UI"/>
        </w:rPr>
        <w:t>Ha visszaadja az összes kvízt JSON formátumban akkor helyesen lett telepítve a backend.</w:t>
      </w:r>
    </w:p>
    <w:p w14:paraId="49FE8C8D" w14:textId="6CB3A7E3" w:rsidR="00837991" w:rsidRPr="007C6DAC" w:rsidRDefault="00837991" w:rsidP="00837991">
      <w:pPr>
        <w:pStyle w:val="Heading2Quizion"/>
        <w:numPr>
          <w:ilvl w:val="1"/>
          <w:numId w:val="1"/>
        </w:numPr>
      </w:pPr>
      <w:bookmarkStart w:id="81" w:name="_Toc926822273"/>
      <w:bookmarkStart w:id="82" w:name="_Toc101119534"/>
      <w:r>
        <w:t>Böngészős kliens telepítése</w:t>
      </w:r>
      <w:bookmarkEnd w:id="81"/>
      <w:bookmarkEnd w:id="82"/>
    </w:p>
    <w:p w14:paraId="4562E3E0" w14:textId="2A18B1B5" w:rsidR="00837991" w:rsidRDefault="00837991" w:rsidP="00837991">
      <w:pPr>
        <w:pStyle w:val="Normlbehzssal"/>
      </w:pPr>
      <w:r>
        <w:t xml:space="preserve">A backenden (az </w:t>
      </w:r>
      <w:proofErr w:type="spellStart"/>
      <w:r>
        <w:t>api</w:t>
      </w:r>
      <w:proofErr w:type="spellEnd"/>
      <w:r>
        <w:t xml:space="preserve"> mappán belül) az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’</w:t>
      </w:r>
      <w:r w:rsidR="00203952">
        <w:rPr>
          <w:rFonts w:eastAsiaTheme="minorEastAsia"/>
        </w:rPr>
        <w:t xml:space="preserve"> és ’</w:t>
      </w:r>
      <w:proofErr w:type="spellStart"/>
      <w:r w:rsidR="00203952">
        <w:rPr>
          <w:rFonts w:eastAsiaTheme="minorEastAsia"/>
        </w:rPr>
        <w:t>npm</w:t>
      </w:r>
      <w:proofErr w:type="spellEnd"/>
      <w:r w:rsidR="00203952">
        <w:rPr>
          <w:rFonts w:eastAsiaTheme="minorEastAsia"/>
        </w:rPr>
        <w:t xml:space="preserve"> </w:t>
      </w:r>
      <w:proofErr w:type="spellStart"/>
      <w:r w:rsidR="00203952">
        <w:rPr>
          <w:rFonts w:eastAsiaTheme="minorEastAsia"/>
        </w:rPr>
        <w:t>run</w:t>
      </w:r>
      <w:proofErr w:type="spellEnd"/>
      <w:r w:rsidR="00203952">
        <w:rPr>
          <w:rFonts w:eastAsiaTheme="minorEastAsia"/>
        </w:rPr>
        <w:t xml:space="preserve"> </w:t>
      </w:r>
      <w:proofErr w:type="spellStart"/>
      <w:r w:rsidR="00203952">
        <w:rPr>
          <w:rFonts w:eastAsiaTheme="minorEastAsia"/>
        </w:rPr>
        <w:t>watch</w:t>
      </w:r>
      <w:proofErr w:type="spellEnd"/>
      <w:r w:rsidR="00203952">
        <w:rPr>
          <w:rFonts w:eastAsiaTheme="minorEastAsia"/>
        </w:rPr>
        <w:t xml:space="preserve">’ parancsok lefuttatása szükséges </w:t>
      </w:r>
      <w:r w:rsidR="00BD1C3F">
        <w:rPr>
          <w:rFonts w:eastAsiaTheme="minorEastAsia"/>
        </w:rPr>
        <w:t>továbbá</w:t>
      </w:r>
      <w:r w:rsidR="00203952">
        <w:rPr>
          <w:rFonts w:eastAsiaTheme="minorEastAsia"/>
        </w:rPr>
        <w:t xml:space="preserve">, </w:t>
      </w:r>
      <w:r w:rsidR="0004784B">
        <w:rPr>
          <w:rFonts w:eastAsiaTheme="minorEastAsia"/>
        </w:rPr>
        <w:t xml:space="preserve">egy </w:t>
      </w:r>
      <w:r w:rsidR="00203952">
        <w:rPr>
          <w:rFonts w:eastAsiaTheme="minorEastAsia"/>
        </w:rPr>
        <w:t>új terminálon a</w:t>
      </w:r>
      <w:r w:rsidRPr="70C56487">
        <w:rPr>
          <w:rFonts w:eastAsiaTheme="minorEastAsia"/>
        </w:rPr>
        <w:t xml:space="preserve"> ‘php </w:t>
      </w:r>
      <w:proofErr w:type="spellStart"/>
      <w:r w:rsidRPr="70C56487">
        <w:rPr>
          <w:rFonts w:eastAsiaTheme="minorEastAsia"/>
        </w:rPr>
        <w:t>artisan</w:t>
      </w:r>
      <w:proofErr w:type="spellEnd"/>
      <w:r w:rsidRPr="70C56487">
        <w:rPr>
          <w:rFonts w:eastAsiaTheme="minorEastAsia"/>
        </w:rPr>
        <w:t xml:space="preserve"> </w:t>
      </w:r>
      <w:proofErr w:type="spellStart"/>
      <w:proofErr w:type="gramStart"/>
      <w:r w:rsidRPr="70C56487">
        <w:rPr>
          <w:rFonts w:eastAsiaTheme="minorEastAsia"/>
        </w:rPr>
        <w:t>migrate:fresh</w:t>
      </w:r>
      <w:proofErr w:type="spellEnd"/>
      <w:proofErr w:type="gramEnd"/>
      <w:r w:rsidRPr="70C56487">
        <w:rPr>
          <w:rFonts w:eastAsiaTheme="minorEastAsia"/>
        </w:rPr>
        <w:t xml:space="preserve"> --</w:t>
      </w:r>
      <w:proofErr w:type="spellStart"/>
      <w:r w:rsidRPr="70C56487">
        <w:rPr>
          <w:rFonts w:eastAsiaTheme="minorEastAsia"/>
        </w:rPr>
        <w:t>seed</w:t>
      </w:r>
      <w:proofErr w:type="spellEnd"/>
      <w:r w:rsidRPr="70C56487">
        <w:rPr>
          <w:rFonts w:eastAsiaTheme="minorEastAsia"/>
        </w:rPr>
        <w:t xml:space="preserve">’ és ‘php </w:t>
      </w:r>
      <w:proofErr w:type="spellStart"/>
      <w:r w:rsidRPr="70C56487">
        <w:rPr>
          <w:rFonts w:eastAsiaTheme="minorEastAsia"/>
        </w:rPr>
        <w:t>artis</w:t>
      </w:r>
      <w:r>
        <w:t>an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’ parancsok lefuttatása szükséges a webes rész </w:t>
      </w:r>
      <w:r w:rsidR="00D25930">
        <w:t>elindításához</w:t>
      </w:r>
      <w:r>
        <w:t>.</w:t>
      </w:r>
    </w:p>
    <w:p w14:paraId="0E819903" w14:textId="2DE13E72" w:rsidR="00FC78DA" w:rsidRDefault="00FC78DA" w:rsidP="00FC78DA">
      <w:pPr>
        <w:pStyle w:val="Heading2Quizion"/>
        <w:numPr>
          <w:ilvl w:val="1"/>
          <w:numId w:val="1"/>
        </w:numPr>
      </w:pPr>
      <w:bookmarkStart w:id="83" w:name="_Toc101119535"/>
      <w:r>
        <w:t>Tesztek futtatása</w:t>
      </w:r>
      <w:bookmarkEnd w:id="83"/>
    </w:p>
    <w:p w14:paraId="5F336C2A" w14:textId="582B7DAB" w:rsidR="00FC78DA" w:rsidRDefault="00FC78DA" w:rsidP="00170984">
      <w:pPr>
        <w:pStyle w:val="ListParagraph"/>
        <w:numPr>
          <w:ilvl w:val="0"/>
          <w:numId w:val="31"/>
        </w:numPr>
        <w:spacing w:after="0" w:line="240" w:lineRule="auto"/>
      </w:pPr>
      <w:r>
        <w:t>Adatbázis tesztek</w:t>
      </w:r>
      <w:r w:rsidR="00E8710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test-</w:t>
      </w:r>
      <w:proofErr w:type="spellStart"/>
      <w:r>
        <w:t>database</w:t>
      </w:r>
      <w:proofErr w:type="spellEnd"/>
      <w:r>
        <w:t>”</w:t>
      </w:r>
    </w:p>
    <w:p w14:paraId="52C97853" w14:textId="381715D0" w:rsidR="00FC78DA" w:rsidRDefault="00FC78DA" w:rsidP="00170984">
      <w:pPr>
        <w:pStyle w:val="ListParagraph"/>
        <w:numPr>
          <w:ilvl w:val="0"/>
          <w:numId w:val="31"/>
        </w:numPr>
        <w:spacing w:after="0" w:line="240" w:lineRule="auto"/>
      </w:pPr>
      <w:r>
        <w:t>Játék tesztek</w:t>
      </w:r>
      <w:r w:rsidR="00E8710A">
        <w:t xml:space="preserve">: </w:t>
      </w:r>
      <w:r>
        <w:t>„</w:t>
      </w:r>
      <w:proofErr w:type="spellStart"/>
      <w:r>
        <w:t>composer</w:t>
      </w:r>
      <w:proofErr w:type="spellEnd"/>
      <w:r>
        <w:t xml:space="preserve"> test-game”</w:t>
      </w:r>
    </w:p>
    <w:p w14:paraId="1619E5AA" w14:textId="68ACAEB7" w:rsidR="00FC78DA" w:rsidRDefault="00FC78DA" w:rsidP="00170984">
      <w:pPr>
        <w:pStyle w:val="ListParagraph"/>
        <w:numPr>
          <w:ilvl w:val="0"/>
          <w:numId w:val="31"/>
        </w:numPr>
        <w:spacing w:after="0" w:line="240" w:lineRule="auto"/>
      </w:pPr>
      <w:r>
        <w:t>Ablakbetöltési és játék tesztek</w:t>
      </w:r>
      <w:r w:rsidR="00E8710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test-web”</w:t>
      </w:r>
    </w:p>
    <w:p w14:paraId="7BE76691" w14:textId="43B7A0BC" w:rsidR="00FC78DA" w:rsidRDefault="00FC78DA" w:rsidP="00170984">
      <w:pPr>
        <w:pStyle w:val="ListParagraph"/>
        <w:numPr>
          <w:ilvl w:val="0"/>
          <w:numId w:val="31"/>
        </w:numPr>
        <w:spacing w:after="0" w:line="240" w:lineRule="auto"/>
      </w:pPr>
      <w:r>
        <w:t>Összes teszt futtatása</w:t>
      </w:r>
      <w:r w:rsidR="00E8710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test”</w:t>
      </w:r>
    </w:p>
    <w:p w14:paraId="2254498D" w14:textId="272C949C" w:rsidR="00203952" w:rsidRPr="00203952" w:rsidRDefault="00837991" w:rsidP="00203952">
      <w:pPr>
        <w:pStyle w:val="Heading2Quizion"/>
        <w:numPr>
          <w:ilvl w:val="1"/>
          <w:numId w:val="1"/>
        </w:numPr>
      </w:pPr>
      <w:bookmarkStart w:id="84" w:name="_Toc101119536"/>
      <w:r>
        <w:t>Backend Tesztesetek</w:t>
      </w:r>
      <w:bookmarkEnd w:id="84"/>
    </w:p>
    <w:p w14:paraId="61FD2EDB" w14:textId="0EF185F2" w:rsidR="00837991" w:rsidRDefault="00837991" w:rsidP="00837991">
      <w:pPr>
        <w:pStyle w:val="Heading3Quizion"/>
        <w:numPr>
          <w:ilvl w:val="2"/>
          <w:numId w:val="1"/>
        </w:numPr>
      </w:pPr>
      <w:r>
        <w:t xml:space="preserve">Web </w:t>
      </w:r>
      <w:r w:rsidR="00433A01">
        <w:t>fiókkezelési</w:t>
      </w:r>
      <w:r>
        <w:t xml:space="preserve"> tesztesetek</w:t>
      </w:r>
    </w:p>
    <w:p w14:paraId="48FB7FD1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46E24392" w14:textId="77777777" w:rsidTr="00FA1A95">
        <w:tc>
          <w:tcPr>
            <w:tcW w:w="4248" w:type="dxa"/>
            <w:gridSpan w:val="2"/>
          </w:tcPr>
          <w:p w14:paraId="73636338" w14:textId="77777777" w:rsidR="00837991" w:rsidRPr="00D07A0E" w:rsidRDefault="00837991" w:rsidP="0005017F">
            <w:pPr>
              <w:pStyle w:val="TblzatCm"/>
            </w:pPr>
            <w:r w:rsidRPr="00970E67">
              <w:t>login</w:t>
            </w:r>
          </w:p>
        </w:tc>
      </w:tr>
      <w:tr w:rsidR="00837991" w14:paraId="63648E7D" w14:textId="77777777" w:rsidTr="005A2A29">
        <w:tc>
          <w:tcPr>
            <w:tcW w:w="1271" w:type="dxa"/>
            <w:vAlign w:val="center"/>
          </w:tcPr>
          <w:p w14:paraId="714704F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4C974CA7" w14:textId="77777777" w:rsidR="00837991" w:rsidRDefault="00837991" w:rsidP="00172E1A">
            <w:pPr>
              <w:pStyle w:val="Normlbehzssal"/>
              <w:ind w:left="0" w:firstLine="0"/>
            </w:pPr>
            <w:r>
              <w:t>Bejelentkezés szimulálása</w:t>
            </w:r>
          </w:p>
        </w:tc>
      </w:tr>
      <w:tr w:rsidR="00837991" w14:paraId="171A6ACE" w14:textId="77777777" w:rsidTr="005A2A29">
        <w:tc>
          <w:tcPr>
            <w:tcW w:w="1271" w:type="dxa"/>
            <w:vAlign w:val="center"/>
          </w:tcPr>
          <w:p w14:paraId="23BB39D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60A78EB4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Sikeres bejelentkezés és sikeres átirányítás a </w:t>
            </w:r>
            <w:proofErr w:type="spellStart"/>
            <w:r>
              <w:t>quizzes</w:t>
            </w:r>
            <w:proofErr w:type="spellEnd"/>
            <w:r>
              <w:t xml:space="preserve"> oldalra</w:t>
            </w:r>
          </w:p>
        </w:tc>
      </w:tr>
    </w:tbl>
    <w:p w14:paraId="6B802B63" w14:textId="18E8B4A5" w:rsidR="00837991" w:rsidRDefault="00837991" w:rsidP="007A69DF">
      <w:pPr>
        <w:pStyle w:val="Normlbehzssal"/>
        <w:spacing w:after="0"/>
      </w:pPr>
    </w:p>
    <w:tbl>
      <w:tblPr>
        <w:tblStyle w:val="TableGrid"/>
        <w:tblpPr w:leftFromText="141" w:rightFromText="141" w:vertAnchor="text" w:horzAnchor="margin" w:tblpX="137" w:tblpY="53"/>
        <w:tblW w:w="4248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4F5A5B" w14:paraId="2F774C72" w14:textId="77777777" w:rsidTr="004F5A5B">
        <w:tc>
          <w:tcPr>
            <w:tcW w:w="4248" w:type="dxa"/>
            <w:gridSpan w:val="2"/>
          </w:tcPr>
          <w:p w14:paraId="6BC2E926" w14:textId="77777777" w:rsidR="004F5A5B" w:rsidRPr="00D07A0E" w:rsidRDefault="004F5A5B" w:rsidP="004F5A5B">
            <w:pPr>
              <w:pStyle w:val="TblzatCm"/>
            </w:pPr>
            <w:r w:rsidRPr="00970E67">
              <w:t xml:space="preserve">login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email</w:t>
            </w:r>
          </w:p>
        </w:tc>
      </w:tr>
      <w:tr w:rsidR="004F5A5B" w14:paraId="59A625D4" w14:textId="77777777" w:rsidTr="009C2A28">
        <w:tc>
          <w:tcPr>
            <w:tcW w:w="1271" w:type="dxa"/>
            <w:vAlign w:val="center"/>
          </w:tcPr>
          <w:p w14:paraId="0EBC6BC9" w14:textId="77777777" w:rsidR="004F5A5B" w:rsidRDefault="004F5A5B" w:rsidP="004F5A5B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6D7FC499" w14:textId="77777777" w:rsidR="004F5A5B" w:rsidRDefault="004F5A5B" w:rsidP="004F5A5B">
            <w:pPr>
              <w:pStyle w:val="Normlbehzssal"/>
              <w:ind w:left="0" w:firstLine="0"/>
            </w:pPr>
            <w:r>
              <w:t>Bejelentkezés szimulálása email címmel felhasználónév helyett</w:t>
            </w:r>
          </w:p>
        </w:tc>
      </w:tr>
      <w:tr w:rsidR="004F5A5B" w14:paraId="45DB415E" w14:textId="77777777" w:rsidTr="009C2A28">
        <w:tc>
          <w:tcPr>
            <w:tcW w:w="1271" w:type="dxa"/>
            <w:vAlign w:val="center"/>
          </w:tcPr>
          <w:p w14:paraId="560626C8" w14:textId="77777777" w:rsidR="004F5A5B" w:rsidRDefault="004F5A5B" w:rsidP="004F5A5B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450AAEA8" w14:textId="77777777" w:rsidR="004F5A5B" w:rsidRDefault="004F5A5B" w:rsidP="004F5A5B">
            <w:pPr>
              <w:pStyle w:val="Normlbehzssal"/>
              <w:ind w:left="0" w:firstLine="0"/>
            </w:pPr>
            <w:r>
              <w:t>Sikeres bejelentkezés és sikeres átirányítás a kvízek listája oldalra</w:t>
            </w:r>
          </w:p>
        </w:tc>
      </w:tr>
    </w:tbl>
    <w:p w14:paraId="67A643A8" w14:textId="353A2905" w:rsidR="00837991" w:rsidRDefault="00837991" w:rsidP="007A69DF">
      <w:pPr>
        <w:pStyle w:val="Normlbehzssal"/>
        <w:spacing w:after="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3CE68E89" w14:textId="77777777" w:rsidTr="00FA1A95">
        <w:tc>
          <w:tcPr>
            <w:tcW w:w="4248" w:type="dxa"/>
            <w:gridSpan w:val="2"/>
          </w:tcPr>
          <w:p w14:paraId="707E6B48" w14:textId="77777777" w:rsidR="00837991" w:rsidRPr="00D07A0E" w:rsidRDefault="00837991" w:rsidP="0005017F">
            <w:pPr>
              <w:pStyle w:val="TblzatCm"/>
            </w:pPr>
            <w:r w:rsidRPr="00970E67">
              <w:t xml:space="preserve">login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invalid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</w:p>
        </w:tc>
      </w:tr>
      <w:tr w:rsidR="00837991" w14:paraId="7360ABB2" w14:textId="77777777" w:rsidTr="005A2A29">
        <w:tc>
          <w:tcPr>
            <w:tcW w:w="1271" w:type="dxa"/>
            <w:vAlign w:val="center"/>
          </w:tcPr>
          <w:p w14:paraId="73F6EE7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63273D1F" w14:textId="77777777" w:rsidR="00837991" w:rsidRDefault="00837991" w:rsidP="00172E1A">
            <w:pPr>
              <w:pStyle w:val="Normlbehzssal"/>
              <w:ind w:left="0" w:firstLine="0"/>
            </w:pPr>
            <w:r>
              <w:t>Sikertelen bejelentkezés szimulálása</w:t>
            </w:r>
          </w:p>
        </w:tc>
      </w:tr>
      <w:tr w:rsidR="00837991" w14:paraId="7E279D94" w14:textId="77777777" w:rsidTr="005A2A29">
        <w:tc>
          <w:tcPr>
            <w:tcW w:w="1271" w:type="dxa"/>
            <w:vAlign w:val="center"/>
          </w:tcPr>
          <w:p w14:paraId="5EA7B8E8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636D9630" w14:textId="77777777" w:rsidR="00837991" w:rsidRDefault="00837991" w:rsidP="00172E1A">
            <w:pPr>
              <w:pStyle w:val="Normlbehzssal"/>
              <w:ind w:left="0" w:firstLine="0"/>
            </w:pPr>
            <w:r>
              <w:t>A felhasználó nem jelentkezik be</w:t>
            </w:r>
          </w:p>
        </w:tc>
      </w:tr>
    </w:tbl>
    <w:p w14:paraId="50D5376B" w14:textId="77777777" w:rsidR="00837991" w:rsidRPr="00D23FB2" w:rsidRDefault="00837991" w:rsidP="007A69DF">
      <w:pPr>
        <w:pStyle w:val="Normlbehzssal"/>
        <w:spacing w:after="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278328CF" w14:textId="77777777" w:rsidTr="00FA1A95">
        <w:tc>
          <w:tcPr>
            <w:tcW w:w="4248" w:type="dxa"/>
            <w:gridSpan w:val="2"/>
          </w:tcPr>
          <w:p w14:paraId="1EBBD911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register</w:t>
            </w:r>
            <w:proofErr w:type="spellEnd"/>
          </w:p>
        </w:tc>
      </w:tr>
      <w:tr w:rsidR="00837991" w14:paraId="54B4618E" w14:textId="77777777" w:rsidTr="009C2A28">
        <w:tc>
          <w:tcPr>
            <w:tcW w:w="1271" w:type="dxa"/>
            <w:vAlign w:val="center"/>
          </w:tcPr>
          <w:p w14:paraId="6DC1598C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2D955396" w14:textId="77777777" w:rsidR="00837991" w:rsidRDefault="00837991" w:rsidP="00172E1A">
            <w:pPr>
              <w:pStyle w:val="Normlbehzssal"/>
              <w:ind w:left="0" w:firstLine="0"/>
            </w:pPr>
            <w:r>
              <w:t>Sikertelen regisztráció szimulálása</w:t>
            </w:r>
          </w:p>
        </w:tc>
      </w:tr>
      <w:tr w:rsidR="00837991" w14:paraId="32914683" w14:textId="77777777" w:rsidTr="009C2A28">
        <w:tc>
          <w:tcPr>
            <w:tcW w:w="1271" w:type="dxa"/>
            <w:vAlign w:val="center"/>
          </w:tcPr>
          <w:p w14:paraId="270F6A0A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1563D93A" w14:textId="628AFD83" w:rsidR="00837991" w:rsidRDefault="00837991" w:rsidP="00172E1A">
            <w:pPr>
              <w:pStyle w:val="Normlbehzssal"/>
              <w:ind w:left="0" w:firstLine="0"/>
            </w:pPr>
            <w:r>
              <w:t>Sikeres regisztráció és sikeres átirányítás a</w:t>
            </w:r>
            <w:r w:rsidR="00474BDB">
              <w:t>z</w:t>
            </w:r>
            <w:r>
              <w:t xml:space="preserve"> </w:t>
            </w:r>
            <w:r w:rsidR="00474BDB">
              <w:t>E-</w:t>
            </w:r>
            <w:r>
              <w:t>mail</w:t>
            </w:r>
            <w:r w:rsidR="00474BDB">
              <w:t xml:space="preserve"> megerősítő</w:t>
            </w:r>
            <w:r>
              <w:t xml:space="preserve"> oldalra</w:t>
            </w:r>
          </w:p>
        </w:tc>
      </w:tr>
    </w:tbl>
    <w:p w14:paraId="0A4ACB29" w14:textId="77777777" w:rsidR="00837991" w:rsidRPr="00D23FB2" w:rsidRDefault="00837991" w:rsidP="007A69DF">
      <w:pPr>
        <w:pStyle w:val="Normlbehzssal"/>
        <w:spacing w:after="0"/>
      </w:pPr>
    </w:p>
    <w:tbl>
      <w:tblPr>
        <w:tblStyle w:val="TableGrid"/>
        <w:tblW w:w="4253" w:type="dxa"/>
        <w:tblInd w:w="137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837991" w14:paraId="00EEEE6B" w14:textId="77777777" w:rsidTr="004F5A5B">
        <w:tc>
          <w:tcPr>
            <w:tcW w:w="4253" w:type="dxa"/>
            <w:gridSpan w:val="2"/>
          </w:tcPr>
          <w:p w14:paraId="7260A6E1" w14:textId="77777777" w:rsidR="00837991" w:rsidRPr="00D07A0E" w:rsidRDefault="00837991" w:rsidP="0005017F">
            <w:pPr>
              <w:pStyle w:val="TblzatCm"/>
            </w:pPr>
            <w:r w:rsidRPr="00970E67">
              <w:t xml:space="preserve">email </w:t>
            </w:r>
            <w:proofErr w:type="spellStart"/>
            <w:r w:rsidRPr="00970E67">
              <w:t>verify</w:t>
            </w:r>
            <w:proofErr w:type="spellEnd"/>
          </w:p>
        </w:tc>
      </w:tr>
      <w:tr w:rsidR="00837991" w14:paraId="2BCBB6FF" w14:textId="77777777" w:rsidTr="009C2A28">
        <w:tc>
          <w:tcPr>
            <w:tcW w:w="1276" w:type="dxa"/>
            <w:vAlign w:val="center"/>
          </w:tcPr>
          <w:p w14:paraId="693D28E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6A57224C" w14:textId="77777777" w:rsidR="00837991" w:rsidRDefault="00837991" w:rsidP="00172E1A">
            <w:pPr>
              <w:pStyle w:val="Normlbehzssal"/>
              <w:ind w:left="0" w:firstLine="0"/>
            </w:pPr>
            <w:r>
              <w:t>Egy megerősítő email elküldésének szimulálása</w:t>
            </w:r>
          </w:p>
        </w:tc>
      </w:tr>
      <w:tr w:rsidR="00837991" w14:paraId="63C1EE36" w14:textId="77777777" w:rsidTr="009C2A28">
        <w:tc>
          <w:tcPr>
            <w:tcW w:w="1276" w:type="dxa"/>
            <w:vAlign w:val="center"/>
          </w:tcPr>
          <w:p w14:paraId="41381201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1F178123" w14:textId="757039D7" w:rsidR="00837991" w:rsidRDefault="00837991" w:rsidP="00172E1A">
            <w:pPr>
              <w:pStyle w:val="Normlbehzssal"/>
              <w:ind w:left="0" w:firstLine="0"/>
            </w:pPr>
            <w:r>
              <w:t xml:space="preserve">Megerősítő email küldése a sikeres megerősítés után átirányít a </w:t>
            </w:r>
            <w:r w:rsidR="00474BDB">
              <w:t>kvízek listája</w:t>
            </w:r>
            <w:r>
              <w:t xml:space="preserve"> oldalra</w:t>
            </w:r>
          </w:p>
        </w:tc>
      </w:tr>
    </w:tbl>
    <w:tbl>
      <w:tblPr>
        <w:tblStyle w:val="TableGrid"/>
        <w:tblpPr w:leftFromText="141" w:rightFromText="141" w:vertAnchor="text" w:horzAnchor="margin" w:tblpX="137" w:tblpY="672"/>
        <w:tblW w:w="4248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B78A7" w14:paraId="0F4CBD55" w14:textId="77777777" w:rsidTr="004F5A5B">
        <w:tc>
          <w:tcPr>
            <w:tcW w:w="4248" w:type="dxa"/>
            <w:gridSpan w:val="2"/>
          </w:tcPr>
          <w:p w14:paraId="4AE005D6" w14:textId="77777777" w:rsidR="008B78A7" w:rsidRPr="00D07A0E" w:rsidRDefault="008B78A7" w:rsidP="004F5A5B">
            <w:pPr>
              <w:pStyle w:val="TblzatCm"/>
            </w:pPr>
            <w:r w:rsidRPr="00970E67">
              <w:t xml:space="preserve">email </w:t>
            </w:r>
            <w:proofErr w:type="spellStart"/>
            <w:r w:rsidRPr="00970E67">
              <w:t>verify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wrong</w:t>
            </w:r>
            <w:proofErr w:type="spellEnd"/>
            <w:r w:rsidRPr="00970E67">
              <w:t xml:space="preserve"> email</w:t>
            </w:r>
          </w:p>
        </w:tc>
      </w:tr>
      <w:tr w:rsidR="008B78A7" w14:paraId="21CB748A" w14:textId="77777777" w:rsidTr="009C2A28">
        <w:tc>
          <w:tcPr>
            <w:tcW w:w="1271" w:type="dxa"/>
            <w:vAlign w:val="center"/>
          </w:tcPr>
          <w:p w14:paraId="0E083083" w14:textId="77777777" w:rsidR="008B78A7" w:rsidRDefault="008B78A7" w:rsidP="004F5A5B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6B39C1C4" w14:textId="77777777" w:rsidR="008B78A7" w:rsidRDefault="008B78A7" w:rsidP="004F5A5B">
            <w:pPr>
              <w:pStyle w:val="Normlbehzssal"/>
              <w:ind w:left="0" w:firstLine="0"/>
            </w:pPr>
            <w:r>
              <w:t>Egy megerősítő email elküldésének szimulálása hibás email címre</w:t>
            </w:r>
          </w:p>
        </w:tc>
      </w:tr>
      <w:tr w:rsidR="008B78A7" w14:paraId="644FD81F" w14:textId="77777777" w:rsidTr="009C2A28">
        <w:tc>
          <w:tcPr>
            <w:tcW w:w="1271" w:type="dxa"/>
            <w:vAlign w:val="center"/>
          </w:tcPr>
          <w:p w14:paraId="1542A12F" w14:textId="77777777" w:rsidR="008B78A7" w:rsidRDefault="008B78A7" w:rsidP="004F5A5B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382E53C1" w14:textId="77777777" w:rsidR="008B78A7" w:rsidRDefault="008B78A7" w:rsidP="004F5A5B">
            <w:pPr>
              <w:pStyle w:val="Normlbehzssal"/>
              <w:ind w:left="0" w:firstLine="0"/>
            </w:pPr>
            <w:r>
              <w:t>Sikertelen megerősítő email küldése</w:t>
            </w:r>
          </w:p>
        </w:tc>
      </w:tr>
    </w:tbl>
    <w:p w14:paraId="2FC32A99" w14:textId="77777777" w:rsidR="00097C22" w:rsidRDefault="00097C22">
      <w:r>
        <w:br w:type="page"/>
      </w: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219"/>
        <w:gridCol w:w="3176"/>
      </w:tblGrid>
      <w:tr w:rsidR="00837991" w14:paraId="7CD72D09" w14:textId="77777777" w:rsidTr="00097C22">
        <w:tc>
          <w:tcPr>
            <w:tcW w:w="4395" w:type="dxa"/>
            <w:gridSpan w:val="2"/>
          </w:tcPr>
          <w:p w14:paraId="744E59C7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lastRenderedPageBreak/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request</w:t>
            </w:r>
            <w:proofErr w:type="spellEnd"/>
          </w:p>
        </w:tc>
      </w:tr>
      <w:tr w:rsidR="00837991" w14:paraId="4141B1D9" w14:textId="77777777" w:rsidTr="00097C22">
        <w:tc>
          <w:tcPr>
            <w:tcW w:w="1219" w:type="dxa"/>
            <w:vAlign w:val="center"/>
          </w:tcPr>
          <w:p w14:paraId="65E7BB5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76" w:type="dxa"/>
          </w:tcPr>
          <w:p w14:paraId="0609CE72" w14:textId="7947B8B3" w:rsidR="00837991" w:rsidRDefault="00BA5300" w:rsidP="00172E1A">
            <w:pPr>
              <w:pStyle w:val="Normlbehzssal"/>
              <w:ind w:left="0" w:firstLine="0"/>
            </w:pPr>
            <w:r>
              <w:t xml:space="preserve">A már regisztrált felhasználó </w:t>
            </w:r>
            <w:r w:rsidR="00837991">
              <w:t>Új jelszó kéréséhez az email cím megadása</w:t>
            </w:r>
          </w:p>
        </w:tc>
      </w:tr>
      <w:tr w:rsidR="00837991" w14:paraId="48EEB95A" w14:textId="77777777" w:rsidTr="00097C22">
        <w:tc>
          <w:tcPr>
            <w:tcW w:w="1219" w:type="dxa"/>
            <w:vAlign w:val="center"/>
          </w:tcPr>
          <w:p w14:paraId="1050A1C9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76" w:type="dxa"/>
          </w:tcPr>
          <w:p w14:paraId="005B483B" w14:textId="77777777" w:rsidR="00837991" w:rsidRDefault="00837991" w:rsidP="00172E1A">
            <w:pPr>
              <w:pStyle w:val="Normlbehzssal"/>
              <w:ind w:left="0" w:firstLine="0"/>
            </w:pPr>
            <w:r>
              <w:t>Sikeres email küldése a jelszó megváltoztatásához</w:t>
            </w:r>
          </w:p>
        </w:tc>
      </w:tr>
    </w:tbl>
    <w:p w14:paraId="14A2171E" w14:textId="50DF4D6F" w:rsidR="00837991" w:rsidRDefault="00837991" w:rsidP="00CE6A32">
      <w:pPr>
        <w:pStyle w:val="Normlbehzssal"/>
        <w:spacing w:after="0"/>
        <w:ind w:left="0" w:firstLine="0"/>
      </w:pPr>
    </w:p>
    <w:tbl>
      <w:tblPr>
        <w:tblStyle w:val="TableGrid"/>
        <w:tblpPr w:leftFromText="141" w:rightFromText="141" w:vertAnchor="text" w:horzAnchor="margin" w:tblpY="27"/>
        <w:tblW w:w="439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2A4A01" w14:paraId="01A8954B" w14:textId="77777777" w:rsidTr="002A4A01">
        <w:tc>
          <w:tcPr>
            <w:tcW w:w="4395" w:type="dxa"/>
            <w:gridSpan w:val="2"/>
          </w:tcPr>
          <w:p w14:paraId="2726416C" w14:textId="77777777" w:rsidR="002A4A01" w:rsidRPr="00D07A0E" w:rsidRDefault="002A4A01" w:rsidP="002A4A01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page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load</w:t>
            </w:r>
            <w:proofErr w:type="spellEnd"/>
          </w:p>
        </w:tc>
      </w:tr>
      <w:tr w:rsidR="002A4A01" w14:paraId="031A3005" w14:textId="77777777" w:rsidTr="002A4A01">
        <w:tc>
          <w:tcPr>
            <w:tcW w:w="1276" w:type="dxa"/>
            <w:vAlign w:val="center"/>
          </w:tcPr>
          <w:p w14:paraId="3B74158B" w14:textId="77777777" w:rsidR="002A4A01" w:rsidRDefault="002A4A01" w:rsidP="002A4A01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6F6B5148" w14:textId="77777777" w:rsidR="002A4A01" w:rsidRDefault="002A4A01" w:rsidP="002A4A01">
            <w:pPr>
              <w:pStyle w:val="Normlbehzssal"/>
              <w:ind w:left="0" w:firstLine="0"/>
            </w:pPr>
            <w:r>
              <w:t xml:space="preserve">A </w:t>
            </w:r>
            <w:proofErr w:type="spellStart"/>
            <w:r>
              <w:t>reset-password</w:t>
            </w:r>
            <w:proofErr w:type="spellEnd"/>
            <w:r>
              <w:t xml:space="preserve"> oldal betöltésének szimulálása</w:t>
            </w:r>
          </w:p>
        </w:tc>
      </w:tr>
      <w:tr w:rsidR="002A4A01" w14:paraId="7CD3FD6B" w14:textId="77777777" w:rsidTr="002A4A01">
        <w:tc>
          <w:tcPr>
            <w:tcW w:w="1276" w:type="dxa"/>
            <w:vAlign w:val="center"/>
          </w:tcPr>
          <w:p w14:paraId="1EB0E2D8" w14:textId="77777777" w:rsidR="002A4A01" w:rsidRDefault="002A4A01" w:rsidP="002A4A01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02FB46B3" w14:textId="77777777" w:rsidR="002A4A01" w:rsidRDefault="002A4A01" w:rsidP="002A4A01">
            <w:pPr>
              <w:pStyle w:val="Normlbehzssal"/>
              <w:ind w:left="0" w:firstLine="0"/>
            </w:pPr>
            <w:r>
              <w:t xml:space="preserve">Az email címre kapott linkre kattintva sikeresen megnyitja a </w:t>
            </w:r>
            <w:proofErr w:type="spellStart"/>
            <w:r>
              <w:t>reset-password</w:t>
            </w:r>
            <w:proofErr w:type="spellEnd"/>
            <w:r>
              <w:t xml:space="preserve"> oldalt</w:t>
            </w:r>
          </w:p>
        </w:tc>
      </w:tr>
    </w:tbl>
    <w:p w14:paraId="21AA8EF1" w14:textId="77777777" w:rsidR="002A4A01" w:rsidRDefault="002A4A01" w:rsidP="00CE6A32">
      <w:pPr>
        <w:pStyle w:val="Normlbehzssal"/>
        <w:spacing w:after="0"/>
        <w:ind w:left="0" w:firstLine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0666FDA5" w14:textId="77777777" w:rsidTr="00097C22">
        <w:tc>
          <w:tcPr>
            <w:tcW w:w="4395" w:type="dxa"/>
            <w:gridSpan w:val="2"/>
          </w:tcPr>
          <w:p w14:paraId="295D9698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token</w:t>
            </w:r>
            <w:proofErr w:type="spellEnd"/>
          </w:p>
        </w:tc>
      </w:tr>
      <w:tr w:rsidR="00837991" w14:paraId="14DDD476" w14:textId="77777777" w:rsidTr="00097C22">
        <w:tc>
          <w:tcPr>
            <w:tcW w:w="1276" w:type="dxa"/>
            <w:vAlign w:val="center"/>
          </w:tcPr>
          <w:p w14:paraId="381D4DC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573E876A" w14:textId="77777777" w:rsidR="00837991" w:rsidRDefault="00837991" w:rsidP="00172E1A">
            <w:pPr>
              <w:pStyle w:val="Normlbehzssal"/>
              <w:ind w:left="0" w:firstLine="0"/>
            </w:pPr>
            <w:r>
              <w:t>A jelszó kicserélése</w:t>
            </w:r>
          </w:p>
        </w:tc>
      </w:tr>
      <w:tr w:rsidR="00837991" w14:paraId="3DC57BD3" w14:textId="77777777" w:rsidTr="00097C22">
        <w:tc>
          <w:tcPr>
            <w:tcW w:w="1276" w:type="dxa"/>
            <w:vAlign w:val="center"/>
          </w:tcPr>
          <w:p w14:paraId="1D2C7C6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4EAC299E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 felhasználó </w:t>
            </w:r>
            <w:proofErr w:type="spellStart"/>
            <w:r>
              <w:t>jelszava</w:t>
            </w:r>
            <w:proofErr w:type="spellEnd"/>
            <w:r>
              <w:t xml:space="preserve"> sikeresen megváltozott</w:t>
            </w:r>
          </w:p>
        </w:tc>
      </w:tr>
    </w:tbl>
    <w:p w14:paraId="5F113C98" w14:textId="11E88E4C" w:rsidR="00837991" w:rsidRDefault="00837991" w:rsidP="00FA1A95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:rsidRPr="00097C22" w14:paraId="07E02AF9" w14:textId="77777777" w:rsidTr="00097C22">
        <w:tc>
          <w:tcPr>
            <w:tcW w:w="4395" w:type="dxa"/>
            <w:gridSpan w:val="2"/>
          </w:tcPr>
          <w:p w14:paraId="22789B07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wrong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</w:p>
        </w:tc>
      </w:tr>
      <w:tr w:rsidR="00837991" w14:paraId="74994A54" w14:textId="77777777" w:rsidTr="00A422E8">
        <w:tc>
          <w:tcPr>
            <w:tcW w:w="1276" w:type="dxa"/>
            <w:vAlign w:val="center"/>
          </w:tcPr>
          <w:p w14:paraId="3DDD344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6A2A5204" w14:textId="77777777" w:rsidR="00837991" w:rsidRDefault="00837991" w:rsidP="00172E1A">
            <w:pPr>
              <w:pStyle w:val="Normlbehzssal"/>
              <w:ind w:left="0" w:firstLine="0"/>
            </w:pPr>
            <w:r>
              <w:t>A jelszó kicserélésének megpróbálása, azonban a jelszó validációján nem megy át</w:t>
            </w:r>
          </w:p>
        </w:tc>
      </w:tr>
      <w:tr w:rsidR="00837991" w14:paraId="1BBD8959" w14:textId="77777777" w:rsidTr="00A422E8">
        <w:tc>
          <w:tcPr>
            <w:tcW w:w="1276" w:type="dxa"/>
            <w:vAlign w:val="center"/>
          </w:tcPr>
          <w:p w14:paraId="37C5616B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2A3704BD" w14:textId="77777777" w:rsidR="00837991" w:rsidRDefault="00837991" w:rsidP="00172E1A">
            <w:pPr>
              <w:pStyle w:val="Normlbehzssal"/>
              <w:ind w:left="0" w:firstLine="0"/>
            </w:pPr>
            <w:r>
              <w:t>Hibaüzenet, hogy a jelszó az túl rövid. és nincs benne nagybetű, szám vagy különleges karakter</w:t>
            </w:r>
          </w:p>
        </w:tc>
      </w:tr>
    </w:tbl>
    <w:p w14:paraId="41EBF175" w14:textId="139AE65B" w:rsidR="00F256BE" w:rsidRDefault="00F256BE" w:rsidP="00A034FC">
      <w:pPr>
        <w:spacing w:after="0"/>
      </w:pPr>
    </w:p>
    <w:p w14:paraId="3883E429" w14:textId="77777777" w:rsidR="00F256BE" w:rsidRDefault="00F256BE" w:rsidP="00A034FC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54A88F72" w14:textId="77777777" w:rsidTr="00A422E8">
        <w:tc>
          <w:tcPr>
            <w:tcW w:w="4395" w:type="dxa"/>
            <w:gridSpan w:val="2"/>
          </w:tcPr>
          <w:p w14:paraId="41B84129" w14:textId="04F92C0A" w:rsidR="00837991" w:rsidRPr="00D07A0E" w:rsidRDefault="004217E9" w:rsidP="0005017F">
            <w:pPr>
              <w:pStyle w:val="TblzatCm"/>
            </w:pPr>
            <w:proofErr w:type="spellStart"/>
            <w:r w:rsidRPr="00970E67">
              <w:t>confirm</w:t>
            </w:r>
            <w:proofErr w:type="spellEnd"/>
            <w:r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with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right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</w:p>
        </w:tc>
      </w:tr>
      <w:tr w:rsidR="00837991" w14:paraId="4633C505" w14:textId="77777777" w:rsidTr="00A422E8">
        <w:tc>
          <w:tcPr>
            <w:tcW w:w="1276" w:type="dxa"/>
            <w:vAlign w:val="center"/>
          </w:tcPr>
          <w:p w14:paraId="6193E22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0158C96B" w14:textId="77777777" w:rsidR="00837991" w:rsidRDefault="00837991" w:rsidP="00172E1A">
            <w:pPr>
              <w:pStyle w:val="Normlbehzssal"/>
              <w:ind w:left="0" w:firstLine="0"/>
            </w:pPr>
            <w:r>
              <w:t>Kéri a felhasználó jelszavát</w:t>
            </w:r>
          </w:p>
        </w:tc>
      </w:tr>
      <w:tr w:rsidR="00837991" w14:paraId="4FEBB07D" w14:textId="77777777" w:rsidTr="00A422E8">
        <w:tc>
          <w:tcPr>
            <w:tcW w:w="1276" w:type="dxa"/>
            <w:vAlign w:val="center"/>
          </w:tcPr>
          <w:p w14:paraId="4B1A1EAB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441760DC" w14:textId="38A91399" w:rsidR="00837991" w:rsidRDefault="00837991" w:rsidP="00172E1A">
            <w:pPr>
              <w:pStyle w:val="Normlbehzssal"/>
              <w:ind w:left="0" w:firstLine="0"/>
            </w:pPr>
            <w:r>
              <w:t xml:space="preserve">Sikeresen </w:t>
            </w:r>
            <w:r w:rsidR="0047516B">
              <w:t>tovább lép</w:t>
            </w:r>
            <w:r>
              <w:t xml:space="preserve"> a </w:t>
            </w:r>
            <w:r w:rsidR="0047516B">
              <w:t>megtekinteni</w:t>
            </w:r>
            <w:r>
              <w:t xml:space="preserve"> kívánt oldalra</w:t>
            </w:r>
          </w:p>
        </w:tc>
      </w:tr>
    </w:tbl>
    <w:p w14:paraId="1FDE79B6" w14:textId="77777777" w:rsidR="00837991" w:rsidRDefault="00837991" w:rsidP="00A034FC">
      <w:pPr>
        <w:spacing w:after="0"/>
      </w:pPr>
    </w:p>
    <w:tbl>
      <w:tblPr>
        <w:tblStyle w:val="TableGrid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784FB8F5" w14:textId="77777777" w:rsidTr="00105F1B">
        <w:tc>
          <w:tcPr>
            <w:tcW w:w="4395" w:type="dxa"/>
            <w:gridSpan w:val="2"/>
          </w:tcPr>
          <w:p w14:paraId="34F00DD7" w14:textId="3C101180" w:rsidR="00837991" w:rsidRPr="00D07A0E" w:rsidRDefault="004217E9" w:rsidP="0005017F">
            <w:pPr>
              <w:pStyle w:val="TblzatCm"/>
            </w:pPr>
            <w:proofErr w:type="spellStart"/>
            <w:r w:rsidRPr="00970E67">
              <w:t>confirm</w:t>
            </w:r>
            <w:proofErr w:type="spellEnd"/>
            <w:r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with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wrong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</w:p>
        </w:tc>
      </w:tr>
      <w:tr w:rsidR="00837991" w14:paraId="0C39D168" w14:textId="77777777" w:rsidTr="00105F1B">
        <w:tc>
          <w:tcPr>
            <w:tcW w:w="1276" w:type="dxa"/>
            <w:vAlign w:val="center"/>
          </w:tcPr>
          <w:p w14:paraId="257796A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77DA4945" w14:textId="15D14DBE" w:rsidR="00837991" w:rsidRDefault="004217E9" w:rsidP="00172E1A">
            <w:pPr>
              <w:pStyle w:val="Normlbehzssal"/>
              <w:ind w:left="0" w:firstLine="0"/>
            </w:pPr>
            <w:r>
              <w:t>Újra k</w:t>
            </w:r>
            <w:r w:rsidR="00837991">
              <w:t>éri a jelsz</w:t>
            </w:r>
            <w:r>
              <w:t>ót</w:t>
            </w:r>
            <w:r w:rsidR="00837991">
              <w:t>, mivel a felhasználó hibás jelszót ad</w:t>
            </w:r>
            <w:r>
              <w:t>ott</w:t>
            </w:r>
            <w:r w:rsidR="00837991">
              <w:t xml:space="preserve"> meg</w:t>
            </w:r>
          </w:p>
        </w:tc>
      </w:tr>
      <w:tr w:rsidR="00837991" w14:paraId="0E96D755" w14:textId="77777777" w:rsidTr="00105F1B">
        <w:tc>
          <w:tcPr>
            <w:tcW w:w="1276" w:type="dxa"/>
            <w:vAlign w:val="center"/>
          </w:tcPr>
          <w:p w14:paraId="212347A4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618035A5" w14:textId="77777777" w:rsidR="00837991" w:rsidRDefault="00837991" w:rsidP="00172E1A">
            <w:pPr>
              <w:pStyle w:val="Normlbehzssal"/>
              <w:ind w:left="0" w:firstLine="0"/>
            </w:pPr>
            <w:r>
              <w:t>Hibaüzenet, hogy a jelszó nem megfelelő, nem lép tovább a következő oldalra</w:t>
            </w:r>
          </w:p>
        </w:tc>
      </w:tr>
    </w:tbl>
    <w:p w14:paraId="2DA4FC2C" w14:textId="25BA4EC0" w:rsidR="00837991" w:rsidRDefault="00837991" w:rsidP="0085612A">
      <w:pPr>
        <w:pStyle w:val="Normlbehzssal"/>
        <w:spacing w:before="1920"/>
      </w:pPr>
    </w:p>
    <w:p w14:paraId="776BF207" w14:textId="77777777" w:rsidR="00090695" w:rsidRDefault="00090695" w:rsidP="0085612A">
      <w:pPr>
        <w:pStyle w:val="Normlbehzssal"/>
        <w:spacing w:before="1920"/>
      </w:pPr>
    </w:p>
    <w:p w14:paraId="4BCF89EE" w14:textId="279C2E32" w:rsidR="007A69DF" w:rsidRDefault="007A69DF" w:rsidP="007A69DF">
      <w:pPr>
        <w:pStyle w:val="Normlbehzssal"/>
        <w:spacing w:before="1120"/>
        <w:ind w:left="0" w:firstLine="0"/>
        <w:sectPr w:rsidR="007A69DF" w:rsidSect="001B02C7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26564A67" w14:textId="77777777" w:rsidR="00837991" w:rsidRDefault="00837991" w:rsidP="00837991">
      <w:pPr>
        <w:pStyle w:val="Heading3Quizion"/>
        <w:numPr>
          <w:ilvl w:val="2"/>
          <w:numId w:val="1"/>
        </w:numPr>
      </w:pPr>
      <w:r>
        <w:t>Web ablakbetöltési tesztesetek</w:t>
      </w:r>
    </w:p>
    <w:p w14:paraId="577118AC" w14:textId="77777777" w:rsidR="00837991" w:rsidRDefault="00837991" w:rsidP="00837991">
      <w:pPr>
        <w:pStyle w:val="Normlbehzssal"/>
        <w:ind w:left="0" w:firstLine="0"/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02A6F19B" w14:textId="77777777" w:rsidTr="00FA1A95">
        <w:tc>
          <w:tcPr>
            <w:tcW w:w="1838" w:type="dxa"/>
          </w:tcPr>
          <w:p w14:paraId="28CC74B9" w14:textId="77777777" w:rsidR="00837991" w:rsidRPr="00970E67" w:rsidRDefault="00837991" w:rsidP="0005017F">
            <w:pPr>
              <w:pStyle w:val="TblzatCm"/>
            </w:pPr>
            <w:r w:rsidRPr="00970E67">
              <w:t>Teszt neve</w:t>
            </w:r>
          </w:p>
        </w:tc>
        <w:tc>
          <w:tcPr>
            <w:tcW w:w="2410" w:type="dxa"/>
          </w:tcPr>
          <w:p w14:paraId="46A6A8CF" w14:textId="77777777" w:rsidR="00837991" w:rsidRPr="00970E67" w:rsidRDefault="00837991" w:rsidP="0005017F">
            <w:pPr>
              <w:pStyle w:val="TblzatCm"/>
            </w:pPr>
            <w:r w:rsidRPr="00970E67">
              <w:t>Leírás</w:t>
            </w:r>
          </w:p>
        </w:tc>
      </w:tr>
      <w:tr w:rsidR="00837991" w14:paraId="7E35D263" w14:textId="77777777" w:rsidTr="00682C94">
        <w:tc>
          <w:tcPr>
            <w:tcW w:w="1838" w:type="dxa"/>
            <w:vAlign w:val="center"/>
          </w:tcPr>
          <w:p w14:paraId="598F8A1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index</w:t>
            </w:r>
          </w:p>
        </w:tc>
        <w:tc>
          <w:tcPr>
            <w:tcW w:w="2410" w:type="dxa"/>
          </w:tcPr>
          <w:p w14:paraId="72B0A84F" w14:textId="77777777" w:rsidR="00837991" w:rsidRDefault="00837991" w:rsidP="00172E1A">
            <w:pPr>
              <w:pStyle w:val="Normlbehzssal"/>
              <w:ind w:left="0" w:firstLine="0"/>
            </w:pPr>
            <w:r>
              <w:t>A főoldal</w:t>
            </w:r>
          </w:p>
        </w:tc>
      </w:tr>
      <w:tr w:rsidR="00837991" w14:paraId="48FE9C32" w14:textId="77777777" w:rsidTr="00682C94">
        <w:tc>
          <w:tcPr>
            <w:tcW w:w="1838" w:type="dxa"/>
            <w:vAlign w:val="center"/>
          </w:tcPr>
          <w:p w14:paraId="71D50B2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login</w:t>
            </w:r>
          </w:p>
        </w:tc>
        <w:tc>
          <w:tcPr>
            <w:tcW w:w="2410" w:type="dxa"/>
          </w:tcPr>
          <w:p w14:paraId="151B0795" w14:textId="481DB5FC" w:rsidR="00837991" w:rsidRDefault="00837991" w:rsidP="00172E1A">
            <w:pPr>
              <w:pStyle w:val="Normlbehzssal"/>
              <w:ind w:left="0" w:firstLine="0"/>
            </w:pPr>
            <w:r>
              <w:t>Bejelentkezés</w:t>
            </w:r>
            <w:r w:rsidR="004068AB">
              <w:t>i oldal</w:t>
            </w:r>
          </w:p>
        </w:tc>
      </w:tr>
      <w:tr w:rsidR="00837991" w14:paraId="65984A94" w14:textId="77777777" w:rsidTr="00682C94">
        <w:tc>
          <w:tcPr>
            <w:tcW w:w="1838" w:type="dxa"/>
            <w:vAlign w:val="center"/>
          </w:tcPr>
          <w:p w14:paraId="6ABB056D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register</w:t>
            </w:r>
            <w:proofErr w:type="spellEnd"/>
          </w:p>
        </w:tc>
        <w:tc>
          <w:tcPr>
            <w:tcW w:w="2410" w:type="dxa"/>
          </w:tcPr>
          <w:p w14:paraId="23CC0994" w14:textId="061F95F4" w:rsidR="00837991" w:rsidRDefault="004068AB" w:rsidP="00172E1A">
            <w:pPr>
              <w:pStyle w:val="Normlbehzssal"/>
              <w:ind w:left="0" w:firstLine="0"/>
            </w:pPr>
            <w:r>
              <w:t>Regisztrációs oldal</w:t>
            </w:r>
          </w:p>
        </w:tc>
      </w:tr>
      <w:tr w:rsidR="00837991" w14:paraId="5CB45D27" w14:textId="77777777" w:rsidTr="00682C94">
        <w:tc>
          <w:tcPr>
            <w:tcW w:w="1838" w:type="dxa"/>
            <w:vAlign w:val="center"/>
          </w:tcPr>
          <w:p w14:paraId="1E720B79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quizzes</w:t>
            </w:r>
            <w:proofErr w:type="spellEnd"/>
          </w:p>
        </w:tc>
        <w:tc>
          <w:tcPr>
            <w:tcW w:w="2410" w:type="dxa"/>
          </w:tcPr>
          <w:p w14:paraId="182EF687" w14:textId="77777777" w:rsidR="00837991" w:rsidRDefault="00837991" w:rsidP="00172E1A">
            <w:pPr>
              <w:pStyle w:val="Normlbehzssal"/>
              <w:ind w:left="0" w:firstLine="0"/>
            </w:pPr>
            <w:r>
              <w:t>Az összes aktív kvíz megjelenítése</w:t>
            </w:r>
          </w:p>
        </w:tc>
      </w:tr>
      <w:tr w:rsidR="00837991" w14:paraId="2B472F37" w14:textId="77777777" w:rsidTr="00682C94">
        <w:tc>
          <w:tcPr>
            <w:tcW w:w="1838" w:type="dxa"/>
            <w:vAlign w:val="center"/>
          </w:tcPr>
          <w:p w14:paraId="0E667F48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quiz</w:t>
            </w:r>
            <w:proofErr w:type="spellEnd"/>
            <w:r>
              <w:t>/{</w:t>
            </w:r>
            <w:proofErr w:type="spellStart"/>
            <w:r>
              <w:t>quiz_id</w:t>
            </w:r>
            <w:proofErr w:type="spellEnd"/>
            <w:r>
              <w:t>}</w:t>
            </w:r>
          </w:p>
        </w:tc>
        <w:tc>
          <w:tcPr>
            <w:tcW w:w="2410" w:type="dxa"/>
          </w:tcPr>
          <w:p w14:paraId="0D2DA608" w14:textId="62437CA4" w:rsidR="00837991" w:rsidRDefault="00837991" w:rsidP="00172E1A">
            <w:pPr>
              <w:pStyle w:val="Normlbehzssal"/>
              <w:ind w:left="0" w:firstLine="0"/>
            </w:pPr>
            <w:r>
              <w:t xml:space="preserve">Játék a megfelelő </w:t>
            </w:r>
            <w:r w:rsidR="00603DA5">
              <w:t>azonosítójú</w:t>
            </w:r>
            <w:r>
              <w:t xml:space="preserve"> kvízzel</w:t>
            </w:r>
          </w:p>
        </w:tc>
      </w:tr>
      <w:tr w:rsidR="00837991" w14:paraId="30B23386" w14:textId="77777777" w:rsidTr="00682C94">
        <w:tc>
          <w:tcPr>
            <w:tcW w:w="1838" w:type="dxa"/>
            <w:vAlign w:val="center"/>
          </w:tcPr>
          <w:p w14:paraId="64EB0E32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leaderboard</w:t>
            </w:r>
            <w:proofErr w:type="spellEnd"/>
            <w:r>
              <w:t>/{</w:t>
            </w:r>
            <w:proofErr w:type="spellStart"/>
            <w:r>
              <w:t>quiz_id</w:t>
            </w:r>
            <w:proofErr w:type="spellEnd"/>
            <w:r>
              <w:t>}</w:t>
            </w:r>
          </w:p>
        </w:tc>
        <w:tc>
          <w:tcPr>
            <w:tcW w:w="2410" w:type="dxa"/>
          </w:tcPr>
          <w:p w14:paraId="288C7D5D" w14:textId="14F2DDF4" w:rsidR="00837991" w:rsidRDefault="00837991" w:rsidP="00172E1A">
            <w:pPr>
              <w:pStyle w:val="Normlbehzssal"/>
              <w:ind w:left="0" w:firstLine="0"/>
            </w:pPr>
            <w:r>
              <w:t xml:space="preserve">A megfelelő </w:t>
            </w:r>
            <w:r w:rsidR="00603DA5">
              <w:t>azonosítójú</w:t>
            </w:r>
            <w:r>
              <w:t xml:space="preserve"> eredménytábla megjelenítése</w:t>
            </w:r>
          </w:p>
        </w:tc>
      </w:tr>
    </w:tbl>
    <w:p w14:paraId="3F6F743F" w14:textId="77777777" w:rsidR="00837991" w:rsidRDefault="00837991" w:rsidP="00837991">
      <w:pPr>
        <w:spacing w:after="64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2334"/>
      </w:tblGrid>
      <w:tr w:rsidR="00837991" w14:paraId="07B81BC1" w14:textId="77777777" w:rsidTr="0085612A">
        <w:tc>
          <w:tcPr>
            <w:tcW w:w="1985" w:type="dxa"/>
          </w:tcPr>
          <w:p w14:paraId="31CB6330" w14:textId="77777777" w:rsidR="00837991" w:rsidRPr="007A69DF" w:rsidRDefault="00837991" w:rsidP="0005017F">
            <w:pPr>
              <w:pStyle w:val="TblzatCm"/>
              <w:rPr>
                <w:b/>
                <w:szCs w:val="28"/>
              </w:rPr>
            </w:pPr>
            <w:r w:rsidRPr="0005017F">
              <w:t>Teszt neve</w:t>
            </w:r>
          </w:p>
        </w:tc>
        <w:tc>
          <w:tcPr>
            <w:tcW w:w="2334" w:type="dxa"/>
          </w:tcPr>
          <w:p w14:paraId="62A8FB28" w14:textId="77777777" w:rsidR="00837991" w:rsidRPr="007A69DF" w:rsidRDefault="00837991" w:rsidP="0005017F">
            <w:pPr>
              <w:pStyle w:val="TblzatCm"/>
              <w:rPr>
                <w:b/>
                <w:szCs w:val="28"/>
              </w:rPr>
            </w:pPr>
            <w:r w:rsidRPr="0005017F">
              <w:t>Leírás</w:t>
            </w:r>
          </w:p>
        </w:tc>
      </w:tr>
      <w:tr w:rsidR="00837991" w14:paraId="4AE9CF9C" w14:textId="77777777" w:rsidTr="00682C94">
        <w:tc>
          <w:tcPr>
            <w:tcW w:w="1985" w:type="dxa"/>
            <w:vAlign w:val="center"/>
          </w:tcPr>
          <w:p w14:paraId="3D0D7602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</w:p>
        </w:tc>
        <w:tc>
          <w:tcPr>
            <w:tcW w:w="2334" w:type="dxa"/>
          </w:tcPr>
          <w:p w14:paraId="4874FBB9" w14:textId="77777777" w:rsidR="00837991" w:rsidRDefault="00837991" w:rsidP="00172E1A">
            <w:pPr>
              <w:pStyle w:val="Normlbehzssal"/>
              <w:ind w:left="0" w:firstLine="0"/>
            </w:pPr>
            <w:r>
              <w:t>Jelszó visszaállításához szükséges email küldése</w:t>
            </w:r>
          </w:p>
        </w:tc>
      </w:tr>
      <w:tr w:rsidR="00837991" w14:paraId="41301A89" w14:textId="77777777" w:rsidTr="00682C94">
        <w:tc>
          <w:tcPr>
            <w:tcW w:w="1985" w:type="dxa"/>
            <w:vAlign w:val="center"/>
          </w:tcPr>
          <w:p w14:paraId="06CE60A1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pasword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</w:p>
        </w:tc>
        <w:tc>
          <w:tcPr>
            <w:tcW w:w="2334" w:type="dxa"/>
          </w:tcPr>
          <w:p w14:paraId="365DA282" w14:textId="77777777" w:rsidR="00837991" w:rsidRDefault="00837991" w:rsidP="00172E1A">
            <w:pPr>
              <w:pStyle w:val="Normlbehzssal"/>
              <w:ind w:left="0" w:firstLine="0"/>
            </w:pPr>
            <w:r>
              <w:t>Jelszó visszaállítása</w:t>
            </w:r>
          </w:p>
        </w:tc>
      </w:tr>
      <w:tr w:rsidR="00837991" w14:paraId="50389773" w14:textId="77777777" w:rsidTr="00682C94">
        <w:tc>
          <w:tcPr>
            <w:tcW w:w="1985" w:type="dxa"/>
            <w:vAlign w:val="center"/>
          </w:tcPr>
          <w:p w14:paraId="6D76D448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confirm</w:t>
            </w:r>
            <w:proofErr w:type="spellEnd"/>
          </w:p>
        </w:tc>
        <w:tc>
          <w:tcPr>
            <w:tcW w:w="2334" w:type="dxa"/>
          </w:tcPr>
          <w:p w14:paraId="02BAB82F" w14:textId="77777777" w:rsidR="00837991" w:rsidRDefault="00837991" w:rsidP="00172E1A">
            <w:pPr>
              <w:pStyle w:val="Normlbehzssal"/>
              <w:ind w:left="0" w:firstLine="0"/>
            </w:pPr>
            <w:r>
              <w:t>A jelszó megerősítése</w:t>
            </w:r>
          </w:p>
        </w:tc>
      </w:tr>
      <w:tr w:rsidR="00837991" w14:paraId="7A238F15" w14:textId="77777777" w:rsidTr="00682C94">
        <w:tc>
          <w:tcPr>
            <w:tcW w:w="1985" w:type="dxa"/>
            <w:vAlign w:val="center"/>
          </w:tcPr>
          <w:p w14:paraId="2616EF59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verification</w:t>
            </w:r>
            <w:proofErr w:type="spellEnd"/>
            <w:r>
              <w:t xml:space="preserve"> </w:t>
            </w:r>
            <w:proofErr w:type="spellStart"/>
            <w:r>
              <w:t>notice</w:t>
            </w:r>
            <w:proofErr w:type="spellEnd"/>
          </w:p>
        </w:tc>
        <w:tc>
          <w:tcPr>
            <w:tcW w:w="2334" w:type="dxa"/>
          </w:tcPr>
          <w:p w14:paraId="58E8E845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Ellenőrzi. hogy a felhasználónak meg van-e erősítve a </w:t>
            </w:r>
            <w:proofErr w:type="spellStart"/>
            <w:r>
              <w:t>jelszava</w:t>
            </w:r>
            <w:proofErr w:type="spellEnd"/>
          </w:p>
        </w:tc>
      </w:tr>
      <w:tr w:rsidR="00837991" w14:paraId="46CE53E4" w14:textId="77777777" w:rsidTr="00682C94">
        <w:tc>
          <w:tcPr>
            <w:tcW w:w="1985" w:type="dxa"/>
            <w:vAlign w:val="center"/>
          </w:tcPr>
          <w:p w14:paraId="413507AC" w14:textId="77777777" w:rsidR="00837991" w:rsidRDefault="00837991" w:rsidP="00682C94">
            <w:pPr>
              <w:pStyle w:val="Normlbehzssal"/>
              <w:ind w:left="0" w:firstLine="0"/>
              <w:jc w:val="left"/>
            </w:pPr>
            <w:proofErr w:type="spellStart"/>
            <w:r>
              <w:t>verification</w:t>
            </w:r>
            <w:proofErr w:type="spellEnd"/>
            <w:r>
              <w:t xml:space="preserve"> </w:t>
            </w:r>
            <w:proofErr w:type="spellStart"/>
            <w:r>
              <w:t>verify</w:t>
            </w:r>
            <w:proofErr w:type="spellEnd"/>
          </w:p>
        </w:tc>
        <w:tc>
          <w:tcPr>
            <w:tcW w:w="2334" w:type="dxa"/>
          </w:tcPr>
          <w:p w14:paraId="2A7432D1" w14:textId="77777777" w:rsidR="00837991" w:rsidRDefault="00837991" w:rsidP="00172E1A">
            <w:pPr>
              <w:pStyle w:val="Normlbehzssal"/>
              <w:ind w:left="0" w:firstLine="0"/>
            </w:pPr>
            <w:r>
              <w:t>A felhasználó email megerősítése</w:t>
            </w:r>
          </w:p>
        </w:tc>
      </w:tr>
    </w:tbl>
    <w:p w14:paraId="7475351B" w14:textId="77777777" w:rsidR="00837991" w:rsidRDefault="00837991" w:rsidP="00837991">
      <w:pPr>
        <w:pStyle w:val="Normlbehzssal"/>
        <w:ind w:left="0" w:firstLine="0"/>
        <w:sectPr w:rsidR="00837991" w:rsidSect="00F624A8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794E335B" w14:textId="5FF6083E" w:rsidR="00837991" w:rsidRDefault="00837991" w:rsidP="00837991">
      <w:pPr>
        <w:pStyle w:val="Heading3Quizion"/>
        <w:numPr>
          <w:ilvl w:val="2"/>
          <w:numId w:val="1"/>
        </w:numPr>
      </w:pPr>
      <w:r>
        <w:lastRenderedPageBreak/>
        <w:t>Adatkezelési tesztesetek</w:t>
      </w:r>
    </w:p>
    <w:p w14:paraId="4815277D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headerReference w:type="first" r:id="rId24"/>
          <w:footerReference w:type="first" r:id="rId25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757BA443" w14:textId="77777777" w:rsidTr="0085612A">
        <w:tc>
          <w:tcPr>
            <w:tcW w:w="4248" w:type="dxa"/>
            <w:gridSpan w:val="2"/>
          </w:tcPr>
          <w:p w14:paraId="6E98C2F2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existing</w:t>
            </w:r>
            <w:proofErr w:type="spellEnd"/>
          </w:p>
        </w:tc>
      </w:tr>
      <w:tr w:rsidR="00837991" w14:paraId="5390FFE2" w14:textId="77777777" w:rsidTr="00682C94">
        <w:tc>
          <w:tcPr>
            <w:tcW w:w="1838" w:type="dxa"/>
            <w:vAlign w:val="center"/>
          </w:tcPr>
          <w:p w14:paraId="2359A35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0DC03F7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</w:t>
            </w:r>
          </w:p>
        </w:tc>
      </w:tr>
      <w:tr w:rsidR="00837991" w14:paraId="156D6113" w14:textId="77777777" w:rsidTr="00682C94">
        <w:tc>
          <w:tcPr>
            <w:tcW w:w="1838" w:type="dxa"/>
            <w:vAlign w:val="center"/>
          </w:tcPr>
          <w:p w14:paraId="7CB5632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55AAD2FF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  <w:tr w:rsidR="00837991" w14:paraId="1CC8E1D4" w14:textId="77777777" w:rsidTr="00682C94">
        <w:tc>
          <w:tcPr>
            <w:tcW w:w="1838" w:type="dxa"/>
            <w:vAlign w:val="center"/>
          </w:tcPr>
          <w:p w14:paraId="2031C09D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2FB70F0B" w14:textId="77777777" w:rsidR="00837991" w:rsidRDefault="00837991" w:rsidP="00172E1A">
            <w:pPr>
              <w:pStyle w:val="Normlbehzssal"/>
              <w:ind w:left="0" w:firstLine="0"/>
            </w:pPr>
            <w:proofErr w:type="spellStart"/>
            <w:r>
              <w:t>count</w:t>
            </w:r>
            <w:proofErr w:type="spellEnd"/>
            <w:r>
              <w:t>: 2</w:t>
            </w:r>
          </w:p>
        </w:tc>
      </w:tr>
    </w:tbl>
    <w:p w14:paraId="618C4AC5" w14:textId="77777777" w:rsidR="00837991" w:rsidRDefault="00837991" w:rsidP="0085612A">
      <w:pPr>
        <w:pStyle w:val="Normlbehzssal"/>
        <w:spacing w:after="32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25880BC1" w14:textId="77777777" w:rsidTr="0085612A">
        <w:tc>
          <w:tcPr>
            <w:tcW w:w="4248" w:type="dxa"/>
            <w:gridSpan w:val="2"/>
          </w:tcPr>
          <w:p w14:paraId="5E1D4FB7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missing</w:t>
            </w:r>
            <w:proofErr w:type="spellEnd"/>
          </w:p>
        </w:tc>
      </w:tr>
      <w:tr w:rsidR="00837991" w14:paraId="4E883C28" w14:textId="77777777" w:rsidTr="00682C94">
        <w:tc>
          <w:tcPr>
            <w:tcW w:w="1838" w:type="dxa"/>
            <w:vAlign w:val="center"/>
          </w:tcPr>
          <w:p w14:paraId="6F37B0A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680995C" w14:textId="77777777" w:rsidR="00837991" w:rsidRDefault="00837991" w:rsidP="00172E1A">
            <w:pPr>
              <w:pStyle w:val="Normlbehzssal"/>
              <w:ind w:left="0" w:firstLine="0"/>
            </w:pPr>
            <w:r>
              <w:t>A századik kvíz kérdéseinek száma</w:t>
            </w:r>
          </w:p>
        </w:tc>
      </w:tr>
      <w:tr w:rsidR="00837991" w14:paraId="7983F773" w14:textId="77777777" w:rsidTr="00682C94">
        <w:tc>
          <w:tcPr>
            <w:tcW w:w="1838" w:type="dxa"/>
            <w:vAlign w:val="center"/>
          </w:tcPr>
          <w:p w14:paraId="5B78AD4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3F9CB2CB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23DFDEB1" w14:textId="77777777" w:rsidTr="00682C94">
        <w:tc>
          <w:tcPr>
            <w:tcW w:w="1838" w:type="dxa"/>
            <w:vAlign w:val="center"/>
          </w:tcPr>
          <w:p w14:paraId="56B8F19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1018D63F" w14:textId="77777777" w:rsidR="00837991" w:rsidRDefault="00837991" w:rsidP="00172E1A">
            <w:pPr>
              <w:pStyle w:val="Normlbehzssal"/>
              <w:ind w:left="0" w:firstLine="0"/>
            </w:pPr>
            <w:r>
              <w:t>100.kvíz nem található</w:t>
            </w:r>
          </w:p>
        </w:tc>
      </w:tr>
    </w:tbl>
    <w:p w14:paraId="2597CEA3" w14:textId="77777777" w:rsidR="0085612A" w:rsidRDefault="0085612A" w:rsidP="0085612A">
      <w:pPr>
        <w:pStyle w:val="Normlbehzssal"/>
        <w:spacing w:after="32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63A4AC40" w14:textId="77777777" w:rsidTr="0085612A">
        <w:tc>
          <w:tcPr>
            <w:tcW w:w="4248" w:type="dxa"/>
            <w:gridSpan w:val="2"/>
          </w:tcPr>
          <w:p w14:paraId="5E6F01CB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warning</w:t>
            </w:r>
            <w:proofErr w:type="spellEnd"/>
          </w:p>
        </w:tc>
      </w:tr>
      <w:tr w:rsidR="00837991" w14:paraId="1A8002B0" w14:textId="77777777" w:rsidTr="00682C94">
        <w:tc>
          <w:tcPr>
            <w:tcW w:w="1838" w:type="dxa"/>
            <w:vAlign w:val="center"/>
          </w:tcPr>
          <w:p w14:paraId="3F70F57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B864E8A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</w:t>
            </w:r>
          </w:p>
        </w:tc>
      </w:tr>
      <w:tr w:rsidR="00837991" w14:paraId="1EAA06B6" w14:textId="77777777" w:rsidTr="00682C94">
        <w:tc>
          <w:tcPr>
            <w:tcW w:w="1838" w:type="dxa"/>
            <w:vAlign w:val="center"/>
          </w:tcPr>
          <w:p w14:paraId="3BF3EB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410" w:type="dxa"/>
          </w:tcPr>
          <w:p w14:paraId="17AB38AD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325143A" w14:textId="77777777" w:rsidTr="00682C94">
        <w:tc>
          <w:tcPr>
            <w:tcW w:w="1838" w:type="dxa"/>
            <w:vAlign w:val="center"/>
          </w:tcPr>
          <w:p w14:paraId="7BD040F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7F5A380C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nem egyezik meg az első kvíz kérdéseinek számával</w:t>
            </w:r>
          </w:p>
        </w:tc>
      </w:tr>
    </w:tbl>
    <w:p w14:paraId="0085D642" w14:textId="77777777" w:rsidR="00837991" w:rsidRDefault="00837991" w:rsidP="0085612A">
      <w:pPr>
        <w:pStyle w:val="Normlbehzssal"/>
        <w:spacing w:after="32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2C71901A" w14:textId="77777777" w:rsidTr="0085612A">
        <w:tc>
          <w:tcPr>
            <w:tcW w:w="4248" w:type="dxa"/>
            <w:gridSpan w:val="2"/>
          </w:tcPr>
          <w:p w14:paraId="297945A5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not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empty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class</w:t>
            </w:r>
            <w:proofErr w:type="spellEnd"/>
          </w:p>
        </w:tc>
      </w:tr>
      <w:tr w:rsidR="00837991" w14:paraId="3EEBB9C3" w14:textId="77777777" w:rsidTr="00682C94">
        <w:tc>
          <w:tcPr>
            <w:tcW w:w="1838" w:type="dxa"/>
            <w:vAlign w:val="center"/>
          </w:tcPr>
          <w:p w14:paraId="1BB20D8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18BDA83C" w14:textId="77777777" w:rsidR="00837991" w:rsidRDefault="00837991" w:rsidP="00172E1A">
            <w:pPr>
              <w:pStyle w:val="Normlbehzssal"/>
              <w:ind w:left="0" w:firstLine="0"/>
            </w:pPr>
            <w:r>
              <w:t>A kvíz osztály tartalma</w:t>
            </w:r>
          </w:p>
        </w:tc>
      </w:tr>
      <w:tr w:rsidR="00837991" w14:paraId="0BAA0339" w14:textId="77777777" w:rsidTr="00682C94">
        <w:tc>
          <w:tcPr>
            <w:tcW w:w="1838" w:type="dxa"/>
            <w:vAlign w:val="center"/>
          </w:tcPr>
          <w:p w14:paraId="7442334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410" w:type="dxa"/>
          </w:tcPr>
          <w:p w14:paraId="2AB5632A" w14:textId="77777777" w:rsidR="00837991" w:rsidRDefault="00837991" w:rsidP="00172E1A">
            <w:pPr>
              <w:pStyle w:val="Normlbehzssal"/>
              <w:ind w:left="0" w:firstLine="0"/>
            </w:pPr>
            <w:r>
              <w:t>Nem üres a kvíz osztály tartalma</w:t>
            </w:r>
          </w:p>
        </w:tc>
      </w:tr>
    </w:tbl>
    <w:p w14:paraId="144A67B1" w14:textId="77777777" w:rsidR="00837991" w:rsidRDefault="00837991" w:rsidP="0085612A">
      <w:pPr>
        <w:pStyle w:val="Normlbehzssal"/>
        <w:spacing w:after="32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04164CC6" w14:textId="77777777" w:rsidTr="0085612A">
        <w:tc>
          <w:tcPr>
            <w:tcW w:w="4248" w:type="dxa"/>
            <w:gridSpan w:val="2"/>
          </w:tcPr>
          <w:p w14:paraId="0578BDCE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get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</w:p>
        </w:tc>
      </w:tr>
      <w:tr w:rsidR="00837991" w14:paraId="6C57E368" w14:textId="77777777" w:rsidTr="00682C94">
        <w:tc>
          <w:tcPr>
            <w:tcW w:w="1838" w:type="dxa"/>
            <w:vAlign w:val="center"/>
          </w:tcPr>
          <w:p w14:paraId="668BFF9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23D98F36" w14:textId="77777777" w:rsidR="00837991" w:rsidRDefault="00837991" w:rsidP="00172E1A">
            <w:pPr>
              <w:pStyle w:val="Normlbehzssal"/>
              <w:ind w:left="0" w:firstLine="0"/>
            </w:pPr>
            <w:r>
              <w:t>Az összes kvíz listázása</w:t>
            </w:r>
          </w:p>
        </w:tc>
      </w:tr>
      <w:tr w:rsidR="00837991" w14:paraId="38A2B70D" w14:textId="77777777" w:rsidTr="00682C94">
        <w:tc>
          <w:tcPr>
            <w:tcW w:w="1838" w:type="dxa"/>
            <w:vAlign w:val="center"/>
          </w:tcPr>
          <w:p w14:paraId="02BBEFF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7EF28344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55553521" w14:textId="77777777" w:rsidR="00837991" w:rsidRDefault="00837991" w:rsidP="0085612A">
      <w:pPr>
        <w:pStyle w:val="Normlbehzssal"/>
        <w:spacing w:after="32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08654BD6" w14:textId="77777777" w:rsidTr="0085612A">
        <w:tc>
          <w:tcPr>
            <w:tcW w:w="4248" w:type="dxa"/>
            <w:gridSpan w:val="2"/>
          </w:tcPr>
          <w:p w14:paraId="40E410CC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active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1F78AA56" w14:textId="77777777" w:rsidTr="00682C94">
        <w:tc>
          <w:tcPr>
            <w:tcW w:w="1838" w:type="dxa"/>
            <w:vAlign w:val="center"/>
          </w:tcPr>
          <w:p w14:paraId="311B0F8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762FB67C" w14:textId="77777777" w:rsidR="00837991" w:rsidRDefault="00837991" w:rsidP="00172E1A">
            <w:pPr>
              <w:pStyle w:val="Normlbehzssal"/>
              <w:ind w:left="0" w:firstLine="0"/>
            </w:pPr>
            <w:r>
              <w:t>Az aktív kvízek száma</w:t>
            </w:r>
          </w:p>
        </w:tc>
      </w:tr>
      <w:tr w:rsidR="00837991" w14:paraId="74D973DE" w14:textId="77777777" w:rsidTr="00682C94">
        <w:tc>
          <w:tcPr>
            <w:tcW w:w="1838" w:type="dxa"/>
            <w:vAlign w:val="center"/>
          </w:tcPr>
          <w:p w14:paraId="732B5F4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410" w:type="dxa"/>
          </w:tcPr>
          <w:p w14:paraId="61F45122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0799743" w14:textId="77777777" w:rsidTr="00682C94">
        <w:tc>
          <w:tcPr>
            <w:tcW w:w="1838" w:type="dxa"/>
            <w:vAlign w:val="center"/>
          </w:tcPr>
          <w:p w14:paraId="553F08C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6E40A151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aktív kvízek számával</w:t>
            </w:r>
          </w:p>
        </w:tc>
      </w:tr>
    </w:tbl>
    <w:p w14:paraId="13ACC27B" w14:textId="052C7432" w:rsidR="00837991" w:rsidRDefault="00837991" w:rsidP="0085612A">
      <w:pPr>
        <w:pStyle w:val="Normlbehzssal"/>
        <w:spacing w:after="320"/>
      </w:pPr>
    </w:p>
    <w:p w14:paraId="157265D4" w14:textId="77777777" w:rsidR="004A53D6" w:rsidRDefault="004A53D6" w:rsidP="0085612A">
      <w:pPr>
        <w:pStyle w:val="Normlbehzssal"/>
        <w:spacing w:after="320"/>
      </w:pPr>
    </w:p>
    <w:tbl>
      <w:tblPr>
        <w:tblStyle w:val="TableGrid"/>
        <w:tblW w:w="4253" w:type="dxa"/>
        <w:tblInd w:w="-147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837991" w14:paraId="4F07D12E" w14:textId="77777777" w:rsidTr="0085612A">
        <w:tc>
          <w:tcPr>
            <w:tcW w:w="4253" w:type="dxa"/>
            <w:gridSpan w:val="2"/>
          </w:tcPr>
          <w:p w14:paraId="65AD93B1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all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01863A8E" w14:textId="77777777" w:rsidTr="00682C94">
        <w:tc>
          <w:tcPr>
            <w:tcW w:w="2127" w:type="dxa"/>
            <w:vAlign w:val="center"/>
          </w:tcPr>
          <w:p w14:paraId="79F0B06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126" w:type="dxa"/>
          </w:tcPr>
          <w:p w14:paraId="21ACE97E" w14:textId="77777777" w:rsidR="00837991" w:rsidRDefault="00837991" w:rsidP="00172E1A">
            <w:pPr>
              <w:pStyle w:val="Normlbehzssal"/>
              <w:ind w:left="0" w:firstLine="0"/>
            </w:pPr>
            <w:r>
              <w:t>Az összes kvíz száma</w:t>
            </w:r>
          </w:p>
        </w:tc>
      </w:tr>
      <w:tr w:rsidR="00837991" w14:paraId="4B3FAB2A" w14:textId="77777777" w:rsidTr="00682C94">
        <w:tc>
          <w:tcPr>
            <w:tcW w:w="2127" w:type="dxa"/>
            <w:vAlign w:val="center"/>
          </w:tcPr>
          <w:p w14:paraId="1580FA6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126" w:type="dxa"/>
          </w:tcPr>
          <w:p w14:paraId="101330B1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B19402C" w14:textId="77777777" w:rsidTr="00682C94">
        <w:tc>
          <w:tcPr>
            <w:tcW w:w="2127" w:type="dxa"/>
            <w:vAlign w:val="center"/>
          </w:tcPr>
          <w:p w14:paraId="6496369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126" w:type="dxa"/>
          </w:tcPr>
          <w:p w14:paraId="71B86C22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kvíz számával</w:t>
            </w:r>
          </w:p>
        </w:tc>
      </w:tr>
    </w:tbl>
    <w:p w14:paraId="22BFC083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10"/>
      </w:tblGrid>
      <w:tr w:rsidR="00837991" w14:paraId="5DF6051C" w14:textId="77777777" w:rsidTr="0085612A">
        <w:tc>
          <w:tcPr>
            <w:tcW w:w="4253" w:type="dxa"/>
            <w:gridSpan w:val="2"/>
          </w:tcPr>
          <w:p w14:paraId="314923FA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5D4FCE">
              <w:t>first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quiz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first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question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answer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count</w:t>
            </w:r>
            <w:proofErr w:type="spellEnd"/>
          </w:p>
        </w:tc>
      </w:tr>
      <w:tr w:rsidR="00837991" w14:paraId="2E1FC302" w14:textId="77777777" w:rsidTr="00682C94">
        <w:tc>
          <w:tcPr>
            <w:tcW w:w="1843" w:type="dxa"/>
            <w:vAlign w:val="center"/>
          </w:tcPr>
          <w:p w14:paraId="422EF47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1E65454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első kérdésének válaszainak száma</w:t>
            </w:r>
          </w:p>
        </w:tc>
      </w:tr>
      <w:tr w:rsidR="00837991" w14:paraId="0D1E9280" w14:textId="77777777" w:rsidTr="00682C94">
        <w:tc>
          <w:tcPr>
            <w:tcW w:w="1843" w:type="dxa"/>
            <w:vAlign w:val="center"/>
          </w:tcPr>
          <w:p w14:paraId="1388F421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410" w:type="dxa"/>
          </w:tcPr>
          <w:p w14:paraId="080A45A5" w14:textId="77777777" w:rsidR="00837991" w:rsidRDefault="00837991" w:rsidP="00172E1A">
            <w:pPr>
              <w:pStyle w:val="Normlbehzssal"/>
              <w:ind w:left="0" w:firstLine="0"/>
            </w:pPr>
            <w:r>
              <w:t>4</w:t>
            </w:r>
          </w:p>
        </w:tc>
      </w:tr>
      <w:tr w:rsidR="00837991" w14:paraId="149E4209" w14:textId="77777777" w:rsidTr="00682C94">
        <w:tc>
          <w:tcPr>
            <w:tcW w:w="1843" w:type="dxa"/>
            <w:vAlign w:val="center"/>
          </w:tcPr>
          <w:p w14:paraId="68E6FDE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00A6A896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első kvíz első kérdésének válaszainak számával</w:t>
            </w:r>
          </w:p>
        </w:tc>
      </w:tr>
    </w:tbl>
    <w:p w14:paraId="165807F3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10"/>
      </w:tblGrid>
      <w:tr w:rsidR="00837991" w14:paraId="078DB63E" w14:textId="77777777" w:rsidTr="0085612A">
        <w:tc>
          <w:tcPr>
            <w:tcW w:w="4253" w:type="dxa"/>
            <w:gridSpan w:val="2"/>
          </w:tcPr>
          <w:p w14:paraId="4A35A87E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invalid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question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7D98FE6A" w14:textId="77777777" w:rsidTr="00682C94">
        <w:tc>
          <w:tcPr>
            <w:tcW w:w="1843" w:type="dxa"/>
            <w:vAlign w:val="center"/>
          </w:tcPr>
          <w:p w14:paraId="629516D4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0C99A69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 10</w:t>
            </w:r>
          </w:p>
        </w:tc>
      </w:tr>
      <w:tr w:rsidR="00837991" w14:paraId="2669B868" w14:textId="77777777" w:rsidTr="00682C94">
        <w:tc>
          <w:tcPr>
            <w:tcW w:w="1843" w:type="dxa"/>
            <w:vAlign w:val="center"/>
          </w:tcPr>
          <w:p w14:paraId="7165299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50FA1E50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725497F1" w14:textId="77777777" w:rsidTr="00682C94">
        <w:tc>
          <w:tcPr>
            <w:tcW w:w="1843" w:type="dxa"/>
            <w:vAlign w:val="center"/>
          </w:tcPr>
          <w:p w14:paraId="40D4435A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2A2897CF" w14:textId="77777777" w:rsidR="00837991" w:rsidRDefault="00837991" w:rsidP="00172E1A">
            <w:pPr>
              <w:pStyle w:val="Normlbehzssal"/>
              <w:ind w:left="0" w:firstLine="0"/>
            </w:pPr>
            <w:r>
              <w:t>Az első kvíznek nincs 10. kérdése</w:t>
            </w:r>
          </w:p>
        </w:tc>
      </w:tr>
    </w:tbl>
    <w:p w14:paraId="3255FE26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10"/>
      </w:tblGrid>
      <w:tr w:rsidR="00837991" w14:paraId="34CB0169" w14:textId="77777777" w:rsidTr="0085612A">
        <w:tc>
          <w:tcPr>
            <w:tcW w:w="4253" w:type="dxa"/>
            <w:gridSpan w:val="2"/>
          </w:tcPr>
          <w:p w14:paraId="2803CC8D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get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question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answer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content</w:t>
            </w:r>
            <w:proofErr w:type="spellEnd"/>
          </w:p>
        </w:tc>
      </w:tr>
      <w:tr w:rsidR="00837991" w14:paraId="1132A451" w14:textId="77777777" w:rsidTr="00682C94">
        <w:tc>
          <w:tcPr>
            <w:tcW w:w="1843" w:type="dxa"/>
            <w:vAlign w:val="center"/>
          </w:tcPr>
          <w:p w14:paraId="6B01D7D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0C2EE0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első kérdésének első válasza</w:t>
            </w:r>
          </w:p>
        </w:tc>
      </w:tr>
      <w:tr w:rsidR="00837991" w14:paraId="1F485C2C" w14:textId="77777777" w:rsidTr="00682C94">
        <w:tc>
          <w:tcPr>
            <w:tcW w:w="1843" w:type="dxa"/>
            <w:vAlign w:val="center"/>
          </w:tcPr>
          <w:p w14:paraId="5ED6711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tartalom</w:t>
            </w:r>
          </w:p>
        </w:tc>
        <w:tc>
          <w:tcPr>
            <w:tcW w:w="2410" w:type="dxa"/>
          </w:tcPr>
          <w:p w14:paraId="63BE86DB" w14:textId="77777777" w:rsidR="00837991" w:rsidRDefault="00837991" w:rsidP="00172E1A">
            <w:pPr>
              <w:pStyle w:val="Normlbehzssal"/>
              <w:ind w:left="0" w:firstLine="0"/>
            </w:pPr>
            <w:r>
              <w:t>Első kvíz első kérdés első válaszlehetőség</w:t>
            </w:r>
          </w:p>
        </w:tc>
      </w:tr>
      <w:tr w:rsidR="00837991" w14:paraId="69884218" w14:textId="77777777" w:rsidTr="00682C94">
        <w:tc>
          <w:tcPr>
            <w:tcW w:w="1843" w:type="dxa"/>
            <w:vAlign w:val="center"/>
          </w:tcPr>
          <w:p w14:paraId="3604CAF1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70EA59E9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 tartalommal</w:t>
            </w:r>
          </w:p>
        </w:tc>
      </w:tr>
    </w:tbl>
    <w:p w14:paraId="2B5C75B3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10"/>
      </w:tblGrid>
      <w:tr w:rsidR="00837991" w14:paraId="74CAD2CF" w14:textId="77777777" w:rsidTr="0085612A">
        <w:tc>
          <w:tcPr>
            <w:tcW w:w="4253" w:type="dxa"/>
            <w:gridSpan w:val="2"/>
          </w:tcPr>
          <w:p w14:paraId="151C2BD9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invalid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answer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7A991BB7" w14:textId="77777777" w:rsidTr="00682C94">
        <w:tc>
          <w:tcPr>
            <w:tcW w:w="1843" w:type="dxa"/>
            <w:vAlign w:val="center"/>
          </w:tcPr>
          <w:p w14:paraId="24064B2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207D1B9D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Az első kvíz első kérdésének válaszainak száma 10 </w:t>
            </w:r>
          </w:p>
        </w:tc>
      </w:tr>
      <w:tr w:rsidR="00837991" w14:paraId="6704C44D" w14:textId="77777777" w:rsidTr="00682C94">
        <w:tc>
          <w:tcPr>
            <w:tcW w:w="1843" w:type="dxa"/>
            <w:vAlign w:val="center"/>
          </w:tcPr>
          <w:p w14:paraId="5EC938D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68963F3C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2CE1A2F1" w14:textId="77777777" w:rsidTr="00682C94">
        <w:tc>
          <w:tcPr>
            <w:tcW w:w="1843" w:type="dxa"/>
            <w:vAlign w:val="center"/>
          </w:tcPr>
          <w:p w14:paraId="3CEBA034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366DC9C0" w14:textId="77777777" w:rsidR="00837991" w:rsidRDefault="00837991" w:rsidP="00172E1A">
            <w:pPr>
              <w:pStyle w:val="Normlbehzssal"/>
              <w:ind w:left="0" w:firstLine="0"/>
            </w:pPr>
            <w:r>
              <w:t>Az első kérdésnek nincs 10. válasza</w:t>
            </w:r>
          </w:p>
        </w:tc>
      </w:tr>
    </w:tbl>
    <w:p w14:paraId="6734C95F" w14:textId="60B92A50" w:rsidR="00837991" w:rsidRDefault="00837991" w:rsidP="00837991">
      <w:pPr>
        <w:pStyle w:val="Normlbehzssal"/>
      </w:pPr>
    </w:p>
    <w:p w14:paraId="3A993706" w14:textId="77777777" w:rsidR="004A53D6" w:rsidRDefault="004A53D6" w:rsidP="00837991">
      <w:pPr>
        <w:pStyle w:val="Normlbehzssal"/>
      </w:pPr>
    </w:p>
    <w:tbl>
      <w:tblPr>
        <w:tblStyle w:val="TableGrid"/>
        <w:tblW w:w="4253" w:type="dxa"/>
        <w:tblInd w:w="137" w:type="dxa"/>
        <w:tblLook w:val="04A0" w:firstRow="1" w:lastRow="0" w:firstColumn="1" w:lastColumn="0" w:noHBand="0" w:noVBand="1"/>
      </w:tblPr>
      <w:tblGrid>
        <w:gridCol w:w="1559"/>
        <w:gridCol w:w="2694"/>
      </w:tblGrid>
      <w:tr w:rsidR="00837991" w14:paraId="73118616" w14:textId="77777777" w:rsidTr="00B25D91">
        <w:tc>
          <w:tcPr>
            <w:tcW w:w="4253" w:type="dxa"/>
            <w:gridSpan w:val="2"/>
          </w:tcPr>
          <w:p w14:paraId="6F1E28D6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questions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02D0FB41" w14:textId="77777777" w:rsidTr="00682C94">
        <w:tc>
          <w:tcPr>
            <w:tcW w:w="1559" w:type="dxa"/>
            <w:vAlign w:val="center"/>
          </w:tcPr>
          <w:p w14:paraId="0251ED0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94" w:type="dxa"/>
          </w:tcPr>
          <w:p w14:paraId="1BFE38AD" w14:textId="77777777" w:rsidR="00837991" w:rsidRDefault="00837991" w:rsidP="00172E1A">
            <w:pPr>
              <w:pStyle w:val="Normlbehzssal"/>
              <w:ind w:left="0" w:firstLine="0"/>
            </w:pPr>
            <w:r>
              <w:t>Az összes kérdés száma</w:t>
            </w:r>
          </w:p>
        </w:tc>
      </w:tr>
      <w:tr w:rsidR="00837991" w14:paraId="75BD3890" w14:textId="77777777" w:rsidTr="00682C94">
        <w:tc>
          <w:tcPr>
            <w:tcW w:w="1559" w:type="dxa"/>
            <w:vAlign w:val="center"/>
          </w:tcPr>
          <w:p w14:paraId="26438BC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694" w:type="dxa"/>
          </w:tcPr>
          <w:p w14:paraId="08566715" w14:textId="77777777" w:rsidR="00837991" w:rsidRDefault="00837991" w:rsidP="00172E1A">
            <w:pPr>
              <w:pStyle w:val="Normlbehzssal"/>
              <w:ind w:left="0" w:firstLine="0"/>
            </w:pPr>
            <w:r>
              <w:t>6</w:t>
            </w:r>
          </w:p>
        </w:tc>
      </w:tr>
      <w:tr w:rsidR="00837991" w14:paraId="6A6D68F9" w14:textId="77777777" w:rsidTr="00682C94">
        <w:tc>
          <w:tcPr>
            <w:tcW w:w="1559" w:type="dxa"/>
            <w:vAlign w:val="center"/>
          </w:tcPr>
          <w:p w14:paraId="772FE56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94" w:type="dxa"/>
          </w:tcPr>
          <w:p w14:paraId="038041EA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kérdés számával</w:t>
            </w:r>
          </w:p>
        </w:tc>
      </w:tr>
    </w:tbl>
    <w:p w14:paraId="026116CA" w14:textId="77777777" w:rsidR="00837991" w:rsidRDefault="00837991" w:rsidP="00837991">
      <w:pPr>
        <w:pStyle w:val="Normlbehzssal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517C574D" w14:textId="77777777" w:rsidTr="0085612A">
        <w:tc>
          <w:tcPr>
            <w:tcW w:w="4248" w:type="dxa"/>
            <w:gridSpan w:val="2"/>
          </w:tcPr>
          <w:p w14:paraId="61B4004C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question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37AE593C" w14:textId="77777777" w:rsidTr="00682C94">
        <w:tc>
          <w:tcPr>
            <w:tcW w:w="1838" w:type="dxa"/>
            <w:vAlign w:val="center"/>
          </w:tcPr>
          <w:p w14:paraId="2A2E00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1E2DFBE" w14:textId="77777777" w:rsidR="00837991" w:rsidRDefault="00837991" w:rsidP="00172E1A">
            <w:pPr>
              <w:pStyle w:val="Normlbehzssal"/>
              <w:ind w:left="0" w:firstLine="0"/>
            </w:pPr>
            <w:r>
              <w:t>A kérdés osztály tartalma</w:t>
            </w:r>
          </w:p>
        </w:tc>
      </w:tr>
      <w:tr w:rsidR="00837991" w14:paraId="553AAA0A" w14:textId="77777777" w:rsidTr="00682C94">
        <w:tc>
          <w:tcPr>
            <w:tcW w:w="1838" w:type="dxa"/>
            <w:vAlign w:val="center"/>
          </w:tcPr>
          <w:p w14:paraId="36A22B2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065DBD7A" w14:textId="77777777" w:rsidR="00837991" w:rsidRDefault="00837991" w:rsidP="00172E1A">
            <w:pPr>
              <w:pStyle w:val="Normlbehzssal"/>
              <w:ind w:left="0" w:firstLine="0"/>
            </w:pPr>
            <w:r>
              <w:t>Nem üres a kérdés osztály tartalma</w:t>
            </w:r>
          </w:p>
        </w:tc>
      </w:tr>
    </w:tbl>
    <w:p w14:paraId="469A2EBA" w14:textId="77777777" w:rsidR="00837991" w:rsidRDefault="00837991" w:rsidP="00837991">
      <w:pPr>
        <w:pStyle w:val="Normlbehzssal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1C13C1C8" w14:textId="77777777" w:rsidTr="0085612A">
        <w:tc>
          <w:tcPr>
            <w:tcW w:w="4248" w:type="dxa"/>
            <w:gridSpan w:val="2"/>
          </w:tcPr>
          <w:p w14:paraId="23FF8165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answer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7A1B6AFA" w14:textId="77777777" w:rsidTr="00682C94">
        <w:tc>
          <w:tcPr>
            <w:tcW w:w="1838" w:type="dxa"/>
            <w:vAlign w:val="center"/>
          </w:tcPr>
          <w:p w14:paraId="3CFDD11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704AA150" w14:textId="77777777" w:rsidR="00837991" w:rsidRDefault="00837991" w:rsidP="00172E1A">
            <w:pPr>
              <w:pStyle w:val="Normlbehzssal"/>
              <w:ind w:left="0" w:firstLine="0"/>
            </w:pPr>
            <w:r>
              <w:t>Az összes válasz száma</w:t>
            </w:r>
          </w:p>
        </w:tc>
      </w:tr>
      <w:tr w:rsidR="00837991" w14:paraId="73C11F53" w14:textId="77777777" w:rsidTr="00682C94">
        <w:tc>
          <w:tcPr>
            <w:tcW w:w="1838" w:type="dxa"/>
            <w:vAlign w:val="center"/>
          </w:tcPr>
          <w:p w14:paraId="08E3EE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410" w:type="dxa"/>
          </w:tcPr>
          <w:p w14:paraId="2B4E3E84" w14:textId="77777777" w:rsidR="00837991" w:rsidRDefault="00837991" w:rsidP="00172E1A">
            <w:pPr>
              <w:pStyle w:val="Normlbehzssal"/>
              <w:ind w:left="0" w:firstLine="0"/>
            </w:pPr>
            <w:r>
              <w:t>18</w:t>
            </w:r>
          </w:p>
        </w:tc>
      </w:tr>
      <w:tr w:rsidR="00837991" w14:paraId="5BAE1386" w14:textId="77777777" w:rsidTr="00682C94">
        <w:tc>
          <w:tcPr>
            <w:tcW w:w="1838" w:type="dxa"/>
            <w:vAlign w:val="center"/>
          </w:tcPr>
          <w:p w14:paraId="52DB970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4D3DECB1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válasz számával</w:t>
            </w:r>
          </w:p>
        </w:tc>
      </w:tr>
    </w:tbl>
    <w:p w14:paraId="402FD19F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837991" w14:paraId="0CF3E0FD" w14:textId="77777777" w:rsidTr="00B25D91">
        <w:tc>
          <w:tcPr>
            <w:tcW w:w="4253" w:type="dxa"/>
            <w:gridSpan w:val="2"/>
          </w:tcPr>
          <w:p w14:paraId="0589A7B8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answer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1B12B601" w14:textId="77777777" w:rsidTr="00682C94">
        <w:tc>
          <w:tcPr>
            <w:tcW w:w="2127" w:type="dxa"/>
            <w:vAlign w:val="center"/>
          </w:tcPr>
          <w:p w14:paraId="030B04A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126" w:type="dxa"/>
          </w:tcPr>
          <w:p w14:paraId="58BE6417" w14:textId="77777777" w:rsidR="00837991" w:rsidRDefault="00837991" w:rsidP="00172E1A">
            <w:pPr>
              <w:pStyle w:val="Normlbehzssal"/>
              <w:ind w:left="0" w:firstLine="0"/>
            </w:pPr>
            <w:r>
              <w:t>A válasz osztály tartalma</w:t>
            </w:r>
          </w:p>
        </w:tc>
      </w:tr>
      <w:tr w:rsidR="00837991" w14:paraId="4A179404" w14:textId="77777777" w:rsidTr="00682C94">
        <w:tc>
          <w:tcPr>
            <w:tcW w:w="2127" w:type="dxa"/>
            <w:vAlign w:val="center"/>
          </w:tcPr>
          <w:p w14:paraId="37DD013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126" w:type="dxa"/>
          </w:tcPr>
          <w:p w14:paraId="3484149D" w14:textId="77777777" w:rsidR="00837991" w:rsidRDefault="00837991" w:rsidP="00172E1A">
            <w:pPr>
              <w:pStyle w:val="Normlbehzssal"/>
              <w:ind w:left="0" w:firstLine="0"/>
            </w:pPr>
            <w:r>
              <w:t>Nem üres a válasz osztály tartalma</w:t>
            </w:r>
          </w:p>
        </w:tc>
      </w:tr>
    </w:tbl>
    <w:p w14:paraId="05963426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837991" w14:paraId="3FFFF65A" w14:textId="77777777" w:rsidTr="0085612A">
        <w:tc>
          <w:tcPr>
            <w:tcW w:w="4253" w:type="dxa"/>
            <w:gridSpan w:val="2"/>
          </w:tcPr>
          <w:p w14:paraId="6E5B4F5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users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0781A943" w14:textId="77777777" w:rsidTr="00682C94">
        <w:tc>
          <w:tcPr>
            <w:tcW w:w="2127" w:type="dxa"/>
            <w:vAlign w:val="center"/>
          </w:tcPr>
          <w:p w14:paraId="599ABF9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126" w:type="dxa"/>
          </w:tcPr>
          <w:p w14:paraId="20B62A4E" w14:textId="77777777" w:rsidR="00837991" w:rsidRDefault="00837991" w:rsidP="00172E1A">
            <w:pPr>
              <w:pStyle w:val="Normlbehzssal"/>
              <w:ind w:left="0" w:firstLine="0"/>
            </w:pPr>
            <w:r>
              <w:t>Az összes felhasználó száma</w:t>
            </w:r>
          </w:p>
        </w:tc>
      </w:tr>
      <w:tr w:rsidR="00837991" w14:paraId="476661FD" w14:textId="77777777" w:rsidTr="00682C94">
        <w:tc>
          <w:tcPr>
            <w:tcW w:w="2127" w:type="dxa"/>
            <w:vAlign w:val="center"/>
          </w:tcPr>
          <w:p w14:paraId="1447284A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126" w:type="dxa"/>
          </w:tcPr>
          <w:p w14:paraId="08E15429" w14:textId="77777777" w:rsidR="00837991" w:rsidRDefault="00837991" w:rsidP="00172E1A">
            <w:pPr>
              <w:pStyle w:val="Normlbehzssal"/>
              <w:ind w:left="0" w:firstLine="0"/>
            </w:pPr>
            <w:r>
              <w:t>7</w:t>
            </w:r>
          </w:p>
        </w:tc>
      </w:tr>
      <w:tr w:rsidR="00837991" w14:paraId="40FFC0AA" w14:textId="77777777" w:rsidTr="00682C94">
        <w:tc>
          <w:tcPr>
            <w:tcW w:w="2127" w:type="dxa"/>
            <w:vAlign w:val="center"/>
          </w:tcPr>
          <w:p w14:paraId="3DCA107C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126" w:type="dxa"/>
          </w:tcPr>
          <w:p w14:paraId="0BE73C44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felhasználó számával</w:t>
            </w:r>
          </w:p>
        </w:tc>
      </w:tr>
    </w:tbl>
    <w:p w14:paraId="2E8F09EF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837991" w14:paraId="104E891C" w14:textId="77777777" w:rsidTr="0085612A">
        <w:tc>
          <w:tcPr>
            <w:tcW w:w="4253" w:type="dxa"/>
            <w:gridSpan w:val="2"/>
          </w:tcPr>
          <w:p w14:paraId="407CD6F0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user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39ABBEB8" w14:textId="77777777" w:rsidTr="00682C94">
        <w:tc>
          <w:tcPr>
            <w:tcW w:w="2127" w:type="dxa"/>
            <w:vAlign w:val="center"/>
          </w:tcPr>
          <w:p w14:paraId="2FEEBB6F" w14:textId="77777777" w:rsidR="00837991" w:rsidRDefault="00837991" w:rsidP="00600BFD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126" w:type="dxa"/>
          </w:tcPr>
          <w:p w14:paraId="74995701" w14:textId="77777777" w:rsidR="00837991" w:rsidRDefault="00837991" w:rsidP="00172E1A">
            <w:pPr>
              <w:pStyle w:val="Normlbehzssal"/>
              <w:ind w:left="0" w:firstLine="0"/>
            </w:pPr>
            <w:r>
              <w:t>A felhasználó osztály tartalma</w:t>
            </w:r>
          </w:p>
        </w:tc>
      </w:tr>
      <w:tr w:rsidR="00837991" w14:paraId="6D36CD9E" w14:textId="77777777" w:rsidTr="00682C94">
        <w:tc>
          <w:tcPr>
            <w:tcW w:w="2127" w:type="dxa"/>
            <w:vAlign w:val="center"/>
          </w:tcPr>
          <w:p w14:paraId="0CC06E5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126" w:type="dxa"/>
          </w:tcPr>
          <w:p w14:paraId="4D55BCBF" w14:textId="77777777" w:rsidR="00837991" w:rsidRDefault="00837991" w:rsidP="00172E1A">
            <w:pPr>
              <w:pStyle w:val="Normlbehzssal"/>
              <w:ind w:left="0" w:firstLine="0"/>
            </w:pPr>
            <w:r>
              <w:t>Nem üres a felhasználó osztály tartalma</w:t>
            </w:r>
          </w:p>
        </w:tc>
      </w:tr>
    </w:tbl>
    <w:p w14:paraId="6A7B0541" w14:textId="77777777" w:rsidR="00837991" w:rsidRDefault="00837991" w:rsidP="00B25D91">
      <w:pPr>
        <w:pStyle w:val="Normlbehzssal"/>
        <w:ind w:left="0" w:firstLine="0"/>
        <w:sectPr w:rsidR="00837991" w:rsidSect="0068331F">
          <w:headerReference w:type="first" r:id="rId26"/>
          <w:footerReference w:type="first" r:id="rId27"/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7A8B3C2E" w14:textId="34FB713B" w:rsidR="00837991" w:rsidRDefault="009306BB" w:rsidP="00837991">
      <w:pPr>
        <w:pStyle w:val="Heading3Quizion"/>
        <w:numPr>
          <w:ilvl w:val="2"/>
          <w:numId w:val="1"/>
        </w:numPr>
      </w:pPr>
      <w:r>
        <w:t>Adminisztrációs</w:t>
      </w:r>
      <w:r w:rsidR="00837991">
        <w:t xml:space="preserve"> tesztesetek</w:t>
      </w:r>
    </w:p>
    <w:p w14:paraId="4A90B628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6BE60AD1" w14:textId="77777777" w:rsidTr="00FA1A95">
        <w:tc>
          <w:tcPr>
            <w:tcW w:w="4248" w:type="dxa"/>
            <w:gridSpan w:val="2"/>
          </w:tcPr>
          <w:p w14:paraId="2CA909B4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questions</w:t>
            </w:r>
            <w:proofErr w:type="spellEnd"/>
          </w:p>
        </w:tc>
      </w:tr>
      <w:tr w:rsidR="00837991" w14:paraId="22E19868" w14:textId="77777777" w:rsidTr="009A0A75">
        <w:tc>
          <w:tcPr>
            <w:tcW w:w="1838" w:type="dxa"/>
            <w:vAlign w:val="center"/>
          </w:tcPr>
          <w:p w14:paraId="7339D841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0D2A17D9" w14:textId="77777777" w:rsidR="00837991" w:rsidRDefault="00837991" w:rsidP="00172E1A">
            <w:pPr>
              <w:pStyle w:val="Normlbehzssal"/>
              <w:ind w:left="0" w:firstLine="0"/>
            </w:pPr>
            <w:r>
              <w:t>Összes kérdés listázása</w:t>
            </w:r>
          </w:p>
        </w:tc>
      </w:tr>
      <w:tr w:rsidR="00837991" w14:paraId="3E0D21EF" w14:textId="77777777" w:rsidTr="009A0A75">
        <w:tc>
          <w:tcPr>
            <w:tcW w:w="1838" w:type="dxa"/>
            <w:vAlign w:val="center"/>
          </w:tcPr>
          <w:p w14:paraId="43A08694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0057A978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18DB904A" w14:textId="77777777" w:rsidR="00837991" w:rsidRDefault="00837991" w:rsidP="00837991">
      <w:pPr>
        <w:pStyle w:val="Normlbehzssal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0B408CA3" w14:textId="77777777" w:rsidTr="00FA1A95">
        <w:tc>
          <w:tcPr>
            <w:tcW w:w="4248" w:type="dxa"/>
            <w:gridSpan w:val="2"/>
          </w:tcPr>
          <w:p w14:paraId="3A3B2D2B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answers</w:t>
            </w:r>
            <w:proofErr w:type="spellEnd"/>
          </w:p>
        </w:tc>
      </w:tr>
      <w:tr w:rsidR="00837991" w14:paraId="0B63016E" w14:textId="77777777" w:rsidTr="009A0A75">
        <w:tc>
          <w:tcPr>
            <w:tcW w:w="1838" w:type="dxa"/>
            <w:vAlign w:val="center"/>
          </w:tcPr>
          <w:p w14:paraId="465FFDAA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B93424A" w14:textId="77777777" w:rsidR="00837991" w:rsidRDefault="00837991" w:rsidP="00172E1A">
            <w:pPr>
              <w:pStyle w:val="Normlbehzssal"/>
              <w:ind w:left="0" w:firstLine="0"/>
            </w:pPr>
            <w:r>
              <w:t>Összes válasz listázása</w:t>
            </w:r>
          </w:p>
        </w:tc>
      </w:tr>
      <w:tr w:rsidR="00837991" w14:paraId="3CD71A95" w14:textId="77777777" w:rsidTr="009A0A75">
        <w:tc>
          <w:tcPr>
            <w:tcW w:w="1838" w:type="dxa"/>
            <w:vAlign w:val="center"/>
          </w:tcPr>
          <w:p w14:paraId="703A85D7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102D81BE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2323A7B0" w14:textId="77777777" w:rsidR="00837991" w:rsidRDefault="00837991" w:rsidP="00837991">
      <w:pPr>
        <w:pStyle w:val="Normlbehzssal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4A43D955" w14:textId="77777777" w:rsidTr="00FA1A95">
        <w:tc>
          <w:tcPr>
            <w:tcW w:w="4248" w:type="dxa"/>
            <w:gridSpan w:val="2"/>
          </w:tcPr>
          <w:p w14:paraId="29E4D172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admins</w:t>
            </w:r>
            <w:proofErr w:type="spellEnd"/>
          </w:p>
        </w:tc>
      </w:tr>
      <w:tr w:rsidR="00837991" w14:paraId="628618F6" w14:textId="77777777" w:rsidTr="009A0A75">
        <w:tc>
          <w:tcPr>
            <w:tcW w:w="1838" w:type="dxa"/>
            <w:vAlign w:val="center"/>
          </w:tcPr>
          <w:p w14:paraId="27F56055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0B7D572D" w14:textId="5BE4B1C9" w:rsidR="00837991" w:rsidRDefault="00837991" w:rsidP="00172E1A">
            <w:pPr>
              <w:pStyle w:val="Normlbehzssal"/>
              <w:ind w:left="0" w:firstLine="0"/>
            </w:pPr>
            <w:r>
              <w:t>Összes admin</w:t>
            </w:r>
            <w:r w:rsidR="00D54029">
              <w:t>isztrátor</w:t>
            </w:r>
            <w:r>
              <w:t xml:space="preserve"> listázása</w:t>
            </w:r>
          </w:p>
        </w:tc>
      </w:tr>
      <w:tr w:rsidR="00837991" w14:paraId="09041493" w14:textId="77777777" w:rsidTr="009A0A75">
        <w:tc>
          <w:tcPr>
            <w:tcW w:w="1838" w:type="dxa"/>
            <w:vAlign w:val="center"/>
          </w:tcPr>
          <w:p w14:paraId="4D78775F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218867D5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C95F5BC" w14:textId="77777777" w:rsidR="00837991" w:rsidRDefault="00837991" w:rsidP="00837991">
      <w:pPr>
        <w:pStyle w:val="Normlbehzssal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661651DF" w14:textId="77777777" w:rsidTr="00FA1A95">
        <w:tc>
          <w:tcPr>
            <w:tcW w:w="4248" w:type="dxa"/>
            <w:gridSpan w:val="2"/>
          </w:tcPr>
          <w:p w14:paraId="20011F31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users</w:t>
            </w:r>
            <w:proofErr w:type="spellEnd"/>
          </w:p>
        </w:tc>
      </w:tr>
      <w:tr w:rsidR="00837991" w14:paraId="389844B9" w14:textId="77777777" w:rsidTr="009A0A75">
        <w:tc>
          <w:tcPr>
            <w:tcW w:w="1838" w:type="dxa"/>
            <w:vAlign w:val="center"/>
          </w:tcPr>
          <w:p w14:paraId="014FC543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C4F485F" w14:textId="04DC537D" w:rsidR="00837991" w:rsidRDefault="00837991" w:rsidP="00172E1A">
            <w:pPr>
              <w:pStyle w:val="Normlbehzssal"/>
              <w:ind w:left="0" w:firstLine="0"/>
            </w:pPr>
            <w:r>
              <w:t>Összes felhasználó</w:t>
            </w:r>
            <w:r w:rsidR="00031F5A">
              <w:t xml:space="preserve"> </w:t>
            </w:r>
            <w:r>
              <w:t>listázása</w:t>
            </w:r>
          </w:p>
        </w:tc>
      </w:tr>
      <w:tr w:rsidR="00837991" w14:paraId="6CBD17C1" w14:textId="77777777" w:rsidTr="009A0A75">
        <w:tc>
          <w:tcPr>
            <w:tcW w:w="1838" w:type="dxa"/>
            <w:vAlign w:val="center"/>
          </w:tcPr>
          <w:p w14:paraId="449134EA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11A7C855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2D452DC4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837991" w14:paraId="6D8A0B7F" w14:textId="77777777" w:rsidTr="00FA1A95">
        <w:tc>
          <w:tcPr>
            <w:tcW w:w="4253" w:type="dxa"/>
            <w:gridSpan w:val="2"/>
          </w:tcPr>
          <w:p w14:paraId="51F98C5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questions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with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bad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url</w:t>
            </w:r>
            <w:proofErr w:type="spellEnd"/>
          </w:p>
        </w:tc>
      </w:tr>
      <w:tr w:rsidR="00837991" w14:paraId="4DF9E681" w14:textId="77777777" w:rsidTr="009A0A75">
        <w:tc>
          <w:tcPr>
            <w:tcW w:w="1276" w:type="dxa"/>
            <w:vAlign w:val="center"/>
          </w:tcPr>
          <w:p w14:paraId="5C60AD6A" w14:textId="77777777" w:rsidR="00FA1A95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63E7E6D1" w14:textId="420F3492" w:rsidR="00837991" w:rsidRDefault="00837991" w:rsidP="009A0A75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2977" w:type="dxa"/>
          </w:tcPr>
          <w:p w14:paraId="528EDE7B" w14:textId="77777777" w:rsidR="00837991" w:rsidRDefault="00837991" w:rsidP="00172E1A">
            <w:pPr>
              <w:pStyle w:val="Normlbehzssal"/>
              <w:ind w:left="0" w:firstLine="0"/>
            </w:pPr>
            <w:r>
              <w:t>Összes kérdés listázása nem jó URL használatával</w:t>
            </w:r>
          </w:p>
        </w:tc>
      </w:tr>
      <w:tr w:rsidR="00837991" w14:paraId="1DF40E86" w14:textId="77777777" w:rsidTr="009A0A75">
        <w:tc>
          <w:tcPr>
            <w:tcW w:w="1276" w:type="dxa"/>
            <w:vAlign w:val="center"/>
          </w:tcPr>
          <w:p w14:paraId="3338A753" w14:textId="77777777" w:rsidR="00FA1A95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Várt </w:t>
            </w:r>
          </w:p>
          <w:p w14:paraId="070CCA31" w14:textId="03E99653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977" w:type="dxa"/>
          </w:tcPr>
          <w:p w14:paraId="10B57FC9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36DDEF9D" w14:textId="77777777" w:rsidR="00837991" w:rsidRDefault="00837991" w:rsidP="00837991">
      <w:pPr>
        <w:pStyle w:val="Normlbehzssal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837991" w14:paraId="1CF9E2CF" w14:textId="77777777" w:rsidTr="00FA1A95">
        <w:tc>
          <w:tcPr>
            <w:tcW w:w="4253" w:type="dxa"/>
            <w:gridSpan w:val="2"/>
          </w:tcPr>
          <w:p w14:paraId="7B3E3811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grant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user</w:t>
            </w:r>
            <w:proofErr w:type="spellEnd"/>
          </w:p>
        </w:tc>
      </w:tr>
      <w:tr w:rsidR="00837991" w14:paraId="00B7B906" w14:textId="77777777" w:rsidTr="009A0A75">
        <w:tc>
          <w:tcPr>
            <w:tcW w:w="1276" w:type="dxa"/>
            <w:vAlign w:val="center"/>
          </w:tcPr>
          <w:p w14:paraId="55A5C0F9" w14:textId="77777777" w:rsidR="00FA1A95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397ED1C7" w14:textId="1F77E555" w:rsidR="00837991" w:rsidRDefault="00837991" w:rsidP="009A0A75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2977" w:type="dxa"/>
          </w:tcPr>
          <w:p w14:paraId="51428A12" w14:textId="0A94BCD3" w:rsidR="00837991" w:rsidRDefault="00837991" w:rsidP="00172E1A">
            <w:pPr>
              <w:pStyle w:val="Normlbehzssal"/>
              <w:ind w:left="0" w:firstLine="0"/>
            </w:pPr>
            <w:r>
              <w:t xml:space="preserve">Egy adott felhasználónak </w:t>
            </w:r>
            <w:r w:rsidR="00950C63">
              <w:t>adminisztrátori</w:t>
            </w:r>
            <w:r>
              <w:t xml:space="preserve"> jog biztosítása</w:t>
            </w:r>
          </w:p>
        </w:tc>
      </w:tr>
      <w:tr w:rsidR="00837991" w14:paraId="7446F3C9" w14:textId="77777777" w:rsidTr="009A0A75">
        <w:tc>
          <w:tcPr>
            <w:tcW w:w="1276" w:type="dxa"/>
            <w:vAlign w:val="center"/>
          </w:tcPr>
          <w:p w14:paraId="4EF7FA2F" w14:textId="77777777" w:rsidR="00FA1A95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Várt </w:t>
            </w:r>
          </w:p>
          <w:p w14:paraId="2341BE8C" w14:textId="52E8FB27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977" w:type="dxa"/>
          </w:tcPr>
          <w:p w14:paraId="2C37D083" w14:textId="77777777" w:rsidR="00837991" w:rsidRDefault="00837991" w:rsidP="00172E1A">
            <w:pPr>
              <w:pStyle w:val="Normlbehzssal"/>
              <w:ind w:left="0" w:firstLine="0"/>
            </w:pPr>
            <w:r>
              <w:t>204</w:t>
            </w:r>
          </w:p>
        </w:tc>
      </w:tr>
    </w:tbl>
    <w:p w14:paraId="6103656F" w14:textId="5E5A2BD8" w:rsidR="00837991" w:rsidRDefault="00837991" w:rsidP="00837991">
      <w:pPr>
        <w:pStyle w:val="Normlbehzssal"/>
      </w:pPr>
    </w:p>
    <w:p w14:paraId="4450E180" w14:textId="6DE7B1C8" w:rsidR="00A8212E" w:rsidRDefault="00A8212E" w:rsidP="00837991">
      <w:pPr>
        <w:pStyle w:val="Normlbehzssal"/>
      </w:pPr>
    </w:p>
    <w:p w14:paraId="6C9C2E07" w14:textId="3E9EC3CB" w:rsidR="00A8212E" w:rsidRDefault="00A8212E" w:rsidP="00837991">
      <w:pPr>
        <w:pStyle w:val="Normlbehzssal"/>
      </w:pPr>
    </w:p>
    <w:p w14:paraId="6BCA2952" w14:textId="77777777" w:rsidR="00A8212E" w:rsidRDefault="00A8212E" w:rsidP="00837991">
      <w:pPr>
        <w:pStyle w:val="Normlbehzssal"/>
      </w:pPr>
    </w:p>
    <w:tbl>
      <w:tblPr>
        <w:tblStyle w:val="TableGrid"/>
        <w:tblW w:w="4253" w:type="dxa"/>
        <w:tblInd w:w="137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837991" w14:paraId="5F9FDC95" w14:textId="77777777" w:rsidTr="00A8212E">
        <w:tc>
          <w:tcPr>
            <w:tcW w:w="4253" w:type="dxa"/>
            <w:gridSpan w:val="2"/>
          </w:tcPr>
          <w:p w14:paraId="5A573BD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lastRenderedPageBreak/>
              <w:t>revoke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user</w:t>
            </w:r>
            <w:proofErr w:type="spellEnd"/>
          </w:p>
        </w:tc>
      </w:tr>
      <w:tr w:rsidR="00837991" w14:paraId="3210F850" w14:textId="77777777" w:rsidTr="009A0A75">
        <w:tc>
          <w:tcPr>
            <w:tcW w:w="1276" w:type="dxa"/>
            <w:vAlign w:val="center"/>
          </w:tcPr>
          <w:p w14:paraId="7E7BACB4" w14:textId="77777777" w:rsidR="00FA1A95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12DE176C" w14:textId="1A45AFF3" w:rsidR="00837991" w:rsidRDefault="00837991" w:rsidP="009A0A75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2977" w:type="dxa"/>
          </w:tcPr>
          <w:p w14:paraId="6D355529" w14:textId="332DA0FA" w:rsidR="00837991" w:rsidRDefault="00837991" w:rsidP="00172E1A">
            <w:pPr>
              <w:pStyle w:val="Normlbehzssal"/>
              <w:ind w:left="0" w:firstLine="0"/>
            </w:pPr>
            <w:r>
              <w:t>Egy adott felhasználótól az admin</w:t>
            </w:r>
            <w:r w:rsidR="00D54029">
              <w:t>isztrátori</w:t>
            </w:r>
            <w:r>
              <w:t xml:space="preserve"> jog elvétele</w:t>
            </w:r>
          </w:p>
        </w:tc>
      </w:tr>
      <w:tr w:rsidR="00837991" w14:paraId="5F4DA6AB" w14:textId="77777777" w:rsidTr="009A0A75">
        <w:tc>
          <w:tcPr>
            <w:tcW w:w="1276" w:type="dxa"/>
            <w:vAlign w:val="center"/>
          </w:tcPr>
          <w:p w14:paraId="58957B50" w14:textId="37A6543F" w:rsidR="00FA1A95" w:rsidRDefault="00837991" w:rsidP="009A0A75">
            <w:pPr>
              <w:pStyle w:val="Normlbehzssal"/>
              <w:ind w:left="0" w:firstLine="0"/>
              <w:jc w:val="left"/>
            </w:pPr>
            <w:r>
              <w:t>Várt</w:t>
            </w:r>
          </w:p>
          <w:p w14:paraId="5012D6A0" w14:textId="699D74C4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977" w:type="dxa"/>
          </w:tcPr>
          <w:p w14:paraId="7DC08F7D" w14:textId="77777777" w:rsidR="00837991" w:rsidRDefault="00837991" w:rsidP="00172E1A">
            <w:pPr>
              <w:pStyle w:val="Normlbehzssal"/>
              <w:ind w:left="0" w:firstLine="0"/>
            </w:pPr>
            <w:r>
              <w:t>204</w:t>
            </w:r>
          </w:p>
        </w:tc>
      </w:tr>
    </w:tbl>
    <w:p w14:paraId="40FFDC7E" w14:textId="77777777" w:rsidR="00837991" w:rsidRDefault="00837991" w:rsidP="00A8212E">
      <w:pPr>
        <w:pStyle w:val="Normlbehzssal"/>
        <w:spacing w:after="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3B308111" w14:textId="77777777" w:rsidTr="00A422E8">
        <w:tc>
          <w:tcPr>
            <w:tcW w:w="4248" w:type="dxa"/>
            <w:gridSpan w:val="2"/>
          </w:tcPr>
          <w:p w14:paraId="32BA969B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revoke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own</w:t>
            </w:r>
            <w:proofErr w:type="spellEnd"/>
          </w:p>
        </w:tc>
      </w:tr>
      <w:tr w:rsidR="00837991" w14:paraId="3DA8581D" w14:textId="77777777" w:rsidTr="009A0A75">
        <w:tc>
          <w:tcPr>
            <w:tcW w:w="1271" w:type="dxa"/>
            <w:vAlign w:val="center"/>
          </w:tcPr>
          <w:p w14:paraId="4ED42AF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3C810BA4" w14:textId="79A9116C" w:rsidR="00837991" w:rsidRDefault="00837991" w:rsidP="00172E1A">
            <w:pPr>
              <w:pStyle w:val="Normlbehzssal"/>
              <w:ind w:left="0" w:firstLine="0"/>
            </w:pPr>
            <w:r>
              <w:t>A saját felhasználótól az admin</w:t>
            </w:r>
            <w:r w:rsidR="00CB53C4">
              <w:t>isztrátori</w:t>
            </w:r>
            <w:r>
              <w:t xml:space="preserve"> jog elvétele</w:t>
            </w:r>
          </w:p>
        </w:tc>
      </w:tr>
      <w:tr w:rsidR="00837991" w14:paraId="01930AE5" w14:textId="77777777" w:rsidTr="009A0A75">
        <w:tc>
          <w:tcPr>
            <w:tcW w:w="1271" w:type="dxa"/>
            <w:vAlign w:val="center"/>
          </w:tcPr>
          <w:p w14:paraId="772A9516" w14:textId="77777777" w:rsidR="00DA63BD" w:rsidRDefault="00837991" w:rsidP="009A0A75">
            <w:pPr>
              <w:pStyle w:val="Normlbehzssal"/>
              <w:ind w:left="0" w:firstLine="0"/>
              <w:jc w:val="left"/>
            </w:pPr>
            <w:r>
              <w:t>Várt</w:t>
            </w:r>
          </w:p>
          <w:p w14:paraId="7E491996" w14:textId="61A7A324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977" w:type="dxa"/>
          </w:tcPr>
          <w:p w14:paraId="55679384" w14:textId="77777777" w:rsidR="00837991" w:rsidRDefault="00837991" w:rsidP="00172E1A">
            <w:pPr>
              <w:pStyle w:val="Normlbehzssal"/>
              <w:ind w:left="0" w:firstLine="0"/>
            </w:pPr>
            <w:r>
              <w:t>403</w:t>
            </w:r>
          </w:p>
        </w:tc>
      </w:tr>
    </w:tbl>
    <w:p w14:paraId="7BE30622" w14:textId="4F6F2F67" w:rsidR="00A8212E" w:rsidRDefault="00A8212E" w:rsidP="00FA1A95">
      <w:pPr>
        <w:pStyle w:val="Normlbehzssal"/>
        <w:spacing w:after="0"/>
      </w:pPr>
    </w:p>
    <w:tbl>
      <w:tblPr>
        <w:tblStyle w:val="TableGrid"/>
        <w:tblW w:w="4253" w:type="dxa"/>
        <w:tblInd w:w="-147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837991" w14:paraId="5C94D0BD" w14:textId="77777777" w:rsidTr="00A8212E">
        <w:tc>
          <w:tcPr>
            <w:tcW w:w="4253" w:type="dxa"/>
            <w:gridSpan w:val="2"/>
          </w:tcPr>
          <w:p w14:paraId="35ECE834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second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quiz</w:t>
            </w:r>
            <w:proofErr w:type="spellEnd"/>
          </w:p>
        </w:tc>
      </w:tr>
      <w:tr w:rsidR="00837991" w14:paraId="49042808" w14:textId="77777777" w:rsidTr="009A0A75">
        <w:tc>
          <w:tcPr>
            <w:tcW w:w="1276" w:type="dxa"/>
            <w:vAlign w:val="center"/>
          </w:tcPr>
          <w:p w14:paraId="5418DCF1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58E0F42C" w14:textId="77777777" w:rsidR="00837991" w:rsidRDefault="00837991" w:rsidP="00172E1A">
            <w:pPr>
              <w:pStyle w:val="Normlbehzssal"/>
              <w:ind w:left="0" w:firstLine="0"/>
            </w:pPr>
            <w:r>
              <w:t>Megjeleníti a második kvízt</w:t>
            </w:r>
          </w:p>
        </w:tc>
      </w:tr>
      <w:tr w:rsidR="00837991" w14:paraId="76A7A1FE" w14:textId="77777777" w:rsidTr="009A0A75">
        <w:tc>
          <w:tcPr>
            <w:tcW w:w="1276" w:type="dxa"/>
            <w:vAlign w:val="center"/>
          </w:tcPr>
          <w:p w14:paraId="23556753" w14:textId="02FAB40E" w:rsidR="00A8212E" w:rsidRDefault="00837991" w:rsidP="009A0A75">
            <w:pPr>
              <w:pStyle w:val="Normlbehzssal"/>
              <w:ind w:left="0" w:firstLine="0"/>
              <w:jc w:val="left"/>
            </w:pPr>
            <w:r>
              <w:t>Várt</w:t>
            </w:r>
          </w:p>
          <w:p w14:paraId="3F8091E6" w14:textId="005DA37B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977" w:type="dxa"/>
          </w:tcPr>
          <w:p w14:paraId="4269F9F9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17FE73A1" w14:textId="77777777" w:rsidR="00837991" w:rsidRDefault="00837991" w:rsidP="00A8212E">
      <w:pPr>
        <w:pStyle w:val="Normlbehzssal"/>
        <w:spacing w:after="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418"/>
        <w:gridCol w:w="2835"/>
      </w:tblGrid>
      <w:tr w:rsidR="00837991" w14:paraId="6E4BBF1F" w14:textId="77777777" w:rsidTr="003E2F39">
        <w:tc>
          <w:tcPr>
            <w:tcW w:w="4253" w:type="dxa"/>
            <w:gridSpan w:val="2"/>
          </w:tcPr>
          <w:p w14:paraId="17A69FC3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invalid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admin</w:t>
            </w:r>
            <w:proofErr w:type="spellEnd"/>
          </w:p>
        </w:tc>
      </w:tr>
      <w:tr w:rsidR="00837991" w14:paraId="224AEAEA" w14:textId="77777777" w:rsidTr="009A0A75">
        <w:tc>
          <w:tcPr>
            <w:tcW w:w="1418" w:type="dxa"/>
            <w:vAlign w:val="center"/>
          </w:tcPr>
          <w:p w14:paraId="74A04D11" w14:textId="77777777" w:rsidR="00A422E8" w:rsidRDefault="00837991" w:rsidP="009A0A75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6AF00CCF" w14:textId="505554BA" w:rsidR="00837991" w:rsidRDefault="00837991" w:rsidP="009A0A75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2835" w:type="dxa"/>
          </w:tcPr>
          <w:p w14:paraId="1628477B" w14:textId="57D6F5E7" w:rsidR="00837991" w:rsidRDefault="00837991" w:rsidP="00172E1A">
            <w:pPr>
              <w:pStyle w:val="Normlbehzssal"/>
              <w:ind w:left="0" w:firstLine="0"/>
            </w:pPr>
            <w:r>
              <w:t>Megjelenít egy nem létező admin</w:t>
            </w:r>
            <w:r w:rsidR="00CB53C4">
              <w:t>isztrátor</w:t>
            </w:r>
            <w:r>
              <w:t>t.</w:t>
            </w:r>
          </w:p>
        </w:tc>
      </w:tr>
      <w:tr w:rsidR="00837991" w14:paraId="0CC57F52" w14:textId="77777777" w:rsidTr="009A0A75">
        <w:tc>
          <w:tcPr>
            <w:tcW w:w="1418" w:type="dxa"/>
            <w:vAlign w:val="center"/>
          </w:tcPr>
          <w:p w14:paraId="0876C822" w14:textId="66DA3548" w:rsidR="00A422E8" w:rsidRDefault="00837991" w:rsidP="009A0A75">
            <w:pPr>
              <w:pStyle w:val="Normlbehzssal"/>
              <w:ind w:left="0" w:firstLine="0"/>
              <w:jc w:val="left"/>
            </w:pPr>
            <w:r>
              <w:t>Várt</w:t>
            </w:r>
          </w:p>
          <w:p w14:paraId="2F22D373" w14:textId="4FCD0CF4" w:rsidR="00837991" w:rsidRDefault="00837991" w:rsidP="009A0A75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2835" w:type="dxa"/>
          </w:tcPr>
          <w:p w14:paraId="66169E58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0FB22F1B" w14:textId="77777777" w:rsidR="00837991" w:rsidRDefault="00837991" w:rsidP="00465314">
      <w:pPr>
        <w:pStyle w:val="Normlbehzssal"/>
        <w:spacing w:after="0"/>
      </w:pPr>
    </w:p>
    <w:p w14:paraId="41C5C8C5" w14:textId="77777777" w:rsidR="00837991" w:rsidRDefault="00837991" w:rsidP="00837991">
      <w:pPr>
        <w:pStyle w:val="Heading3Quizion"/>
        <w:numPr>
          <w:ilvl w:val="2"/>
          <w:numId w:val="1"/>
        </w:numPr>
        <w:sectPr w:rsidR="00837991" w:rsidSect="00F71BEA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BB3FC9D" w14:textId="77777777" w:rsidR="00837991" w:rsidRDefault="00837991" w:rsidP="00837991">
      <w:pPr>
        <w:pStyle w:val="Heading3Quizion"/>
        <w:numPr>
          <w:ilvl w:val="2"/>
          <w:numId w:val="1"/>
        </w:numPr>
        <w:spacing w:before="480"/>
        <w:ind w:left="1434" w:hanging="1077"/>
      </w:pPr>
      <w:r>
        <w:t>Játék tesztesetek</w:t>
      </w:r>
    </w:p>
    <w:p w14:paraId="22EF0514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6645836E" w14:textId="77777777" w:rsidTr="003E2F39">
        <w:tc>
          <w:tcPr>
            <w:tcW w:w="4248" w:type="dxa"/>
            <w:gridSpan w:val="2"/>
          </w:tcPr>
          <w:p w14:paraId="46A29546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created</w:t>
            </w:r>
            <w:proofErr w:type="spellEnd"/>
          </w:p>
        </w:tc>
      </w:tr>
      <w:tr w:rsidR="00837991" w14:paraId="63C82B28" w14:textId="77777777" w:rsidTr="009A0A75">
        <w:tc>
          <w:tcPr>
            <w:tcW w:w="1838" w:type="dxa"/>
            <w:vAlign w:val="center"/>
          </w:tcPr>
          <w:p w14:paraId="13D00D79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2FA18DC2" w14:textId="77777777" w:rsidR="00837991" w:rsidRDefault="00837991" w:rsidP="00172E1A">
            <w:pPr>
              <w:pStyle w:val="Normlbehzssal"/>
              <w:ind w:left="0" w:firstLine="0"/>
            </w:pPr>
            <w:r>
              <w:t>Játék létrehozása</w:t>
            </w:r>
          </w:p>
        </w:tc>
      </w:tr>
      <w:tr w:rsidR="00837991" w14:paraId="3540AE00" w14:textId="77777777" w:rsidTr="009A0A75">
        <w:tc>
          <w:tcPr>
            <w:tcW w:w="1838" w:type="dxa"/>
            <w:vAlign w:val="center"/>
          </w:tcPr>
          <w:p w14:paraId="112C9C03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7769E9F1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</w:tbl>
    <w:p w14:paraId="0D5FFBC3" w14:textId="77777777" w:rsidR="00837991" w:rsidRDefault="00837991" w:rsidP="005405ED"/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54A4DCFC" w14:textId="77777777" w:rsidTr="003E2F39">
        <w:tc>
          <w:tcPr>
            <w:tcW w:w="4248" w:type="dxa"/>
            <w:gridSpan w:val="2"/>
          </w:tcPr>
          <w:p w14:paraId="364A1F70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create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exist</w:t>
            </w:r>
            <w:proofErr w:type="spellEnd"/>
          </w:p>
        </w:tc>
      </w:tr>
      <w:tr w:rsidR="00837991" w14:paraId="5B00781F" w14:textId="77777777" w:rsidTr="009A0A75">
        <w:tc>
          <w:tcPr>
            <w:tcW w:w="1838" w:type="dxa"/>
            <w:vAlign w:val="center"/>
          </w:tcPr>
          <w:p w14:paraId="53BE8C75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501F4755" w14:textId="77777777" w:rsidR="00837991" w:rsidRDefault="00837991" w:rsidP="00172E1A">
            <w:pPr>
              <w:pStyle w:val="Normlbehzssal"/>
              <w:ind w:left="0" w:firstLine="0"/>
            </w:pPr>
            <w:r>
              <w:t>Játék létrehozása, mikor már el lett indítva</w:t>
            </w:r>
          </w:p>
        </w:tc>
      </w:tr>
      <w:tr w:rsidR="00837991" w14:paraId="6E5090D2" w14:textId="77777777" w:rsidTr="009A0A75">
        <w:tc>
          <w:tcPr>
            <w:tcW w:w="1838" w:type="dxa"/>
            <w:vAlign w:val="center"/>
          </w:tcPr>
          <w:p w14:paraId="3C0D1AD9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5DCBCBA6" w14:textId="77777777" w:rsidR="00837991" w:rsidRDefault="00837991" w:rsidP="00172E1A">
            <w:pPr>
              <w:pStyle w:val="Normlbehzssal"/>
              <w:ind w:left="0" w:firstLine="0"/>
            </w:pPr>
            <w:r>
              <w:t>500</w:t>
            </w:r>
          </w:p>
        </w:tc>
      </w:tr>
    </w:tbl>
    <w:p w14:paraId="23D0A940" w14:textId="77777777" w:rsidR="00837991" w:rsidRDefault="00837991" w:rsidP="005405ED"/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041C4124" w14:textId="77777777" w:rsidTr="00A422E8">
        <w:tc>
          <w:tcPr>
            <w:tcW w:w="4248" w:type="dxa"/>
            <w:gridSpan w:val="2"/>
          </w:tcPr>
          <w:p w14:paraId="16F9B187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state</w:t>
            </w:r>
            <w:proofErr w:type="spellEnd"/>
          </w:p>
        </w:tc>
      </w:tr>
      <w:tr w:rsidR="00837991" w14:paraId="3B34CC68" w14:textId="77777777" w:rsidTr="009A0A75">
        <w:tc>
          <w:tcPr>
            <w:tcW w:w="1838" w:type="dxa"/>
            <w:vAlign w:val="center"/>
          </w:tcPr>
          <w:p w14:paraId="4AFBC54A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37CC7F1A" w14:textId="77777777" w:rsidR="00837991" w:rsidRDefault="00837991" w:rsidP="00172E1A">
            <w:pPr>
              <w:pStyle w:val="Normlbehzssal"/>
              <w:ind w:left="0" w:firstLine="0"/>
            </w:pPr>
            <w:r>
              <w:t>Játék állapotának lekérdezése</w:t>
            </w:r>
          </w:p>
        </w:tc>
      </w:tr>
      <w:tr w:rsidR="00837991" w14:paraId="7A1E33E4" w14:textId="77777777" w:rsidTr="009A0A75">
        <w:tc>
          <w:tcPr>
            <w:tcW w:w="1838" w:type="dxa"/>
            <w:vAlign w:val="center"/>
          </w:tcPr>
          <w:p w14:paraId="739281F4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5690551E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3B9A36B" w14:textId="77777777" w:rsidR="00837991" w:rsidRDefault="00837991" w:rsidP="005405ED"/>
    <w:tbl>
      <w:tblPr>
        <w:tblStyle w:val="TableGrid"/>
        <w:tblW w:w="4274" w:type="dxa"/>
        <w:tblInd w:w="137" w:type="dxa"/>
        <w:tblLook w:val="04A0" w:firstRow="1" w:lastRow="0" w:firstColumn="1" w:lastColumn="0" w:noHBand="0" w:noVBand="1"/>
      </w:tblPr>
      <w:tblGrid>
        <w:gridCol w:w="1843"/>
        <w:gridCol w:w="2422"/>
        <w:gridCol w:w="9"/>
      </w:tblGrid>
      <w:tr w:rsidR="00837991" w14:paraId="4766948D" w14:textId="77777777" w:rsidTr="00971A2A">
        <w:tc>
          <w:tcPr>
            <w:tcW w:w="4274" w:type="dxa"/>
            <w:gridSpan w:val="3"/>
          </w:tcPr>
          <w:p w14:paraId="33BF27CC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question</w:t>
            </w:r>
            <w:proofErr w:type="spellEnd"/>
          </w:p>
        </w:tc>
      </w:tr>
      <w:tr w:rsidR="00837991" w14:paraId="45DAFFDC" w14:textId="77777777" w:rsidTr="009A0A75">
        <w:trPr>
          <w:gridAfter w:val="1"/>
          <w:wAfter w:w="9" w:type="dxa"/>
        </w:trPr>
        <w:tc>
          <w:tcPr>
            <w:tcW w:w="1843" w:type="dxa"/>
            <w:vAlign w:val="center"/>
          </w:tcPr>
          <w:p w14:paraId="455DBE1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22" w:type="dxa"/>
            <w:tcBorders>
              <w:bottom w:val="single" w:sz="4" w:space="0" w:color="000000" w:themeColor="text1"/>
            </w:tcBorders>
          </w:tcPr>
          <w:p w14:paraId="38523C2B" w14:textId="77777777" w:rsidR="00837991" w:rsidRDefault="00837991" w:rsidP="00172E1A">
            <w:pPr>
              <w:pStyle w:val="Normlbehzssal"/>
              <w:ind w:left="0" w:firstLine="0"/>
            </w:pPr>
            <w:r>
              <w:t>Játék aktuális kérdésének lekérdezése</w:t>
            </w:r>
          </w:p>
        </w:tc>
      </w:tr>
      <w:tr w:rsidR="00837991" w14:paraId="2D24312F" w14:textId="77777777" w:rsidTr="009A0A75">
        <w:trPr>
          <w:gridAfter w:val="1"/>
          <w:wAfter w:w="9" w:type="dxa"/>
        </w:trPr>
        <w:tc>
          <w:tcPr>
            <w:tcW w:w="1843" w:type="dxa"/>
            <w:vAlign w:val="center"/>
          </w:tcPr>
          <w:p w14:paraId="7D96644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22" w:type="dxa"/>
            <w:tcBorders>
              <w:right w:val="single" w:sz="4" w:space="0" w:color="auto"/>
            </w:tcBorders>
          </w:tcPr>
          <w:p w14:paraId="0D91CAF7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607FAE8A" w14:textId="77777777" w:rsidR="00837991" w:rsidRDefault="00837991" w:rsidP="005405ED"/>
    <w:tbl>
      <w:tblPr>
        <w:tblStyle w:val="TableGrid"/>
        <w:tblW w:w="4274" w:type="dxa"/>
        <w:tblInd w:w="137" w:type="dxa"/>
        <w:tblLook w:val="04A0" w:firstRow="1" w:lastRow="0" w:firstColumn="1" w:lastColumn="0" w:noHBand="0" w:noVBand="1"/>
      </w:tblPr>
      <w:tblGrid>
        <w:gridCol w:w="1843"/>
        <w:gridCol w:w="2424"/>
        <w:gridCol w:w="7"/>
      </w:tblGrid>
      <w:tr w:rsidR="00837991" w14:paraId="4DA66285" w14:textId="77777777" w:rsidTr="00971A2A">
        <w:tc>
          <w:tcPr>
            <w:tcW w:w="4274" w:type="dxa"/>
            <w:gridSpan w:val="3"/>
          </w:tcPr>
          <w:p w14:paraId="1D57D580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answers</w:t>
            </w:r>
            <w:proofErr w:type="spellEnd"/>
          </w:p>
        </w:tc>
      </w:tr>
      <w:tr w:rsidR="00837991" w14:paraId="174DBFDA" w14:textId="77777777" w:rsidTr="009A0A75">
        <w:trPr>
          <w:gridAfter w:val="1"/>
          <w:wAfter w:w="7" w:type="dxa"/>
        </w:trPr>
        <w:tc>
          <w:tcPr>
            <w:tcW w:w="1843" w:type="dxa"/>
            <w:vAlign w:val="center"/>
          </w:tcPr>
          <w:p w14:paraId="031E6C0D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24" w:type="dxa"/>
          </w:tcPr>
          <w:p w14:paraId="4123D922" w14:textId="77777777" w:rsidR="00837991" w:rsidRDefault="00837991" w:rsidP="00172E1A">
            <w:pPr>
              <w:pStyle w:val="Normlbehzssal"/>
              <w:ind w:left="0" w:firstLine="0"/>
            </w:pPr>
            <w:r>
              <w:t>Játék aktuális válaszainak lekérdezése</w:t>
            </w:r>
          </w:p>
        </w:tc>
      </w:tr>
      <w:tr w:rsidR="00837991" w14:paraId="02EDB020" w14:textId="77777777" w:rsidTr="009A0A75">
        <w:trPr>
          <w:gridAfter w:val="1"/>
          <w:wAfter w:w="7" w:type="dxa"/>
        </w:trPr>
        <w:tc>
          <w:tcPr>
            <w:tcW w:w="1843" w:type="dxa"/>
            <w:vAlign w:val="center"/>
          </w:tcPr>
          <w:p w14:paraId="1CC5D827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24" w:type="dxa"/>
          </w:tcPr>
          <w:p w14:paraId="6D020E5B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38A60DD" w14:textId="77777777" w:rsidR="00837991" w:rsidRDefault="00837991" w:rsidP="005405ED"/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838"/>
        <w:gridCol w:w="2410"/>
      </w:tblGrid>
      <w:tr w:rsidR="00837991" w14:paraId="4FAF7A24" w14:textId="77777777" w:rsidTr="00A422E8">
        <w:tc>
          <w:tcPr>
            <w:tcW w:w="4248" w:type="dxa"/>
            <w:gridSpan w:val="2"/>
          </w:tcPr>
          <w:p w14:paraId="1EB2E2B2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</w:p>
        </w:tc>
      </w:tr>
      <w:tr w:rsidR="00837991" w14:paraId="57B2BE4D" w14:textId="77777777" w:rsidTr="009A0A75">
        <w:tc>
          <w:tcPr>
            <w:tcW w:w="1838" w:type="dxa"/>
            <w:vAlign w:val="center"/>
          </w:tcPr>
          <w:p w14:paraId="19ED88C1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8A40724" w14:textId="77777777" w:rsidR="00837991" w:rsidRDefault="00837991" w:rsidP="00172E1A">
            <w:pPr>
              <w:pStyle w:val="Normlbehzssal"/>
              <w:ind w:left="0" w:firstLine="0"/>
            </w:pPr>
            <w:r>
              <w:t>Aktuális kérdésre történő válasz</w:t>
            </w:r>
          </w:p>
        </w:tc>
      </w:tr>
      <w:tr w:rsidR="00837991" w14:paraId="2BE735EA" w14:textId="77777777" w:rsidTr="009A0A75">
        <w:tc>
          <w:tcPr>
            <w:tcW w:w="1838" w:type="dxa"/>
            <w:vAlign w:val="center"/>
          </w:tcPr>
          <w:p w14:paraId="7F3B821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28FA7856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600C0E19" w14:textId="77777777" w:rsidR="00837991" w:rsidRDefault="00837991" w:rsidP="00837991">
      <w:pPr>
        <w:spacing w:after="28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10"/>
      </w:tblGrid>
      <w:tr w:rsidR="00837991" w14:paraId="2C76F8A9" w14:textId="77777777" w:rsidTr="003E2F39">
        <w:tc>
          <w:tcPr>
            <w:tcW w:w="4253" w:type="dxa"/>
            <w:gridSpan w:val="2"/>
          </w:tcPr>
          <w:p w14:paraId="4985C8D9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delayed</w:t>
            </w:r>
            <w:proofErr w:type="spellEnd"/>
          </w:p>
        </w:tc>
      </w:tr>
      <w:tr w:rsidR="00837991" w14:paraId="58BC2731" w14:textId="77777777" w:rsidTr="009A0A75">
        <w:tc>
          <w:tcPr>
            <w:tcW w:w="1843" w:type="dxa"/>
            <w:vAlign w:val="center"/>
          </w:tcPr>
          <w:p w14:paraId="6B2E3E5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81A6C5D" w14:textId="77777777" w:rsidR="00837991" w:rsidRDefault="00837991" w:rsidP="00172E1A">
            <w:pPr>
              <w:pStyle w:val="Normlbehzssal"/>
              <w:ind w:left="0" w:firstLine="0"/>
            </w:pPr>
            <w:r>
              <w:t>Aktuális kérdésre történő válasz, megvárva a kérdésre megadott maximális válaszidőt</w:t>
            </w:r>
          </w:p>
        </w:tc>
      </w:tr>
      <w:tr w:rsidR="00837991" w14:paraId="5EAAB290" w14:textId="77777777" w:rsidTr="009A0A75">
        <w:tc>
          <w:tcPr>
            <w:tcW w:w="1843" w:type="dxa"/>
            <w:vAlign w:val="center"/>
          </w:tcPr>
          <w:p w14:paraId="453862DC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1F356685" w14:textId="77777777" w:rsidR="00837991" w:rsidRDefault="00837991" w:rsidP="00172E1A">
            <w:pPr>
              <w:pStyle w:val="Normlbehzssal"/>
              <w:ind w:left="0" w:firstLine="0"/>
            </w:pPr>
            <w:r>
              <w:t>200, majd 408</w:t>
            </w:r>
          </w:p>
        </w:tc>
      </w:tr>
    </w:tbl>
    <w:p w14:paraId="55912BA2" w14:textId="77777777" w:rsidR="00837991" w:rsidRPr="003C4DCE" w:rsidRDefault="00837991" w:rsidP="00837991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76"/>
      </w:tblGrid>
      <w:tr w:rsidR="00837991" w:rsidRPr="00970E67" w14:paraId="6B31DA11" w14:textId="77777777" w:rsidTr="007267E6">
        <w:tc>
          <w:tcPr>
            <w:tcW w:w="4319" w:type="dxa"/>
            <w:gridSpan w:val="2"/>
          </w:tcPr>
          <w:p w14:paraId="3D43C037" w14:textId="77777777" w:rsidR="00837991" w:rsidRPr="00970E67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conflict</w:t>
            </w:r>
            <w:proofErr w:type="spellEnd"/>
          </w:p>
        </w:tc>
      </w:tr>
      <w:tr w:rsidR="00837991" w14:paraId="7BC9E8DB" w14:textId="77777777" w:rsidTr="009A0A75">
        <w:tc>
          <w:tcPr>
            <w:tcW w:w="1843" w:type="dxa"/>
            <w:vAlign w:val="center"/>
          </w:tcPr>
          <w:p w14:paraId="7287A114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6" w:type="dxa"/>
          </w:tcPr>
          <w:p w14:paraId="583B737A" w14:textId="77777777" w:rsidR="00837991" w:rsidRDefault="00837991" w:rsidP="00172E1A">
            <w:pPr>
              <w:pStyle w:val="Normlbehzssal"/>
              <w:ind w:left="0" w:firstLine="0"/>
            </w:pPr>
            <w:r>
              <w:t>Válasz egy olyan válaszra, ami vagy nem létezik, vagy nem a kérdéshez tartozik</w:t>
            </w:r>
          </w:p>
        </w:tc>
      </w:tr>
      <w:tr w:rsidR="00837991" w14:paraId="0AE65056" w14:textId="77777777" w:rsidTr="009A0A75">
        <w:tc>
          <w:tcPr>
            <w:tcW w:w="1843" w:type="dxa"/>
            <w:vAlign w:val="center"/>
          </w:tcPr>
          <w:p w14:paraId="0BF71C16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6" w:type="dxa"/>
          </w:tcPr>
          <w:p w14:paraId="21FD3BA8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40A49E7A" w14:textId="77777777" w:rsidR="00837991" w:rsidRDefault="00837991" w:rsidP="00837991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76"/>
      </w:tblGrid>
      <w:tr w:rsidR="00837991" w14:paraId="3F37CB5F" w14:textId="77777777" w:rsidTr="007267E6">
        <w:tc>
          <w:tcPr>
            <w:tcW w:w="4319" w:type="dxa"/>
            <w:gridSpan w:val="2"/>
          </w:tcPr>
          <w:p w14:paraId="066080BF" w14:textId="77777777" w:rsidR="00837991" w:rsidRPr="00970E67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previous</w:t>
            </w:r>
            <w:proofErr w:type="spellEnd"/>
          </w:p>
        </w:tc>
      </w:tr>
      <w:tr w:rsidR="00837991" w14:paraId="0D58ADA5" w14:textId="77777777" w:rsidTr="009A0A75">
        <w:tc>
          <w:tcPr>
            <w:tcW w:w="1843" w:type="dxa"/>
            <w:vAlign w:val="center"/>
          </w:tcPr>
          <w:p w14:paraId="5A81C6E3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6" w:type="dxa"/>
          </w:tcPr>
          <w:p w14:paraId="3FB7E854" w14:textId="77777777" w:rsidR="00837991" w:rsidRDefault="00837991" w:rsidP="00172E1A">
            <w:pPr>
              <w:pStyle w:val="Normlbehzssal"/>
              <w:ind w:left="0" w:firstLine="0"/>
            </w:pPr>
            <w:r>
              <w:t>Ismételt válasz az előző kérdésre</w:t>
            </w:r>
          </w:p>
        </w:tc>
      </w:tr>
      <w:tr w:rsidR="00837991" w14:paraId="48502062" w14:textId="77777777" w:rsidTr="009A0A75">
        <w:tc>
          <w:tcPr>
            <w:tcW w:w="1843" w:type="dxa"/>
            <w:vAlign w:val="center"/>
          </w:tcPr>
          <w:p w14:paraId="1E0A3F3A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6" w:type="dxa"/>
          </w:tcPr>
          <w:p w14:paraId="0A2854F6" w14:textId="77777777" w:rsidR="00837991" w:rsidRDefault="00837991" w:rsidP="00172E1A">
            <w:pPr>
              <w:pStyle w:val="Normlbehzssal"/>
              <w:ind w:left="0" w:firstLine="0"/>
            </w:pPr>
            <w:r>
              <w:t>400</w:t>
            </w:r>
          </w:p>
        </w:tc>
      </w:tr>
    </w:tbl>
    <w:p w14:paraId="44F72039" w14:textId="77777777" w:rsidR="00837991" w:rsidRDefault="00837991" w:rsidP="00837991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76"/>
      </w:tblGrid>
      <w:tr w:rsidR="00837991" w14:paraId="19F6A30C" w14:textId="77777777" w:rsidTr="007267E6">
        <w:tc>
          <w:tcPr>
            <w:tcW w:w="4319" w:type="dxa"/>
            <w:gridSpan w:val="2"/>
          </w:tcPr>
          <w:p w14:paraId="579C15A1" w14:textId="77777777" w:rsidR="00837991" w:rsidRPr="00970E67" w:rsidRDefault="00837991" w:rsidP="0005017F">
            <w:pPr>
              <w:pStyle w:val="TblzatCm"/>
            </w:pPr>
            <w:proofErr w:type="spellStart"/>
            <w:r w:rsidRPr="00970E67">
              <w:t>full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max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points</w:t>
            </w:r>
            <w:proofErr w:type="spellEnd"/>
          </w:p>
        </w:tc>
      </w:tr>
      <w:tr w:rsidR="00837991" w14:paraId="4B482920" w14:textId="77777777" w:rsidTr="009A0A75">
        <w:tc>
          <w:tcPr>
            <w:tcW w:w="1843" w:type="dxa"/>
            <w:vAlign w:val="center"/>
          </w:tcPr>
          <w:p w14:paraId="25D9C9DE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6" w:type="dxa"/>
          </w:tcPr>
          <w:p w14:paraId="2F222091" w14:textId="77777777" w:rsidR="00837991" w:rsidRDefault="00837991" w:rsidP="00172E1A">
            <w:pPr>
              <w:pStyle w:val="Normlbehzssal"/>
              <w:ind w:left="0" w:firstLine="0"/>
            </w:pPr>
            <w:r>
              <w:t>Játék lejátszása tökéletesen</w:t>
            </w:r>
          </w:p>
        </w:tc>
      </w:tr>
      <w:tr w:rsidR="00837991" w14:paraId="3B19C35C" w14:textId="77777777" w:rsidTr="009A0A75">
        <w:tc>
          <w:tcPr>
            <w:tcW w:w="1843" w:type="dxa"/>
            <w:vAlign w:val="center"/>
          </w:tcPr>
          <w:p w14:paraId="2A5E9149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6" w:type="dxa"/>
          </w:tcPr>
          <w:p w14:paraId="08F85D23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14CD51A9" w14:textId="77777777" w:rsidTr="009A0A75">
        <w:tc>
          <w:tcPr>
            <w:tcW w:w="1843" w:type="dxa"/>
            <w:vAlign w:val="center"/>
          </w:tcPr>
          <w:p w14:paraId="66686A60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76" w:type="dxa"/>
          </w:tcPr>
          <w:p w14:paraId="4EC5C96E" w14:textId="77777777" w:rsidR="00837991" w:rsidRDefault="00837991" w:rsidP="00172E1A">
            <w:pPr>
              <w:pStyle w:val="Normlbehzssal"/>
              <w:ind w:left="0" w:firstLine="0"/>
            </w:pPr>
            <w:r>
              <w:t>pontszám: 300</w:t>
            </w:r>
          </w:p>
        </w:tc>
      </w:tr>
    </w:tbl>
    <w:p w14:paraId="23C28BED" w14:textId="77777777" w:rsidR="00837991" w:rsidRDefault="00837991" w:rsidP="00837991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476"/>
      </w:tblGrid>
      <w:tr w:rsidR="00837991" w14:paraId="0DB8F0DF" w14:textId="77777777" w:rsidTr="007267E6">
        <w:tc>
          <w:tcPr>
            <w:tcW w:w="4319" w:type="dxa"/>
            <w:gridSpan w:val="2"/>
          </w:tcPr>
          <w:p w14:paraId="797EBA2B" w14:textId="77777777" w:rsidR="00837991" w:rsidRPr="004A3CF9" w:rsidRDefault="00837991" w:rsidP="0005017F">
            <w:pPr>
              <w:pStyle w:val="TblzatCm"/>
            </w:pPr>
            <w:proofErr w:type="spellStart"/>
            <w:r w:rsidRPr="00970E67">
              <w:t>full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half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points</w:t>
            </w:r>
            <w:proofErr w:type="spellEnd"/>
          </w:p>
        </w:tc>
      </w:tr>
      <w:tr w:rsidR="00837991" w14:paraId="4AD1B734" w14:textId="77777777" w:rsidTr="009A0A75">
        <w:tc>
          <w:tcPr>
            <w:tcW w:w="1843" w:type="dxa"/>
            <w:vAlign w:val="center"/>
          </w:tcPr>
          <w:p w14:paraId="0AFD4832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6" w:type="dxa"/>
          </w:tcPr>
          <w:p w14:paraId="31C76DF2" w14:textId="77777777" w:rsidR="00837991" w:rsidRDefault="00837991" w:rsidP="00172E1A">
            <w:pPr>
              <w:pStyle w:val="Normlbehzssal"/>
              <w:ind w:left="0" w:firstLine="0"/>
            </w:pPr>
            <w:r>
              <w:t>Játék lejátszása hibákkal</w:t>
            </w:r>
          </w:p>
        </w:tc>
      </w:tr>
      <w:tr w:rsidR="00837991" w14:paraId="63E97696" w14:textId="77777777" w:rsidTr="009A0A75">
        <w:tc>
          <w:tcPr>
            <w:tcW w:w="1843" w:type="dxa"/>
            <w:vAlign w:val="center"/>
          </w:tcPr>
          <w:p w14:paraId="6A6E1B02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6" w:type="dxa"/>
          </w:tcPr>
          <w:p w14:paraId="1D0F02C1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7F8C3204" w14:textId="77777777" w:rsidTr="009A0A75">
        <w:tc>
          <w:tcPr>
            <w:tcW w:w="1843" w:type="dxa"/>
            <w:vAlign w:val="center"/>
          </w:tcPr>
          <w:p w14:paraId="0E77357B" w14:textId="77777777" w:rsidR="00837991" w:rsidRDefault="00837991" w:rsidP="009A0A75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76" w:type="dxa"/>
          </w:tcPr>
          <w:p w14:paraId="0E4B731F" w14:textId="77777777" w:rsidR="00837991" w:rsidRDefault="00837991" w:rsidP="00172E1A">
            <w:pPr>
              <w:pStyle w:val="Normlbehzssal"/>
              <w:ind w:left="0" w:firstLine="0"/>
            </w:pPr>
            <w:r>
              <w:t>pontszám: 50</w:t>
            </w:r>
          </w:p>
        </w:tc>
      </w:tr>
    </w:tbl>
    <w:p w14:paraId="4067C7C7" w14:textId="5F86E2A5" w:rsidR="00837991" w:rsidRDefault="00837991" w:rsidP="004260D4">
      <w:pPr>
        <w:spacing w:after="840"/>
      </w:pPr>
    </w:p>
    <w:tbl>
      <w:tblPr>
        <w:tblStyle w:val="TableGrid"/>
        <w:tblW w:w="4248" w:type="dxa"/>
        <w:tblInd w:w="142" w:type="dxa"/>
        <w:tblLook w:val="04A0" w:firstRow="1" w:lastRow="0" w:firstColumn="1" w:lastColumn="0" w:noHBand="0" w:noVBand="1"/>
      </w:tblPr>
      <w:tblGrid>
        <w:gridCol w:w="1751"/>
        <w:gridCol w:w="2497"/>
      </w:tblGrid>
      <w:tr w:rsidR="00837991" w14:paraId="763EB381" w14:textId="77777777" w:rsidTr="007267E6">
        <w:tc>
          <w:tcPr>
            <w:tcW w:w="4248" w:type="dxa"/>
            <w:gridSpan w:val="2"/>
          </w:tcPr>
          <w:p w14:paraId="6867EEBD" w14:textId="0FE8F6F7" w:rsidR="00837991" w:rsidRPr="004A3CF9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high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708865FF" w14:textId="77777777" w:rsidTr="007267E6">
        <w:tc>
          <w:tcPr>
            <w:tcW w:w="1751" w:type="dxa"/>
            <w:vAlign w:val="center"/>
          </w:tcPr>
          <w:p w14:paraId="5E795CD0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7" w:type="dxa"/>
          </w:tcPr>
          <w:p w14:paraId="70EA88A0" w14:textId="77777777" w:rsidR="00837991" w:rsidRDefault="00837991" w:rsidP="00172E1A">
            <w:pPr>
              <w:pStyle w:val="Normlbehzssal"/>
              <w:ind w:left="0" w:firstLine="0"/>
            </w:pPr>
            <w:r>
              <w:t>Két játék lejátszása, ahol a második a jobb eredmény</w:t>
            </w:r>
          </w:p>
        </w:tc>
      </w:tr>
      <w:tr w:rsidR="00837991" w14:paraId="3283010C" w14:textId="77777777" w:rsidTr="007267E6">
        <w:tc>
          <w:tcPr>
            <w:tcW w:w="1751" w:type="dxa"/>
            <w:vAlign w:val="center"/>
          </w:tcPr>
          <w:p w14:paraId="3BBDDBDA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7" w:type="dxa"/>
          </w:tcPr>
          <w:p w14:paraId="7DA8098A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70D3552A" w14:textId="77777777" w:rsidTr="007267E6">
        <w:tc>
          <w:tcPr>
            <w:tcW w:w="1751" w:type="dxa"/>
            <w:vAlign w:val="center"/>
          </w:tcPr>
          <w:p w14:paraId="66CC0465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97" w:type="dxa"/>
          </w:tcPr>
          <w:p w14:paraId="3BD18B21" w14:textId="553CF446" w:rsidR="00837991" w:rsidRDefault="00837991" w:rsidP="00172E1A">
            <w:pPr>
              <w:pStyle w:val="Normlbehzssal"/>
              <w:ind w:left="0" w:firstLine="0"/>
            </w:pPr>
            <w:r>
              <w:t>pontok: 50 majd 300</w:t>
            </w:r>
          </w:p>
        </w:tc>
      </w:tr>
    </w:tbl>
    <w:p w14:paraId="767726D6" w14:textId="23E939F6" w:rsidR="00837991" w:rsidRDefault="00837991" w:rsidP="004260D4">
      <w:pPr>
        <w:spacing w:after="84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040"/>
        <w:gridCol w:w="2279"/>
      </w:tblGrid>
      <w:tr w:rsidR="00837991" w14:paraId="00A28DCD" w14:textId="77777777" w:rsidTr="007267E6">
        <w:tc>
          <w:tcPr>
            <w:tcW w:w="4319" w:type="dxa"/>
            <w:gridSpan w:val="2"/>
          </w:tcPr>
          <w:p w14:paraId="5419E63D" w14:textId="77777777" w:rsidR="00837991" w:rsidRPr="004A3CF9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worse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09E18816" w14:textId="77777777" w:rsidTr="007267E6">
        <w:tc>
          <w:tcPr>
            <w:tcW w:w="2040" w:type="dxa"/>
            <w:vAlign w:val="center"/>
          </w:tcPr>
          <w:p w14:paraId="7726AA91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279" w:type="dxa"/>
          </w:tcPr>
          <w:p w14:paraId="216A6641" w14:textId="77777777" w:rsidR="00837991" w:rsidRDefault="00837991" w:rsidP="00172E1A">
            <w:pPr>
              <w:pStyle w:val="Normlbehzssal"/>
              <w:ind w:left="0" w:firstLine="0"/>
            </w:pPr>
            <w:r>
              <w:t>Két játék lejátszása, ahol az első eredmény jobb volt</w:t>
            </w:r>
          </w:p>
        </w:tc>
      </w:tr>
      <w:tr w:rsidR="00837991" w14:paraId="12994762" w14:textId="77777777" w:rsidTr="007267E6">
        <w:tc>
          <w:tcPr>
            <w:tcW w:w="2040" w:type="dxa"/>
            <w:vAlign w:val="center"/>
          </w:tcPr>
          <w:p w14:paraId="2C2E578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279" w:type="dxa"/>
          </w:tcPr>
          <w:p w14:paraId="08DFF3D1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66C83406" w14:textId="77777777" w:rsidTr="007267E6">
        <w:tc>
          <w:tcPr>
            <w:tcW w:w="2040" w:type="dxa"/>
            <w:vAlign w:val="center"/>
          </w:tcPr>
          <w:p w14:paraId="1D5445C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279" w:type="dxa"/>
          </w:tcPr>
          <w:p w14:paraId="4504DE12" w14:textId="77777777" w:rsidR="00837991" w:rsidRDefault="00837991" w:rsidP="00172E1A">
            <w:pPr>
              <w:pStyle w:val="Normlbehzssal"/>
              <w:ind w:left="0" w:firstLine="0"/>
            </w:pPr>
            <w:r>
              <w:t>pontok: 300 majd 300</w:t>
            </w:r>
          </w:p>
        </w:tc>
      </w:tr>
    </w:tbl>
    <w:p w14:paraId="2980C211" w14:textId="77777777" w:rsidR="00837991" w:rsidRDefault="00837991" w:rsidP="005405ED">
      <w:pPr>
        <w:spacing w:after="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036"/>
        <w:gridCol w:w="2283"/>
      </w:tblGrid>
      <w:tr w:rsidR="00837991" w14:paraId="19F3E3F5" w14:textId="77777777" w:rsidTr="007267E6">
        <w:tc>
          <w:tcPr>
            <w:tcW w:w="4319" w:type="dxa"/>
            <w:gridSpan w:val="2"/>
          </w:tcPr>
          <w:p w14:paraId="4BA1D1A1" w14:textId="77777777" w:rsidR="00837991" w:rsidRPr="00970E67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same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6A7C471D" w14:textId="77777777" w:rsidTr="007267E6">
        <w:tc>
          <w:tcPr>
            <w:tcW w:w="2036" w:type="dxa"/>
            <w:vAlign w:val="center"/>
          </w:tcPr>
          <w:p w14:paraId="3C7CF90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283" w:type="dxa"/>
          </w:tcPr>
          <w:p w14:paraId="216994C0" w14:textId="77777777" w:rsidR="00837991" w:rsidRDefault="00837991" w:rsidP="00172E1A">
            <w:pPr>
              <w:pStyle w:val="Normlbehzssal"/>
              <w:ind w:left="0" w:firstLine="0"/>
            </w:pPr>
            <w:r>
              <w:t>Két játék lejátszása, megegyező eredményekkel</w:t>
            </w:r>
          </w:p>
        </w:tc>
      </w:tr>
      <w:tr w:rsidR="00837991" w14:paraId="5C97187F" w14:textId="77777777" w:rsidTr="007267E6">
        <w:tc>
          <w:tcPr>
            <w:tcW w:w="2036" w:type="dxa"/>
            <w:vAlign w:val="center"/>
          </w:tcPr>
          <w:p w14:paraId="3CC11AAC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283" w:type="dxa"/>
          </w:tcPr>
          <w:p w14:paraId="57290AFB" w14:textId="2CB0C682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0189374D" w14:textId="77777777" w:rsidTr="007267E6">
        <w:tc>
          <w:tcPr>
            <w:tcW w:w="2036" w:type="dxa"/>
            <w:vAlign w:val="center"/>
          </w:tcPr>
          <w:p w14:paraId="2B93ADC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283" w:type="dxa"/>
          </w:tcPr>
          <w:p w14:paraId="5B7DBB59" w14:textId="0801DFD1" w:rsidR="00837991" w:rsidRDefault="00837991" w:rsidP="00172E1A">
            <w:pPr>
              <w:pStyle w:val="Normlbehzssal"/>
              <w:ind w:left="0" w:firstLine="0"/>
            </w:pPr>
            <w:r>
              <w:t>pontok: 50 majd 50</w:t>
            </w:r>
          </w:p>
        </w:tc>
      </w:tr>
    </w:tbl>
    <w:p w14:paraId="081B4304" w14:textId="77777777" w:rsidR="00837991" w:rsidRDefault="00837991" w:rsidP="00837991">
      <w:pPr>
        <w:pStyle w:val="Normlbehzssal"/>
        <w:sectPr w:rsidR="00837991" w:rsidSect="00C95775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65762440" w14:textId="77777777" w:rsidR="00837991" w:rsidRDefault="00837991" w:rsidP="00837991">
      <w:pPr>
        <w:pStyle w:val="Heading2Quizion"/>
        <w:numPr>
          <w:ilvl w:val="1"/>
          <w:numId w:val="1"/>
        </w:numPr>
      </w:pPr>
      <w:bookmarkStart w:id="85" w:name="_Toc101119537"/>
      <w:r>
        <w:t>Frontend tesztesetek</w:t>
      </w:r>
      <w:bookmarkEnd w:id="85"/>
    </w:p>
    <w:p w14:paraId="00599697" w14:textId="7D06AEB9" w:rsidR="00837991" w:rsidRDefault="00837991" w:rsidP="00837991">
      <w:pPr>
        <w:pStyle w:val="Heading3Quizion"/>
        <w:numPr>
          <w:ilvl w:val="2"/>
          <w:numId w:val="1"/>
        </w:numPr>
      </w:pPr>
      <w:r>
        <w:t>Web tesztesetek</w:t>
      </w:r>
    </w:p>
    <w:p w14:paraId="07F2C6DF" w14:textId="01274C01" w:rsidR="00837991" w:rsidRDefault="00D3156E" w:rsidP="00837991">
      <w:pPr>
        <w:pStyle w:val="Normlbehzss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317" behindDoc="0" locked="0" layoutInCell="1" allowOverlap="1" wp14:anchorId="6B187E70" wp14:editId="404E5C7B">
                <wp:simplePos x="0" y="0"/>
                <wp:positionH relativeFrom="column">
                  <wp:posOffset>3550285</wp:posOffset>
                </wp:positionH>
                <wp:positionV relativeFrom="paragraph">
                  <wp:posOffset>1598295</wp:posOffset>
                </wp:positionV>
                <wp:extent cx="2544445" cy="63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6E51" w14:textId="5A2F9990" w:rsidR="00D3156E" w:rsidRPr="0066549F" w:rsidRDefault="00D3156E" w:rsidP="00D315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6" w:name="_Toc101045516"/>
                            <w:r w:rsidR="008675D1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FC3">
                              <w:t>Bejelentkezés tesztelése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7E70" id="Text Box 71" o:spid="_x0000_s1033" type="#_x0000_t202" style="position:absolute;left:0;text-align:left;margin-left:279.55pt;margin-top:125.85pt;width:200.35pt;height:.05pt;z-index:25174431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" stroked="f">
                <v:textbox style="mso-fit-shape-to-text:t" inset="0,0,0,0">
                  <w:txbxContent>
                    <w:p w14:paraId="7DD06E51" w14:textId="5A2F9990" w:rsidR="00D3156E" w:rsidRPr="0066549F" w:rsidRDefault="00D3156E" w:rsidP="00D315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7" w:name="_Toc101045516"/>
                      <w:r w:rsidR="008675D1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FC3">
                        <w:t>Bejelentkezés tesztelése</w:t>
                      </w:r>
                      <w:bookmarkEnd w:id="87"/>
                    </w:p>
                  </w:txbxContent>
                </v:textbox>
              </v:shape>
            </w:pict>
          </mc:Fallback>
        </mc:AlternateContent>
      </w:r>
      <w:r w:rsidR="00F72571">
        <w:rPr>
          <w:noProof/>
          <w:lang w:eastAsia="hu-HU"/>
        </w:rPr>
        <w:drawing>
          <wp:anchor distT="0" distB="0" distL="114300" distR="114300" simplePos="0" relativeHeight="251658245" behindDoc="0" locked="0" layoutInCell="1" allowOverlap="1" wp14:anchorId="0AF2139E" wp14:editId="7D5A6DC4">
            <wp:simplePos x="0" y="0"/>
            <wp:positionH relativeFrom="column">
              <wp:posOffset>3550867</wp:posOffset>
            </wp:positionH>
            <wp:positionV relativeFrom="paragraph">
              <wp:posOffset>396875</wp:posOffset>
            </wp:positionV>
            <wp:extent cx="2544497" cy="1144656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59" cy="114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1574"/>
        <w:gridCol w:w="3382"/>
      </w:tblGrid>
      <w:tr w:rsidR="00837991" w:rsidRPr="00DE4B15" w14:paraId="071A37B9" w14:textId="77777777" w:rsidTr="00090EC4">
        <w:tc>
          <w:tcPr>
            <w:tcW w:w="4956" w:type="dxa"/>
            <w:gridSpan w:val="2"/>
          </w:tcPr>
          <w:p w14:paraId="07C40C58" w14:textId="3107CBC7" w:rsidR="00837991" w:rsidRPr="00970E67" w:rsidRDefault="00837991" w:rsidP="0005017F">
            <w:pPr>
              <w:pStyle w:val="TblzatCm"/>
            </w:pPr>
            <w:r w:rsidRPr="00970E67">
              <w:t>Bejelentkezés validációja</w:t>
            </w:r>
          </w:p>
        </w:tc>
      </w:tr>
      <w:tr w:rsidR="00837991" w14:paraId="7A19B9EC" w14:textId="77777777" w:rsidTr="00090EC4">
        <w:tc>
          <w:tcPr>
            <w:tcW w:w="1574" w:type="dxa"/>
            <w:vAlign w:val="center"/>
          </w:tcPr>
          <w:p w14:paraId="13D85B6D" w14:textId="77777777" w:rsidR="00837991" w:rsidRDefault="00837991" w:rsidP="0000560B">
            <w:pPr>
              <w:pStyle w:val="Normlbehzssal"/>
              <w:ind w:left="0" w:firstLine="0"/>
              <w:jc w:val="left"/>
            </w:pPr>
            <w:r>
              <w:t>Hiba</w:t>
            </w:r>
          </w:p>
        </w:tc>
        <w:tc>
          <w:tcPr>
            <w:tcW w:w="3382" w:type="dxa"/>
          </w:tcPr>
          <w:p w14:paraId="6E381F68" w14:textId="4C3EE11E" w:rsidR="00837991" w:rsidRDefault="00837991" w:rsidP="00172E1A">
            <w:pPr>
              <w:pStyle w:val="Normlbehzssal"/>
              <w:ind w:left="0" w:firstLine="0"/>
            </w:pPr>
            <w:r>
              <w:t>Az adatbázisban nincs ilyen felhasználó párosítva ehhez a jelszóhoz</w:t>
            </w:r>
          </w:p>
        </w:tc>
      </w:tr>
    </w:tbl>
    <w:p w14:paraId="2043FB2F" w14:textId="3C436931" w:rsidR="00837991" w:rsidRDefault="00D3156E" w:rsidP="00D34BBA">
      <w:pPr>
        <w:pStyle w:val="Normlbehzssal"/>
        <w:spacing w:after="64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65" behindDoc="0" locked="0" layoutInCell="1" allowOverlap="1" wp14:anchorId="2B537678" wp14:editId="5198A272">
                <wp:simplePos x="0" y="0"/>
                <wp:positionH relativeFrom="column">
                  <wp:posOffset>3548380</wp:posOffset>
                </wp:positionH>
                <wp:positionV relativeFrom="paragraph">
                  <wp:posOffset>2723515</wp:posOffset>
                </wp:positionV>
                <wp:extent cx="2545715" cy="63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9CC47" w14:textId="0344459D" w:rsidR="00D3156E" w:rsidRPr="0074478F" w:rsidRDefault="00D3156E" w:rsidP="00D315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8" w:name="_Toc101045517"/>
                            <w:r w:rsidR="008675D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31049">
                              <w:t>Regisztráció tesztelése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7678" id="Text Box 72" o:spid="_x0000_s1034" type="#_x0000_t202" style="position:absolute;left:0;text-align:left;margin-left:279.4pt;margin-top:214.45pt;width:200.45pt;height:.05pt;z-index:2517463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XZGwIAAD8EAAAOAAAAZHJzL2Uyb0RvYy54bWysU8Fu2zAMvQ/YPwi6L06ypS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" stroked="f">
                <v:textbox style="mso-fit-shape-to-text:t" inset="0,0,0,0">
                  <w:txbxContent>
                    <w:p w14:paraId="0229CC47" w14:textId="0344459D" w:rsidR="00D3156E" w:rsidRPr="0074478F" w:rsidRDefault="00D3156E" w:rsidP="00D315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9" w:name="_Toc101045517"/>
                      <w:r w:rsidR="008675D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31049">
                        <w:t>Regisztráció tesztelése</w:t>
                      </w:r>
                      <w:bookmarkEnd w:id="89"/>
                    </w:p>
                  </w:txbxContent>
                </v:textbox>
              </v:shape>
            </w:pict>
          </mc:Fallback>
        </mc:AlternateContent>
      </w:r>
      <w:r w:rsidR="004F6488">
        <w:rPr>
          <w:noProof/>
          <w:lang w:eastAsia="hu-HU"/>
        </w:rPr>
        <w:drawing>
          <wp:anchor distT="0" distB="0" distL="114300" distR="114300" simplePos="0" relativeHeight="251658246" behindDoc="0" locked="0" layoutInCell="1" allowOverlap="1" wp14:anchorId="5B1929E8" wp14:editId="79AE946C">
            <wp:simplePos x="0" y="0"/>
            <wp:positionH relativeFrom="margin">
              <wp:posOffset>3548380</wp:posOffset>
            </wp:positionH>
            <wp:positionV relativeFrom="paragraph">
              <wp:posOffset>1252855</wp:posOffset>
            </wp:positionV>
            <wp:extent cx="2545928" cy="1413510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928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1574"/>
        <w:gridCol w:w="3382"/>
      </w:tblGrid>
      <w:tr w:rsidR="00837991" w14:paraId="2D9524D7" w14:textId="77777777" w:rsidTr="00090EC4">
        <w:tc>
          <w:tcPr>
            <w:tcW w:w="4956" w:type="dxa"/>
            <w:gridSpan w:val="2"/>
          </w:tcPr>
          <w:p w14:paraId="6B08042D" w14:textId="77777777" w:rsidR="00837991" w:rsidRPr="00970E67" w:rsidRDefault="00837991" w:rsidP="0005017F">
            <w:pPr>
              <w:pStyle w:val="TblzatCm"/>
            </w:pPr>
            <w:r w:rsidRPr="00970E67">
              <w:t>Regisztráció validációja</w:t>
            </w:r>
          </w:p>
        </w:tc>
      </w:tr>
      <w:tr w:rsidR="00837991" w14:paraId="343F0B40" w14:textId="77777777" w:rsidTr="00090EC4">
        <w:tc>
          <w:tcPr>
            <w:tcW w:w="1574" w:type="dxa"/>
            <w:vAlign w:val="center"/>
          </w:tcPr>
          <w:p w14:paraId="4DB31490" w14:textId="77777777" w:rsidR="00837991" w:rsidRDefault="00837991" w:rsidP="0000560B">
            <w:pPr>
              <w:pStyle w:val="Normlbehzssal"/>
              <w:ind w:left="0" w:firstLine="0"/>
              <w:jc w:val="left"/>
            </w:pPr>
            <w:r>
              <w:t>Név</w:t>
            </w:r>
          </w:p>
        </w:tc>
        <w:tc>
          <w:tcPr>
            <w:tcW w:w="3382" w:type="dxa"/>
          </w:tcPr>
          <w:p w14:paraId="6A28A496" w14:textId="77777777" w:rsidR="00837991" w:rsidRDefault="00837991" w:rsidP="00172E1A">
            <w:pPr>
              <w:pStyle w:val="Normlbehzssal"/>
              <w:ind w:left="0" w:firstLine="0"/>
            </w:pPr>
            <w:r>
              <w:t>Csak kis és nagy betű lehet a magyar abc szerint</w:t>
            </w:r>
          </w:p>
        </w:tc>
      </w:tr>
      <w:tr w:rsidR="00837991" w14:paraId="7BE32BD2" w14:textId="77777777" w:rsidTr="00090EC4">
        <w:tc>
          <w:tcPr>
            <w:tcW w:w="1574" w:type="dxa"/>
            <w:vAlign w:val="center"/>
          </w:tcPr>
          <w:p w14:paraId="719F5A48" w14:textId="77777777" w:rsidR="00837991" w:rsidRDefault="00837991" w:rsidP="0000560B">
            <w:pPr>
              <w:pStyle w:val="Normlbehzssal"/>
              <w:ind w:left="0" w:firstLine="0"/>
              <w:jc w:val="left"/>
            </w:pPr>
            <w:r>
              <w:t>Email</w:t>
            </w:r>
          </w:p>
        </w:tc>
        <w:tc>
          <w:tcPr>
            <w:tcW w:w="3382" w:type="dxa"/>
          </w:tcPr>
          <w:p w14:paraId="095779AA" w14:textId="2D88A445" w:rsidR="00837991" w:rsidRDefault="00837991" w:rsidP="00172E1A">
            <w:pPr>
              <w:pStyle w:val="Normlbehzssal"/>
              <w:ind w:left="0" w:firstLine="0"/>
              <w:jc w:val="left"/>
            </w:pPr>
            <w:r>
              <w:t xml:space="preserve">Legalább 6 karakter hosszú és </w:t>
            </w:r>
            <w:r w:rsidR="002A40CB">
              <w:t>érvényes</w:t>
            </w:r>
            <w:r>
              <w:t xml:space="preserve"> </w:t>
            </w:r>
            <w:r w:rsidR="002A40CB">
              <w:t>E-</w:t>
            </w:r>
            <w:r>
              <w:t>mail formátumúnak kell lennie</w:t>
            </w:r>
          </w:p>
        </w:tc>
      </w:tr>
      <w:tr w:rsidR="00837991" w14:paraId="61FDA077" w14:textId="77777777" w:rsidTr="00090EC4">
        <w:tc>
          <w:tcPr>
            <w:tcW w:w="1574" w:type="dxa"/>
            <w:vAlign w:val="center"/>
          </w:tcPr>
          <w:p w14:paraId="551518EA" w14:textId="77777777" w:rsidR="00837991" w:rsidRDefault="00837991" w:rsidP="0000560B">
            <w:pPr>
              <w:pStyle w:val="Normlbehzssal"/>
              <w:ind w:left="0" w:firstLine="0"/>
              <w:jc w:val="left"/>
            </w:pPr>
            <w:r>
              <w:t>Jelszó</w:t>
            </w:r>
          </w:p>
        </w:tc>
        <w:tc>
          <w:tcPr>
            <w:tcW w:w="3382" w:type="dxa"/>
          </w:tcPr>
          <w:p w14:paraId="2569AC24" w14:textId="3DFCEFD3" w:rsidR="00837991" w:rsidRDefault="00837991" w:rsidP="00172E1A">
            <w:pPr>
              <w:pStyle w:val="Normlbehzssal"/>
              <w:ind w:left="0" w:firstLine="0"/>
              <w:jc w:val="left"/>
            </w:pPr>
            <w:r>
              <w:t>Minimum 8 karakter hosszúnak kell lennie, tartalmaznia kell kis és nagy betűt (a magyar abc szerint),</w:t>
            </w:r>
            <w:r w:rsidR="00E45813">
              <w:t xml:space="preserve"> továbbá</w:t>
            </w:r>
            <w:r>
              <w:t xml:space="preserve"> számot vagy különleges karaktert</w:t>
            </w:r>
          </w:p>
        </w:tc>
      </w:tr>
      <w:tr w:rsidR="00837991" w14:paraId="019FE29E" w14:textId="77777777" w:rsidTr="00090EC4">
        <w:trPr>
          <w:trHeight w:val="589"/>
        </w:trPr>
        <w:tc>
          <w:tcPr>
            <w:tcW w:w="1574" w:type="dxa"/>
            <w:vAlign w:val="center"/>
          </w:tcPr>
          <w:p w14:paraId="5A01E8B2" w14:textId="77777777" w:rsidR="00837991" w:rsidRDefault="00837991" w:rsidP="0000560B">
            <w:pPr>
              <w:pStyle w:val="Normlbehzssal"/>
              <w:ind w:left="0" w:firstLine="0"/>
              <w:jc w:val="left"/>
            </w:pPr>
            <w:r>
              <w:t>Jelszó megerősítése</w:t>
            </w:r>
          </w:p>
        </w:tc>
        <w:tc>
          <w:tcPr>
            <w:tcW w:w="3382" w:type="dxa"/>
          </w:tcPr>
          <w:p w14:paraId="1648CAFC" w14:textId="77777777" w:rsidR="00837991" w:rsidRDefault="00837991" w:rsidP="00172E1A">
            <w:pPr>
              <w:pStyle w:val="Normlbehzssal"/>
              <w:ind w:left="0" w:firstLine="0"/>
              <w:jc w:val="left"/>
            </w:pPr>
            <w:r>
              <w:t>Meg kell egyeznie a felette lévő jelszó mezővel</w:t>
            </w:r>
          </w:p>
        </w:tc>
      </w:tr>
    </w:tbl>
    <w:p w14:paraId="0DF34E4A" w14:textId="583096B5" w:rsidR="009C1987" w:rsidRDefault="009C1987" w:rsidP="00CD501E"/>
    <w:p w14:paraId="5B129005" w14:textId="722BE9BA" w:rsidR="003F16A1" w:rsidRDefault="003F16A1" w:rsidP="00CD501E"/>
    <w:p w14:paraId="19B28394" w14:textId="706E73BE" w:rsidR="003F16A1" w:rsidRDefault="003F16A1" w:rsidP="00CD501E"/>
    <w:p w14:paraId="585B3BF4" w14:textId="77777777" w:rsidR="003F16A1" w:rsidRDefault="003F16A1" w:rsidP="00CD501E"/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1838"/>
        <w:gridCol w:w="3118"/>
      </w:tblGrid>
      <w:tr w:rsidR="009E4034" w14:paraId="282CA6E4" w14:textId="77777777" w:rsidTr="00090EC4">
        <w:trPr>
          <w:trHeight w:val="389"/>
        </w:trPr>
        <w:tc>
          <w:tcPr>
            <w:tcW w:w="4956" w:type="dxa"/>
            <w:gridSpan w:val="2"/>
            <w:vAlign w:val="center"/>
          </w:tcPr>
          <w:p w14:paraId="6A7867A2" w14:textId="00D5ABB6" w:rsidR="009E4034" w:rsidRPr="00970E67" w:rsidRDefault="009E4034" w:rsidP="0005017F">
            <w:pPr>
              <w:pStyle w:val="TblzatCm"/>
            </w:pPr>
            <w:r w:rsidRPr="00970E67">
              <w:lastRenderedPageBreak/>
              <w:t>Játék tesztelése</w:t>
            </w:r>
          </w:p>
        </w:tc>
      </w:tr>
      <w:tr w:rsidR="009E4034" w14:paraId="0846F7AA" w14:textId="77777777" w:rsidTr="00090EC4">
        <w:trPr>
          <w:trHeight w:val="1216"/>
        </w:trPr>
        <w:tc>
          <w:tcPr>
            <w:tcW w:w="1838" w:type="dxa"/>
            <w:vAlign w:val="center"/>
          </w:tcPr>
          <w:p w14:paraId="540B4807" w14:textId="77777777" w:rsidR="009E4034" w:rsidRDefault="009E4034" w:rsidP="006F698A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3118" w:type="dxa"/>
            <w:vAlign w:val="center"/>
          </w:tcPr>
          <w:p w14:paraId="4FD70E28" w14:textId="4A085E9E" w:rsidR="009E4034" w:rsidRDefault="009E4034" w:rsidP="006F698A">
            <w:pPr>
              <w:pStyle w:val="Normlbehzssal"/>
              <w:ind w:left="0" w:firstLine="0"/>
              <w:jc w:val="left"/>
            </w:pPr>
            <w:r>
              <w:t>Sikeres bejelentkezést követően</w:t>
            </w:r>
            <w:r w:rsidR="005209D9">
              <w:t xml:space="preserve"> egy</w:t>
            </w:r>
            <w:r>
              <w:t xml:space="preserve"> kvíz kiválasztása játékra. A játék kimeneteleinek teszteléséhez a játékfolyamat ismétlendő</w:t>
            </w:r>
          </w:p>
        </w:tc>
      </w:tr>
      <w:tr w:rsidR="009E4034" w14:paraId="6F0DF499" w14:textId="77777777" w:rsidTr="00090EC4">
        <w:trPr>
          <w:trHeight w:val="1559"/>
        </w:trPr>
        <w:tc>
          <w:tcPr>
            <w:tcW w:w="1838" w:type="dxa"/>
            <w:vAlign w:val="center"/>
          </w:tcPr>
          <w:p w14:paraId="2597F426" w14:textId="77777777" w:rsidR="009E4034" w:rsidRDefault="009E4034" w:rsidP="006F698A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3118" w:type="dxa"/>
            <w:vAlign w:val="center"/>
          </w:tcPr>
          <w:p w14:paraId="517E22E8" w14:textId="77777777" w:rsidR="009E4034" w:rsidRDefault="009E4034" w:rsidP="006F698A">
            <w:pPr>
              <w:pStyle w:val="Normlbehzssal"/>
              <w:ind w:left="0" w:firstLine="0"/>
              <w:jc w:val="left"/>
            </w:pPr>
            <w:r>
              <w:t>A felhasználó körönként új kérdést kap, körök közt megjelenítve a helyes válaszokat. A játék végén megjeleníti az aktuális kvíz ranglétráját</w:t>
            </w:r>
          </w:p>
        </w:tc>
      </w:tr>
      <w:tr w:rsidR="009E4034" w14:paraId="4CAC9C78" w14:textId="77777777" w:rsidTr="00090EC4">
        <w:trPr>
          <w:trHeight w:val="1899"/>
        </w:trPr>
        <w:tc>
          <w:tcPr>
            <w:tcW w:w="1838" w:type="dxa"/>
            <w:vAlign w:val="center"/>
          </w:tcPr>
          <w:p w14:paraId="056D7504" w14:textId="77777777" w:rsidR="009E4034" w:rsidRDefault="009E4034" w:rsidP="006F698A">
            <w:pPr>
              <w:pStyle w:val="Normlbehzssal"/>
              <w:ind w:left="0" w:firstLine="0"/>
              <w:jc w:val="left"/>
            </w:pPr>
            <w:r>
              <w:t>Megjegyzés</w:t>
            </w:r>
          </w:p>
        </w:tc>
        <w:tc>
          <w:tcPr>
            <w:tcW w:w="3118" w:type="dxa"/>
            <w:vAlign w:val="center"/>
          </w:tcPr>
          <w:p w14:paraId="532ECF6D" w14:textId="77777777" w:rsidR="009E4034" w:rsidRDefault="009E4034" w:rsidP="006F698A">
            <w:pPr>
              <w:pStyle w:val="Normlbehzssal"/>
              <w:ind w:left="0" w:firstLine="0"/>
              <w:jc w:val="left"/>
            </w:pPr>
            <w:r>
              <w:t>Játék végénél lehetséges kimenetek:</w:t>
            </w:r>
          </w:p>
          <w:p w14:paraId="45D8728C" w14:textId="77777777" w:rsidR="009E4034" w:rsidRDefault="009E4034" w:rsidP="00170984">
            <w:pPr>
              <w:pStyle w:val="ListParagraph"/>
              <w:numPr>
                <w:ilvl w:val="0"/>
                <w:numId w:val="31"/>
              </w:numPr>
              <w:ind w:left="453" w:hanging="284"/>
            </w:pPr>
            <w:r>
              <w:t>Felhasználó első megoldása</w:t>
            </w:r>
          </w:p>
          <w:p w14:paraId="1BAF388F" w14:textId="77777777" w:rsidR="009E4034" w:rsidRDefault="009E4034" w:rsidP="00170984">
            <w:pPr>
              <w:pStyle w:val="ListParagraph"/>
              <w:numPr>
                <w:ilvl w:val="0"/>
                <w:numId w:val="31"/>
              </w:numPr>
              <w:ind w:left="453" w:hanging="284"/>
            </w:pPr>
            <w:r>
              <w:t>Jobb eredményt ért el</w:t>
            </w:r>
          </w:p>
          <w:p w14:paraId="2C19754E" w14:textId="77777777" w:rsidR="009E4034" w:rsidRDefault="009E4034" w:rsidP="00170984">
            <w:pPr>
              <w:pStyle w:val="ListParagraph"/>
              <w:numPr>
                <w:ilvl w:val="0"/>
                <w:numId w:val="31"/>
              </w:numPr>
              <w:ind w:left="453" w:hanging="284"/>
            </w:pPr>
            <w:r>
              <w:t>Rosszabb eredményt ért el (ilyenkor a pontok nem frissülnek a ranglétrán)</w:t>
            </w:r>
          </w:p>
          <w:p w14:paraId="67B60361" w14:textId="77777777" w:rsidR="009E4034" w:rsidRDefault="009E4034" w:rsidP="00170984">
            <w:pPr>
              <w:pStyle w:val="ListParagraph"/>
              <w:numPr>
                <w:ilvl w:val="0"/>
                <w:numId w:val="31"/>
              </w:numPr>
              <w:ind w:left="453" w:hanging="284"/>
            </w:pPr>
            <w:r>
              <w:t>Az előzővel megegyező eredmény</w:t>
            </w:r>
          </w:p>
        </w:tc>
      </w:tr>
    </w:tbl>
    <w:p w14:paraId="4AFB5552" w14:textId="04BBEED4" w:rsidR="00837991" w:rsidRDefault="00D3156E" w:rsidP="009C1987">
      <w:r>
        <w:rPr>
          <w:noProof/>
        </w:rPr>
        <mc:AlternateContent>
          <mc:Choice Requires="wps">
            <w:drawing>
              <wp:anchor distT="0" distB="0" distL="114300" distR="114300" simplePos="0" relativeHeight="251748413" behindDoc="0" locked="0" layoutInCell="1" allowOverlap="1" wp14:anchorId="7B0B4FD0" wp14:editId="4D49331C">
                <wp:simplePos x="0" y="0"/>
                <wp:positionH relativeFrom="column">
                  <wp:posOffset>3585871</wp:posOffset>
                </wp:positionH>
                <wp:positionV relativeFrom="paragraph">
                  <wp:posOffset>-2499665</wp:posOffset>
                </wp:positionV>
                <wp:extent cx="2374900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7AE5F" w14:textId="589FE55D" w:rsidR="00D3156E" w:rsidRPr="00595394" w:rsidRDefault="00D3156E" w:rsidP="00D315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01045518"/>
                            <w:r w:rsidR="008675D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3156E">
                              <w:t>Játék tesztelése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B4FD0" id="Text Box 73" o:spid="_x0000_s1035" type="#_x0000_t202" style="position:absolute;margin-left:282.35pt;margin-top:-196.8pt;width:187pt;height:.05pt;z-index:25174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" stroked="f">
                <v:textbox style="mso-fit-shape-to-text:t" inset="0,0,0,0">
                  <w:txbxContent>
                    <w:p w14:paraId="1167AE5F" w14:textId="589FE55D" w:rsidR="00D3156E" w:rsidRPr="00595394" w:rsidRDefault="00D3156E" w:rsidP="00D315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01045518"/>
                      <w:r w:rsidR="008675D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3156E">
                        <w:t>Játék tesztelése</w:t>
                      </w:r>
                      <w:bookmarkEnd w:id="9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61" behindDoc="0" locked="0" layoutInCell="1" allowOverlap="1" wp14:anchorId="38C5F982" wp14:editId="49FC60CF">
                <wp:simplePos x="0" y="0"/>
                <wp:positionH relativeFrom="column">
                  <wp:posOffset>3571240</wp:posOffset>
                </wp:positionH>
                <wp:positionV relativeFrom="paragraph">
                  <wp:posOffset>-495300</wp:posOffset>
                </wp:positionV>
                <wp:extent cx="2374900" cy="63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99027" w14:textId="18ECA598" w:rsidR="00D3156E" w:rsidRPr="00234704" w:rsidRDefault="00D3156E" w:rsidP="00D315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01045519"/>
                            <w:r w:rsidR="008675D1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C60E6">
                              <w:t>Játék tesztelése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5F982" id="Text Box 76" o:spid="_x0000_s1036" type="#_x0000_t202" style="position:absolute;margin-left:281.2pt;margin-top:-39pt;width:187pt;height:.05pt;z-index:251750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" stroked="f">
                <v:textbox style="mso-fit-shape-to-text:t" inset="0,0,0,0">
                  <w:txbxContent>
                    <w:p w14:paraId="19199027" w14:textId="18ECA598" w:rsidR="00D3156E" w:rsidRPr="00234704" w:rsidRDefault="00D3156E" w:rsidP="00D315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01045519"/>
                      <w:r w:rsidR="008675D1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C60E6">
                        <w:t>Játék tesztelése</w:t>
                      </w:r>
                      <w:bookmarkEnd w:id="93"/>
                    </w:p>
                  </w:txbxContent>
                </v:textbox>
              </v:shape>
            </w:pict>
          </mc:Fallback>
        </mc:AlternateContent>
      </w:r>
      <w:r w:rsidR="000A2D55">
        <w:rPr>
          <w:noProof/>
        </w:rPr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4A9A338E" wp14:editId="07F9F57F">
                <wp:simplePos x="0" y="0"/>
                <wp:positionH relativeFrom="column">
                  <wp:posOffset>3571240</wp:posOffset>
                </wp:positionH>
                <wp:positionV relativeFrom="paragraph">
                  <wp:posOffset>-3596640</wp:posOffset>
                </wp:positionV>
                <wp:extent cx="2374900" cy="3044190"/>
                <wp:effectExtent l="0" t="0" r="6350" b="3810"/>
                <wp:wrapNone/>
                <wp:docPr id="81" name="Csoportba foglalás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3044190"/>
                          <a:chOff x="0" y="-652238"/>
                          <a:chExt cx="2375535" cy="2896514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1254126"/>
                            <a:ext cx="2375535" cy="99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652238"/>
                            <a:ext cx="2375535" cy="99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592DAC" id="Csoportba foglalás 81" o:spid="_x0000_s1026" style="position:absolute;margin-left:281.2pt;margin-top:-283.2pt;width:187pt;height:239.7pt;z-index:251658259;mso-width-relative:margin;mso-height-relative:margin" coordorigin=",-6522" coordsize="23755,28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top:12541;width:23755;height:9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">
                  <v:imagedata r:id="rId32" o:title=""/>
                </v:shape>
                <v:shape id="Picture 24" o:spid="_x0000_s1028" type="#_x0000_t75" style="position:absolute;top:-6522;width:23755;height:9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">
                  <v:imagedata r:id="rId33" o:title=""/>
                </v:shape>
              </v:group>
            </w:pict>
          </mc:Fallback>
        </mc:AlternateContent>
      </w:r>
    </w:p>
    <w:p w14:paraId="748F811C" w14:textId="722B222B" w:rsidR="00837991" w:rsidRDefault="00C843E9" w:rsidP="00837991">
      <w:pPr>
        <w:pStyle w:val="Heading2Quizion"/>
        <w:ind w:left="0" w:firstLine="0"/>
      </w:pPr>
      <w:bookmarkStart w:id="94" w:name="_Toc239114917"/>
      <w:bookmarkStart w:id="95" w:name="_Toc101119538"/>
      <w:r>
        <w:t>6</w:t>
      </w:r>
      <w:r w:rsidR="00837991">
        <w:t>.</w:t>
      </w:r>
      <w:r>
        <w:t>7</w:t>
      </w:r>
      <w:r w:rsidR="00837991">
        <w:t>. Továbbfejlesztési lehetőségek</w:t>
      </w:r>
      <w:bookmarkEnd w:id="94"/>
      <w:bookmarkEnd w:id="95"/>
    </w:p>
    <w:p w14:paraId="4058F440" w14:textId="11967F89" w:rsidR="00837991" w:rsidRDefault="00C843E9" w:rsidP="00837991">
      <w:pPr>
        <w:pStyle w:val="Heading3Quizion"/>
      </w:pPr>
      <w:bookmarkStart w:id="96" w:name="_Toc1687081080"/>
      <w:r>
        <w:t>6</w:t>
      </w:r>
      <w:r w:rsidR="00837991">
        <w:t>.</w:t>
      </w:r>
      <w:r>
        <w:t>7</w:t>
      </w:r>
      <w:r w:rsidR="00837991">
        <w:t>.1. Tervezett frissítések</w:t>
      </w:r>
      <w:bookmarkEnd w:id="96"/>
    </w:p>
    <w:p w14:paraId="2F9F1670" w14:textId="0202E067" w:rsidR="00837991" w:rsidRDefault="00837991" w:rsidP="00994C13">
      <w:pPr>
        <w:pStyle w:val="Normlbehzssal"/>
        <w:spacing w:line="360" w:lineRule="auto"/>
      </w:pPr>
      <w:r w:rsidRPr="70C56487">
        <w:rPr>
          <w:rFonts w:eastAsiaTheme="minorEastAsia"/>
        </w:rPr>
        <w:t>Az ütemezett 1.0-s verzión túl</w:t>
      </w:r>
      <w:r w:rsidR="00671DF0">
        <w:rPr>
          <w:rFonts w:eastAsiaTheme="minorEastAsia"/>
        </w:rPr>
        <w:t xml:space="preserve"> a kvízek létrehozás</w:t>
      </w:r>
      <w:r w:rsidR="006C46D4">
        <w:rPr>
          <w:rFonts w:eastAsiaTheme="minorEastAsia"/>
        </w:rPr>
        <w:t>a</w:t>
      </w:r>
      <w:r w:rsidR="00671DF0">
        <w:rPr>
          <w:rFonts w:eastAsiaTheme="minorEastAsia"/>
        </w:rPr>
        <w:t xml:space="preserve"> és szerkesztés</w:t>
      </w:r>
      <w:r w:rsidR="006C46D4">
        <w:rPr>
          <w:rFonts w:eastAsiaTheme="minorEastAsia"/>
        </w:rPr>
        <w:t>e</w:t>
      </w:r>
      <w:r w:rsidR="00671DF0">
        <w:rPr>
          <w:rFonts w:eastAsiaTheme="minorEastAsia"/>
        </w:rPr>
        <w:t xml:space="preserve"> </w:t>
      </w:r>
      <w:r w:rsidR="006C46D4">
        <w:rPr>
          <w:rFonts w:eastAsiaTheme="minorEastAsia"/>
        </w:rPr>
        <w:t>továbbá</w:t>
      </w:r>
      <w:r w:rsidRPr="70C56487">
        <w:rPr>
          <w:rFonts w:eastAsiaTheme="minorEastAsia"/>
        </w:rPr>
        <w:t xml:space="preserve"> az osztályok és csapatok kezelését, vala</w:t>
      </w:r>
      <w:r>
        <w:t>mint a barát rendszert terveztük a következő frissítésekkel megvalósítani, amik további optimalizáció</w:t>
      </w:r>
      <w:r w:rsidR="00A23A14">
        <w:t>s lehetőségeket</w:t>
      </w:r>
      <w:r w:rsidR="00D81D8F">
        <w:t xml:space="preserve"> rejtenek</w:t>
      </w:r>
      <w:r>
        <w:t xml:space="preserve"> mag</w:t>
      </w:r>
      <w:r w:rsidR="00A23A14">
        <w:t>uk</w:t>
      </w:r>
      <w:r>
        <w:t>ban. A fejlesztés ezen szakaszára élesítünk egy visszajelzés rendszert is, ahol a felhasználó a tesztelési fázisban fel nem fedezett komplexebb működési zavarokra, hibákra és problémákra is fel tudja hívni a figyelmünket.</w:t>
      </w:r>
    </w:p>
    <w:p w14:paraId="052CA2B4" w14:textId="69ECD2F0" w:rsidR="00837991" w:rsidRDefault="00C843E9" w:rsidP="00837991">
      <w:pPr>
        <w:pStyle w:val="Heading3Quizion"/>
      </w:pPr>
      <w:bookmarkStart w:id="97" w:name="_Toc1904421580"/>
      <w:r>
        <w:t>6</w:t>
      </w:r>
      <w:r w:rsidR="00837991">
        <w:t>.</w:t>
      </w:r>
      <w:r>
        <w:t>7</w:t>
      </w:r>
      <w:r w:rsidR="00837991">
        <w:t>.2. További lehetőségek</w:t>
      </w:r>
      <w:bookmarkEnd w:id="97"/>
    </w:p>
    <w:p w14:paraId="2EE7A9B2" w14:textId="4C5FA6E1" w:rsidR="00F64905" w:rsidRDefault="00837991" w:rsidP="00994C13">
      <w:pPr>
        <w:pStyle w:val="Normlbehzssal"/>
        <w:spacing w:line="360" w:lineRule="auto"/>
      </w:pPr>
      <w:r>
        <w:t xml:space="preserve">A legtöbb komplex funkció az alkalmazás fejlesztése és tesztelése során </w:t>
      </w:r>
      <w:r w:rsidR="00D97B25">
        <w:t>m</w:t>
      </w:r>
      <w:r>
        <w:t>e</w:t>
      </w:r>
      <w:r w:rsidR="00D97B25">
        <w:t>r</w:t>
      </w:r>
      <w:r>
        <w:t>ült fel, így a tervezett visszajelzési rendszerrel esélyt kívánunk adni a felhasználóknak az ötleteik megosztására, és az alkalmazás további alakulása a felmerült igényeknek megfelelően történne.</w:t>
      </w:r>
    </w:p>
    <w:p w14:paraId="61E0713E" w14:textId="4E90538D" w:rsidR="003D36D6" w:rsidRDefault="0052464A" w:rsidP="003D36D6">
      <w:pPr>
        <w:pStyle w:val="Heading1Quizion"/>
        <w:numPr>
          <w:ilvl w:val="0"/>
          <w:numId w:val="1"/>
        </w:numPr>
        <w:ind w:left="0" w:firstLine="0"/>
      </w:pPr>
      <w:bookmarkStart w:id="98" w:name="_Toc101119539"/>
      <w:r>
        <w:lastRenderedPageBreak/>
        <w:t>Egyéni</w:t>
      </w:r>
      <w:r w:rsidR="00CE6BE1">
        <w:t xml:space="preserve"> beszámoló</w:t>
      </w:r>
      <w:bookmarkEnd w:id="98"/>
    </w:p>
    <w:p w14:paraId="355A8F82" w14:textId="06A7CAE2" w:rsidR="0070571B" w:rsidRDefault="00581F70" w:rsidP="000E3BD9">
      <w:pPr>
        <w:pStyle w:val="Heading2Quizion"/>
        <w:numPr>
          <w:ilvl w:val="1"/>
          <w:numId w:val="1"/>
        </w:numPr>
      </w:pPr>
      <w:bookmarkStart w:id="99" w:name="_Toc101119540"/>
      <w:r>
        <w:t>SWOT</w:t>
      </w:r>
      <w:r w:rsidR="000228A8">
        <w:t xml:space="preserve"> Analízis</w:t>
      </w:r>
      <w:bookmarkEnd w:id="99"/>
    </w:p>
    <w:p w14:paraId="6B4E27D0" w14:textId="6D73B888" w:rsidR="000F269E" w:rsidRDefault="000F269E" w:rsidP="000F269E">
      <w:pPr>
        <w:pStyle w:val="Heading3Quizion"/>
        <w:numPr>
          <w:ilvl w:val="2"/>
          <w:numId w:val="1"/>
        </w:numPr>
      </w:pPr>
      <w:r>
        <w:t>Erősségek</w:t>
      </w:r>
    </w:p>
    <w:p w14:paraId="1EAE7937" w14:textId="4A5DF8B6" w:rsidR="003B203A" w:rsidRDefault="003B203A" w:rsidP="00994C13">
      <w:pPr>
        <w:pStyle w:val="Normlbehzssal"/>
        <w:spacing w:line="360" w:lineRule="auto"/>
      </w:pPr>
      <w:r>
        <w:t>A csapat minden tagjának megvan a maga gondolkodásmódja, a saját nézőpontja.</w:t>
      </w:r>
    </w:p>
    <w:p w14:paraId="266CEAF4" w14:textId="77777777" w:rsidR="003B203A" w:rsidRDefault="003B203A" w:rsidP="00994C13">
      <w:pPr>
        <w:pStyle w:val="Normlbehzssal"/>
        <w:spacing w:line="360" w:lineRule="auto"/>
      </w:pPr>
      <w:r>
        <w:t>A csapatvezető vezetői képességei nagyon jól támogatják a csapatot.</w:t>
      </w:r>
    </w:p>
    <w:p w14:paraId="7A45B12C" w14:textId="77777777" w:rsidR="003B203A" w:rsidRDefault="003B203A" w:rsidP="00994C13">
      <w:pPr>
        <w:pStyle w:val="Normlbehzssal"/>
        <w:spacing w:line="360" w:lineRule="auto"/>
      </w:pPr>
      <w:r>
        <w:t>Különböző témákban vagyunk jók, ami kiváló az együttműködéshez. Ahol az ember saját tudása kudarcot vall, ott a másik mindig segít.</w:t>
      </w:r>
    </w:p>
    <w:p w14:paraId="5EC8015B" w14:textId="77777777" w:rsidR="003B203A" w:rsidRDefault="003B203A" w:rsidP="00994C13">
      <w:pPr>
        <w:pStyle w:val="Normlbehzssal"/>
        <w:spacing w:line="360" w:lineRule="auto"/>
      </w:pPr>
      <w:r>
        <w:t>Az iskolában többnyire olyan témákat tanulunk, amelyek hasznosak lehetnek a projekt elkészítésében.</w:t>
      </w:r>
    </w:p>
    <w:p w14:paraId="37D77C8F" w14:textId="375AA2F1" w:rsidR="003B203A" w:rsidRDefault="003B203A" w:rsidP="00994C13">
      <w:pPr>
        <w:pStyle w:val="Normlbehzssal"/>
        <w:spacing w:line="360" w:lineRule="auto"/>
      </w:pPr>
      <w:r>
        <w:t>A csapattársaimmal való rugalmas alkalmazkodás erősíti a csapat harmóniáját.</w:t>
      </w:r>
    </w:p>
    <w:p w14:paraId="1FF23949" w14:textId="670795EA" w:rsidR="000F269E" w:rsidRDefault="000F269E" w:rsidP="00897D4B">
      <w:pPr>
        <w:pStyle w:val="Heading3Quizion"/>
        <w:numPr>
          <w:ilvl w:val="2"/>
          <w:numId w:val="1"/>
        </w:numPr>
      </w:pPr>
      <w:r>
        <w:t>Gyengeségek</w:t>
      </w:r>
    </w:p>
    <w:p w14:paraId="1CDD2B2A" w14:textId="17009EBC" w:rsidR="003B203A" w:rsidRDefault="003B203A" w:rsidP="00994C13">
      <w:pPr>
        <w:pStyle w:val="Normlbehzssal"/>
        <w:spacing w:line="360" w:lineRule="auto"/>
      </w:pPr>
      <w:r>
        <w:t xml:space="preserve">Ez az első </w:t>
      </w:r>
      <w:r w:rsidR="00E2174D">
        <w:t>projekt,</w:t>
      </w:r>
      <w:r>
        <w:t xml:space="preserve"> amit csinálunk, így még nincs tapasztalatunk. Ebből következik, hogy nehéz konkrét problémákra megoldást találni.</w:t>
      </w:r>
    </w:p>
    <w:p w14:paraId="4EB53297" w14:textId="77777777" w:rsidR="003B203A" w:rsidRDefault="003B203A" w:rsidP="00994C13">
      <w:pPr>
        <w:pStyle w:val="Normlbehzssal"/>
        <w:spacing w:line="360" w:lineRule="auto"/>
      </w:pPr>
      <w:r>
        <w:t>A csapatvezető gyors ötleteit a többiek nem mindig tudják követni.</w:t>
      </w:r>
    </w:p>
    <w:p w14:paraId="1E1DF244" w14:textId="77777777" w:rsidR="003B203A" w:rsidRDefault="003B203A" w:rsidP="00994C13">
      <w:pPr>
        <w:pStyle w:val="Normlbehzssal"/>
        <w:spacing w:line="360" w:lineRule="auto"/>
      </w:pPr>
      <w:r>
        <w:t>Nem tanulunk meg minden lehetséges problémát, ezért magunknak kell megoldanunk bizonyos problémákat, amelyek nagyon időigényesek lehetnek.</w:t>
      </w:r>
    </w:p>
    <w:p w14:paraId="44310587" w14:textId="30DA1FBE" w:rsidR="003B203A" w:rsidRDefault="003B203A" w:rsidP="00994C13">
      <w:pPr>
        <w:pStyle w:val="Normlbehzssal"/>
        <w:spacing w:line="360" w:lineRule="auto"/>
      </w:pPr>
      <w:r>
        <w:t>Az online találkozókat mindenki időbeosztásához kell igazítani, ami megnehezíti ezeket a hívásokat.</w:t>
      </w:r>
    </w:p>
    <w:p w14:paraId="1B07AE60" w14:textId="27ADF698" w:rsidR="003B203A" w:rsidRDefault="003B203A" w:rsidP="00994C13">
      <w:pPr>
        <w:pStyle w:val="Normlbehzssal"/>
        <w:spacing w:line="360" w:lineRule="auto"/>
      </w:pPr>
      <w:r>
        <w:t>A tervek folyamatosan változnak, mert új technológiákat tanulunk, és rájövünk, hogy ez egy jobb megközelítése problémának, mint az előző.</w:t>
      </w:r>
    </w:p>
    <w:p w14:paraId="36EC6635" w14:textId="5C19B2AE" w:rsidR="000F269E" w:rsidRDefault="000F269E" w:rsidP="00897D4B">
      <w:pPr>
        <w:pStyle w:val="Heading3Quizion"/>
        <w:numPr>
          <w:ilvl w:val="2"/>
          <w:numId w:val="1"/>
        </w:numPr>
      </w:pPr>
      <w:r>
        <w:t>Lehetőségek</w:t>
      </w:r>
    </w:p>
    <w:p w14:paraId="0EC3CF55" w14:textId="77777777" w:rsidR="003B203A" w:rsidRDefault="003B203A" w:rsidP="00994C13">
      <w:pPr>
        <w:pStyle w:val="Normlbehzssal"/>
        <w:spacing w:line="360" w:lineRule="auto"/>
      </w:pPr>
      <w:r>
        <w:t>A tanárok által tanított ismeretek lehetőséget adnak a projekt sikeres befejezésére.</w:t>
      </w:r>
    </w:p>
    <w:p w14:paraId="55BBE6DF" w14:textId="77777777" w:rsidR="003B203A" w:rsidRDefault="003B203A" w:rsidP="00994C13">
      <w:pPr>
        <w:pStyle w:val="Normlbehzssal"/>
        <w:spacing w:line="360" w:lineRule="auto"/>
      </w:pPr>
      <w:r>
        <w:t xml:space="preserve">A projekt nagymértékben függ a </w:t>
      </w:r>
      <w:proofErr w:type="spellStart"/>
      <w:r>
        <w:t>Laravel</w:t>
      </w:r>
      <w:proofErr w:type="spellEnd"/>
      <w:r>
        <w:t xml:space="preserve"> keretrendszertől, amelynek világos és hozzáférhető dokumentációja van. A dokumentáció nélkül a </w:t>
      </w:r>
      <w:proofErr w:type="spellStart"/>
      <w:r>
        <w:t>Laravel</w:t>
      </w:r>
      <w:proofErr w:type="spellEnd"/>
      <w:r>
        <w:t>-lel dolgozni sokkal nehezebb és lassabb lenne.</w:t>
      </w:r>
    </w:p>
    <w:p w14:paraId="7E8ECE2A" w14:textId="77777777" w:rsidR="003B203A" w:rsidRDefault="003B203A" w:rsidP="00994C13">
      <w:pPr>
        <w:pStyle w:val="Normlbehzssal"/>
        <w:spacing w:line="360" w:lineRule="auto"/>
      </w:pPr>
      <w:r>
        <w:t>A szükséges témák többsége számos oktatóanyagot tartalmaz, amelyek segítenek a projekt befejezésében.</w:t>
      </w:r>
    </w:p>
    <w:p w14:paraId="496D8096" w14:textId="77777777" w:rsidR="003B203A" w:rsidRDefault="003B203A" w:rsidP="00994C13">
      <w:pPr>
        <w:pStyle w:val="Normlbehzssal"/>
        <w:spacing w:line="360" w:lineRule="auto"/>
      </w:pPr>
      <w:r>
        <w:lastRenderedPageBreak/>
        <w:t>Az interneten még sok kvízalkalmazás található. Tanulhatunk hibáikból, és hasonló alkalmazásokon alapuló funkciókat valósíthatunk meg.</w:t>
      </w:r>
    </w:p>
    <w:p w14:paraId="78FBAD4B" w14:textId="34732BF5" w:rsidR="003B203A" w:rsidRDefault="003B203A" w:rsidP="00994C13">
      <w:pPr>
        <w:pStyle w:val="Normlbehzssal"/>
        <w:spacing w:line="360" w:lineRule="auto"/>
      </w:pPr>
      <w:r>
        <w:t>Tanulhattunk egymástól, miközben megpróbálunk segíteni a közös problémák megoldásában.</w:t>
      </w:r>
    </w:p>
    <w:p w14:paraId="27AB13DE" w14:textId="33B48AA3" w:rsidR="000F269E" w:rsidRDefault="000F269E" w:rsidP="00897D4B">
      <w:pPr>
        <w:pStyle w:val="Heading3Quizion"/>
        <w:numPr>
          <w:ilvl w:val="2"/>
          <w:numId w:val="1"/>
        </w:numPr>
      </w:pPr>
      <w:r>
        <w:t>Veszélyek</w:t>
      </w:r>
    </w:p>
    <w:p w14:paraId="7B0BCF65" w14:textId="77777777" w:rsidR="007A510D" w:rsidRDefault="007A510D" w:rsidP="00994C13">
      <w:pPr>
        <w:pStyle w:val="Normlbehzssal"/>
        <w:spacing w:line="360" w:lineRule="auto"/>
      </w:pPr>
      <w:r>
        <w:t>A nem tanult technikák eléggé lelassíthatják a haladást.</w:t>
      </w:r>
    </w:p>
    <w:p w14:paraId="668C03F0" w14:textId="77777777" w:rsidR="007A510D" w:rsidRDefault="007A510D" w:rsidP="00994C13">
      <w:pPr>
        <w:pStyle w:val="Normlbehzssal"/>
        <w:spacing w:line="360" w:lineRule="auto"/>
      </w:pPr>
      <w:r>
        <w:t>A projekt egy nehezebb szakaszában való megtorpanás nem tesz jót a haladásnak.</w:t>
      </w:r>
    </w:p>
    <w:p w14:paraId="5AEF3AF6" w14:textId="77777777" w:rsidR="007A510D" w:rsidRDefault="007A510D" w:rsidP="00994C13">
      <w:pPr>
        <w:pStyle w:val="Normlbehzssal"/>
        <w:spacing w:line="360" w:lineRule="auto"/>
      </w:pPr>
      <w:r>
        <w:t>Az új rendszer első osztályában való részvételnek van néhány árnyoldala, például nem tudjuk pontosan, hogyan fog menni a vizsga.</w:t>
      </w:r>
    </w:p>
    <w:p w14:paraId="2AA67D61" w14:textId="77777777" w:rsidR="007A510D" w:rsidRDefault="007A510D" w:rsidP="00994C13">
      <w:pPr>
        <w:pStyle w:val="Normlbehzssal"/>
        <w:spacing w:line="360" w:lineRule="auto"/>
      </w:pPr>
      <w:r>
        <w:t>Távol lakunk egymástól, ezért online kell megbeszélnünk a projektet.</w:t>
      </w:r>
    </w:p>
    <w:p w14:paraId="61D51D47" w14:textId="2CADA459" w:rsidR="003B203A" w:rsidRDefault="007A510D" w:rsidP="00994C13">
      <w:pPr>
        <w:pStyle w:val="Normlbehzssal"/>
        <w:spacing w:line="360" w:lineRule="auto"/>
      </w:pPr>
      <w:r>
        <w:t>Egy csapattag elvesztése drasztikusan megbonthatja a menetrendet.</w:t>
      </w:r>
    </w:p>
    <w:p w14:paraId="7F07EFDA" w14:textId="26B26765" w:rsidR="000F269E" w:rsidRDefault="000F269E" w:rsidP="00897D4B">
      <w:pPr>
        <w:pStyle w:val="Heading3Quizion"/>
        <w:numPr>
          <w:ilvl w:val="2"/>
          <w:numId w:val="1"/>
        </w:numPr>
      </w:pPr>
      <w:r>
        <w:t>Összefoglaló</w:t>
      </w:r>
    </w:p>
    <w:p w14:paraId="35B9BD0F" w14:textId="0C394265" w:rsidR="003E6336" w:rsidRDefault="000F269E" w:rsidP="00FA29EC">
      <w:pPr>
        <w:pStyle w:val="Normlbehzssal"/>
        <w:spacing w:line="360" w:lineRule="auto"/>
      </w:pPr>
      <w:r>
        <w:t>Projektünk rengeteg lehetőséggel rendelkezik, amik révén egye</w:t>
      </w:r>
      <w:r w:rsidR="001D0F64">
        <w:t>nes</w:t>
      </w:r>
      <w:r>
        <w:t xml:space="preserve"> az utunk a sikerhez. Azonban nem szabad szemet hunyni a fejlődést veszélyeztető külső tényezők felett, amin Quizion sorsa múlhat. Csapatunknak megvannak a szükséges képességei a feladatok elvégzéséhez, felfedett hiányosságainkon pedig így tudunk dolgozni. Ezek az első lépések egy élethosszig tartó tanulás útján egy nehéz, de jutalmazó szakma oldalán.</w:t>
      </w:r>
    </w:p>
    <w:p w14:paraId="56D7EFAD" w14:textId="3512A4A1" w:rsidR="005D1CF6" w:rsidRDefault="005D1CF6">
      <w:r>
        <w:br w:type="page"/>
      </w:r>
    </w:p>
    <w:p w14:paraId="71AEB1CC" w14:textId="4668CB3D" w:rsidR="00A04027" w:rsidRPr="004B1881" w:rsidRDefault="00D3156E" w:rsidP="004B1881">
      <w:pPr>
        <w:pStyle w:val="Heading2Quizion"/>
        <w:numPr>
          <w:ilvl w:val="1"/>
          <w:numId w:val="1"/>
        </w:numPr>
      </w:pPr>
      <w:bookmarkStart w:id="100" w:name="_Toc10111954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509" behindDoc="1" locked="0" layoutInCell="1" allowOverlap="1" wp14:anchorId="1C79914D" wp14:editId="75A25431">
                <wp:simplePos x="0" y="0"/>
                <wp:positionH relativeFrom="column">
                  <wp:posOffset>593725</wp:posOffset>
                </wp:positionH>
                <wp:positionV relativeFrom="paragraph">
                  <wp:posOffset>4032885</wp:posOffset>
                </wp:positionV>
                <wp:extent cx="4836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EDF3F" w14:textId="139A52B0" w:rsidR="00D3156E" w:rsidRPr="009435F9" w:rsidRDefault="00D3156E" w:rsidP="009868EA">
                            <w:pPr>
                              <w:pStyle w:val="Caption"/>
                              <w:jc w:val="center"/>
                              <w:rPr>
                                <w:rFonts w:ascii="Montserrat" w:eastAsiaTheme="majorEastAsia" w:hAnsi="Montserrat" w:cstheme="majorBidi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1" w:name="_Toc101045520"/>
                            <w:r w:rsidR="008675D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64683C">
                              <w:t>Quizion Folyamatábra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9914D" id="Text Box 79" o:spid="_x0000_s1037" type="#_x0000_t202" style="position:absolute;left:0;text-align:left;margin-left:46.75pt;margin-top:317.55pt;width:380.8pt;height:.05pt;z-index:-251563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" stroked="f">
                <v:textbox style="mso-fit-shape-to-text:t" inset="0,0,0,0">
                  <w:txbxContent>
                    <w:p w14:paraId="24DEDF3F" w14:textId="139A52B0" w:rsidR="00D3156E" w:rsidRPr="009435F9" w:rsidRDefault="00D3156E" w:rsidP="009868EA">
                      <w:pPr>
                        <w:pStyle w:val="Caption"/>
                        <w:jc w:val="center"/>
                        <w:rPr>
                          <w:rFonts w:ascii="Montserrat" w:eastAsiaTheme="majorEastAsia" w:hAnsi="Montserrat" w:cstheme="majorBidi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2" w:name="_Toc101045520"/>
                      <w:r w:rsidR="008675D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64683C">
                        <w:t>Quizion Folyamatábra</w:t>
                      </w:r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  <w:r w:rsidR="004B1881">
        <w:rPr>
          <w:noProof/>
        </w:rPr>
        <w:drawing>
          <wp:anchor distT="0" distB="0" distL="114300" distR="114300" simplePos="0" relativeHeight="251658301" behindDoc="1" locked="0" layoutInCell="1" allowOverlap="1" wp14:anchorId="7D6D3995" wp14:editId="27A0C4BC">
            <wp:simplePos x="0" y="0"/>
            <wp:positionH relativeFrom="column">
              <wp:posOffset>593725</wp:posOffset>
            </wp:positionH>
            <wp:positionV relativeFrom="paragraph">
              <wp:posOffset>348615</wp:posOffset>
            </wp:positionV>
            <wp:extent cx="4836160" cy="3627120"/>
            <wp:effectExtent l="0" t="0" r="2540" b="0"/>
            <wp:wrapTight wrapText="bothSides">
              <wp:wrapPolygon edited="0">
                <wp:start x="0" y="0"/>
                <wp:lineTo x="0" y="21441"/>
                <wp:lineTo x="21526" y="21441"/>
                <wp:lineTo x="21526" y="0"/>
                <wp:lineTo x="0" y="0"/>
              </wp:wrapPolygon>
            </wp:wrapTight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557" behindDoc="0" locked="0" layoutInCell="1" allowOverlap="1" wp14:anchorId="3D49C910" wp14:editId="1FBA0E1C">
                <wp:simplePos x="0" y="0"/>
                <wp:positionH relativeFrom="column">
                  <wp:posOffset>601345</wp:posOffset>
                </wp:positionH>
                <wp:positionV relativeFrom="paragraph">
                  <wp:posOffset>8074025</wp:posOffset>
                </wp:positionV>
                <wp:extent cx="4754880" cy="63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530AB" w14:textId="183A8C18" w:rsidR="00D3156E" w:rsidRPr="00885E9D" w:rsidRDefault="00D3156E" w:rsidP="009868EA">
                            <w:pPr>
                              <w:pStyle w:val="Caption"/>
                              <w:jc w:val="center"/>
                              <w:rPr>
                                <w:rFonts w:ascii="Montserrat" w:eastAsiaTheme="majorEastAsia" w:hAnsi="Montserrat" w:cstheme="majorBidi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3" w:name="_Toc101045521"/>
                            <w:r w:rsidR="008675D1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548A">
                              <w:t>Quizion Folyamatábra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C910" id="Text Box 80" o:spid="_x0000_s1038" type="#_x0000_t202" style="position:absolute;left:0;text-align:left;margin-left:47.35pt;margin-top:635.75pt;width:374.4pt;height:.05pt;z-index:251754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f4sGgIAAEAEAAAOAAAAZHJzL2Uyb0RvYy54bWysU8Fu2zAMvQ/YPwi6L06ytgu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W8+3d7MZhSSFLv7eBt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" stroked="f">
                <v:textbox style="mso-fit-shape-to-text:t" inset="0,0,0,0">
                  <w:txbxContent>
                    <w:p w14:paraId="314530AB" w14:textId="183A8C18" w:rsidR="00D3156E" w:rsidRPr="00885E9D" w:rsidRDefault="00D3156E" w:rsidP="009868EA">
                      <w:pPr>
                        <w:pStyle w:val="Caption"/>
                        <w:jc w:val="center"/>
                        <w:rPr>
                          <w:rFonts w:ascii="Montserrat" w:eastAsiaTheme="majorEastAsia" w:hAnsi="Montserrat" w:cstheme="majorBidi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4" w:name="_Toc101045521"/>
                      <w:r w:rsidR="008675D1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548A">
                        <w:t>Quizion Folyamatábra</w:t>
                      </w:r>
                      <w:bookmarkEnd w:id="104"/>
                    </w:p>
                  </w:txbxContent>
                </v:textbox>
              </v:shape>
            </w:pict>
          </mc:Fallback>
        </mc:AlternateContent>
      </w:r>
      <w:r w:rsidR="004B1881">
        <w:rPr>
          <w:noProof/>
        </w:rPr>
        <w:drawing>
          <wp:anchor distT="0" distB="0" distL="114300" distR="114300" simplePos="0" relativeHeight="251658292" behindDoc="0" locked="0" layoutInCell="1" allowOverlap="1" wp14:anchorId="02FEEA96" wp14:editId="0401B2F1">
            <wp:simplePos x="0" y="0"/>
            <wp:positionH relativeFrom="column">
              <wp:posOffset>601345</wp:posOffset>
            </wp:positionH>
            <wp:positionV relativeFrom="paragraph">
              <wp:posOffset>4451350</wp:posOffset>
            </wp:positionV>
            <wp:extent cx="4754880" cy="3565525"/>
            <wp:effectExtent l="0" t="0" r="7620" b="0"/>
            <wp:wrapNone/>
            <wp:docPr id="75" name="Kép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ép 75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827">
        <w:t>Folyamatábra</w:t>
      </w:r>
      <w:bookmarkEnd w:id="100"/>
      <w:r w:rsidR="004B1881">
        <w:br w:type="page"/>
      </w:r>
    </w:p>
    <w:p w14:paraId="725ECCA3" w14:textId="407672BC" w:rsidR="00CB67A7" w:rsidRDefault="00D3156E" w:rsidP="004B1881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605" behindDoc="0" locked="0" layoutInCell="1" allowOverlap="1" wp14:anchorId="1B1C6473" wp14:editId="0786B2B6">
                <wp:simplePos x="0" y="0"/>
                <wp:positionH relativeFrom="column">
                  <wp:posOffset>508000</wp:posOffset>
                </wp:positionH>
                <wp:positionV relativeFrom="paragraph">
                  <wp:posOffset>3615690</wp:posOffset>
                </wp:positionV>
                <wp:extent cx="4744720" cy="635"/>
                <wp:effectExtent l="0" t="0" r="0" b="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EC84A" w14:textId="0B175BE1" w:rsidR="00D3156E" w:rsidRPr="008000BA" w:rsidRDefault="00D3156E" w:rsidP="009868E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5" w:name="_Toc101045522"/>
                            <w:r w:rsidR="008675D1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F5F90">
                              <w:t>Quizion Folyamatábra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C6473" id="Text Box 82" o:spid="_x0000_s1039" type="#_x0000_t202" style="position:absolute;left:0;text-align:left;margin-left:40pt;margin-top:284.7pt;width:373.6pt;height:.05pt;z-index:251756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hXGgIAAEAEAAAOAAAAZHJzL2Uyb0RvYy54bWysU8Fu2zAMvQ/YPwi6L07SrB2M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" stroked="f">
                <v:textbox style="mso-fit-shape-to-text:t" inset="0,0,0,0">
                  <w:txbxContent>
                    <w:p w14:paraId="229EC84A" w14:textId="0B175BE1" w:rsidR="00D3156E" w:rsidRPr="008000BA" w:rsidRDefault="00D3156E" w:rsidP="009868EA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6" w:name="_Toc101045522"/>
                      <w:r w:rsidR="008675D1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F5F90">
                        <w:t>Quizion Folyamatábra</w:t>
                      </w:r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0B45">
        <w:rPr>
          <w:noProof/>
        </w:rPr>
        <w:drawing>
          <wp:anchor distT="0" distB="0" distL="114300" distR="114300" simplePos="0" relativeHeight="251658300" behindDoc="0" locked="0" layoutInCell="1" allowOverlap="1" wp14:anchorId="20264A24" wp14:editId="5DFA4936">
            <wp:simplePos x="0" y="0"/>
            <wp:positionH relativeFrom="margin">
              <wp:align>center</wp:align>
            </wp:positionH>
            <wp:positionV relativeFrom="paragraph">
              <wp:posOffset>-5842</wp:posOffset>
            </wp:positionV>
            <wp:extent cx="4744720" cy="3558540"/>
            <wp:effectExtent l="0" t="0" r="0" b="381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05" cy="3558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9149" w14:textId="4B18F5B9" w:rsidR="008A1778" w:rsidRDefault="008A1778">
      <w:r>
        <w:br w:type="page"/>
      </w:r>
    </w:p>
    <w:p w14:paraId="1797959F" w14:textId="77777777" w:rsidR="00152B61" w:rsidRDefault="00152B61" w:rsidP="004B1881">
      <w:pPr>
        <w:ind w:left="360"/>
      </w:pPr>
    </w:p>
    <w:p w14:paraId="589B92EA" w14:textId="747F7FF0" w:rsidR="003E6336" w:rsidRDefault="005D3827" w:rsidP="00B42F61">
      <w:pPr>
        <w:pStyle w:val="Heading2Quizion"/>
        <w:numPr>
          <w:ilvl w:val="1"/>
          <w:numId w:val="1"/>
        </w:numPr>
      </w:pPr>
      <w:bookmarkStart w:id="107" w:name="_Toc101119542"/>
      <w:r>
        <w:t>Mérföldkő-térkép</w:t>
      </w:r>
      <w:bookmarkEnd w:id="107"/>
    </w:p>
    <w:p w14:paraId="756321EE" w14:textId="7461FAE7" w:rsidR="003E6336" w:rsidRDefault="008E1B34">
      <w:r>
        <w:rPr>
          <w:noProof/>
        </w:rPr>
        <mc:AlternateContent>
          <mc:Choice Requires="wps">
            <w:drawing>
              <wp:anchor distT="0" distB="0" distL="114300" distR="114300" simplePos="0" relativeHeight="251770941" behindDoc="0" locked="0" layoutInCell="1" allowOverlap="1" wp14:anchorId="6DE35704" wp14:editId="164BE670">
                <wp:simplePos x="0" y="0"/>
                <wp:positionH relativeFrom="column">
                  <wp:posOffset>490855</wp:posOffset>
                </wp:positionH>
                <wp:positionV relativeFrom="paragraph">
                  <wp:posOffset>7580630</wp:posOffset>
                </wp:positionV>
                <wp:extent cx="4641215" cy="63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EE9F4D" w14:textId="11F038BE" w:rsidR="008E1B34" w:rsidRPr="00491A1D" w:rsidRDefault="008E1B34" w:rsidP="009868E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8" w:name="_Toc101045523"/>
                            <w:r w:rsidR="008675D1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B48D9">
                              <w:t>Quizion Mérföldkő-térkép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35704" id="Text Box 93" o:spid="_x0000_s1040" type="#_x0000_t202" style="position:absolute;margin-left:38.65pt;margin-top:596.9pt;width:365.45pt;height:.05pt;z-index:251770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92/GgIAAEAEAAAOAAAAZHJzL2Uyb0RvYy54bWysU1GP2jAMfp+0/xDlfRQYh6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" stroked="f">
                <v:textbox style="mso-fit-shape-to-text:t" inset="0,0,0,0">
                  <w:txbxContent>
                    <w:p w14:paraId="03EE9F4D" w14:textId="11F038BE" w:rsidR="008E1B34" w:rsidRPr="00491A1D" w:rsidRDefault="008E1B34" w:rsidP="009868EA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9" w:name="_Toc101045523"/>
                      <w:r w:rsidR="008675D1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B48D9">
                        <w:t>Quizion Mérföldkő-térkép</w:t>
                      </w:r>
                      <w:bookmarkEnd w:id="109"/>
                    </w:p>
                  </w:txbxContent>
                </v:textbox>
              </v:shape>
            </w:pict>
          </mc:Fallback>
        </mc:AlternateContent>
      </w:r>
      <w:r w:rsidR="00771469">
        <w:rPr>
          <w:noProof/>
        </w:rPr>
        <w:drawing>
          <wp:anchor distT="0" distB="0" distL="114300" distR="114300" simplePos="0" relativeHeight="251658291" behindDoc="0" locked="0" layoutInCell="1" allowOverlap="1" wp14:anchorId="6BD453D0" wp14:editId="26995D47">
            <wp:simplePos x="0" y="0"/>
            <wp:positionH relativeFrom="column">
              <wp:posOffset>490855</wp:posOffset>
            </wp:positionH>
            <wp:positionV relativeFrom="paragraph">
              <wp:posOffset>4042715</wp:posOffset>
            </wp:positionV>
            <wp:extent cx="4641426" cy="3481070"/>
            <wp:effectExtent l="0" t="0" r="6985" b="5080"/>
            <wp:wrapNone/>
            <wp:docPr id="78" name="Kép 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ép 78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26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93" behindDoc="0" locked="0" layoutInCell="1" allowOverlap="1" wp14:anchorId="4CE3BD30" wp14:editId="79CEA4CD">
                <wp:simplePos x="0" y="0"/>
                <wp:positionH relativeFrom="column">
                  <wp:posOffset>490855</wp:posOffset>
                </wp:positionH>
                <wp:positionV relativeFrom="paragraph">
                  <wp:posOffset>3704590</wp:posOffset>
                </wp:positionV>
                <wp:extent cx="4619625" cy="63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63FA6" w14:textId="6616A7FF" w:rsidR="008E1B34" w:rsidRPr="00BA3E78" w:rsidRDefault="008E1B34" w:rsidP="009868E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0" w:name="_Toc101045524"/>
                            <w:r w:rsidR="008675D1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B553D">
                              <w:t>Quizion Mérföldkő-térkép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3BD30" id="Text Box 92" o:spid="_x0000_s1041" type="#_x0000_t202" style="position:absolute;margin-left:38.65pt;margin-top:291.7pt;width:363.75pt;height:.05pt;z-index:251768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AuiGgIAAEAEAAAOAAAAZHJzL2Uyb0RvYy54bWysU8Fu2zAMvQ/YPwi6L06yNd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" stroked="f">
                <v:textbox style="mso-fit-shape-to-text:t" inset="0,0,0,0">
                  <w:txbxContent>
                    <w:p w14:paraId="3DD63FA6" w14:textId="6616A7FF" w:rsidR="008E1B34" w:rsidRPr="00BA3E78" w:rsidRDefault="008E1B34" w:rsidP="009868EA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01045524"/>
                      <w:r w:rsidR="008675D1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B553D">
                        <w:t>Quizion Mérföldkő-térkép</w:t>
                      </w:r>
                      <w:bookmarkEnd w:id="111"/>
                    </w:p>
                  </w:txbxContent>
                </v:textbox>
              </v:shape>
            </w:pict>
          </mc:Fallback>
        </mc:AlternateContent>
      </w:r>
      <w:r w:rsidR="00771469">
        <w:rPr>
          <w:noProof/>
        </w:rPr>
        <w:drawing>
          <wp:anchor distT="0" distB="0" distL="114300" distR="114300" simplePos="0" relativeHeight="251658290" behindDoc="0" locked="0" layoutInCell="1" allowOverlap="1" wp14:anchorId="6F673E1B" wp14:editId="4B8CFA29">
            <wp:simplePos x="0" y="0"/>
            <wp:positionH relativeFrom="column">
              <wp:posOffset>490855</wp:posOffset>
            </wp:positionH>
            <wp:positionV relativeFrom="paragraph">
              <wp:posOffset>182880</wp:posOffset>
            </wp:positionV>
            <wp:extent cx="4619625" cy="3464719"/>
            <wp:effectExtent l="0" t="0" r="0" b="2540"/>
            <wp:wrapNone/>
            <wp:docPr id="77" name="Kép 77" descr="A képen szöveg, alá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, aláírás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6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B45">
        <w:br w:type="page"/>
      </w:r>
    </w:p>
    <w:p w14:paraId="11A8FEB9" w14:textId="13FC6E24" w:rsidR="00A76959" w:rsidRDefault="00A76959" w:rsidP="00B42F61">
      <w:pPr>
        <w:pStyle w:val="Heading2Quizion"/>
        <w:numPr>
          <w:ilvl w:val="1"/>
          <w:numId w:val="1"/>
        </w:numPr>
      </w:pPr>
      <w:bookmarkStart w:id="112" w:name="_Toc101119543"/>
      <w:r>
        <w:lastRenderedPageBreak/>
        <w:t>Projekt összegzés</w:t>
      </w:r>
      <w:bookmarkEnd w:id="112"/>
    </w:p>
    <w:p w14:paraId="3581B820" w14:textId="4CA7D9A0" w:rsidR="00B33220" w:rsidRDefault="00B33220" w:rsidP="00B33220">
      <w:pPr>
        <w:pStyle w:val="Normlbehzssal"/>
      </w:pPr>
      <w:r>
        <w:t>Egy kvízalkalmazást készítettünk, mert egy olyan alkalmazást szerettünk volna készíteni, ami egyszerre interaktív, hasznos és szórakoztató is. Témánk kiválasztásánál nagy hangsúlyt fektettünk az életszerűségre, valamint a bővítési lehetőségekre, mivel egy kvízalkalmazást a végtelenségig lehetne bővíteni újabb és újabb funkciókkal. Továbbá egy kvízalkalmazás nagyszerű tanulási lehetőséget adhat gyerekektől felnőttekig.</w:t>
      </w:r>
    </w:p>
    <w:p w14:paraId="4C816D34" w14:textId="77777777" w:rsidR="00B33220" w:rsidRDefault="00B33220" w:rsidP="00B33220">
      <w:pPr>
        <w:pStyle w:val="Normlbehzssal"/>
      </w:pPr>
      <w:r>
        <w:t>A játék során a felhasználók kérdéseket kapnak, amelyekre 2-6 válaszlehetőség van. A felhasználó az aktuális kérdés helyessége alapján fog pontszámot kapni.</w:t>
      </w:r>
    </w:p>
    <w:p w14:paraId="763A2808" w14:textId="77777777" w:rsidR="00B33220" w:rsidRDefault="00B33220" w:rsidP="00B33220">
      <w:pPr>
        <w:pStyle w:val="Normlbehzssal"/>
      </w:pPr>
      <w:r>
        <w:t>Minden kvíznek megvan a maga ranglétrája ezzel teret engedve a versengésnek.</w:t>
      </w:r>
    </w:p>
    <w:p w14:paraId="23900EDB" w14:textId="77777777" w:rsidR="00B33220" w:rsidRDefault="00B33220" w:rsidP="00B33220">
      <w:pPr>
        <w:pStyle w:val="Normlbehzssal"/>
      </w:pPr>
      <w:r>
        <w:t xml:space="preserve">Kommunikációra a Microsoft </w:t>
      </w:r>
      <w:proofErr w:type="spellStart"/>
      <w:r>
        <w:t>Teams</w:t>
      </w:r>
      <w:proofErr w:type="spellEnd"/>
      <w:r>
        <w:t xml:space="preserve"> szolgáltatást használtuk, mert tudtunk üzenni egymásnak, felhívhattuk egymást, megoszthatunk fájlokat és használhatunk olyan hasznos kiegészítőket, mint a OneNote.</w:t>
      </w:r>
    </w:p>
    <w:p w14:paraId="76EB813D" w14:textId="77777777" w:rsidR="00B33220" w:rsidRDefault="00B33220" w:rsidP="00B33220">
      <w:pPr>
        <w:pStyle w:val="Normlbehzssal"/>
      </w:pPr>
      <w:r>
        <w:t>A GitHub volt az a hely, ahol tároltuk és nyomon követtük a kód változásait.</w:t>
      </w:r>
    </w:p>
    <w:p w14:paraId="34982181" w14:textId="77777777" w:rsidR="00B33220" w:rsidRDefault="00B33220" w:rsidP="00B33220">
      <w:pPr>
        <w:pStyle w:val="Normlbehzssal"/>
      </w:pPr>
      <w:r>
        <w:t xml:space="preserve">A projekt backend részére a </w:t>
      </w:r>
      <w:proofErr w:type="spellStart"/>
      <w:r>
        <w:t>Laravel</w:t>
      </w:r>
      <w:proofErr w:type="spellEnd"/>
      <w:r>
        <w:t xml:space="preserve"> keretrendszert használja. Ezenkívül a frontend weboldal is a </w:t>
      </w:r>
      <w:proofErr w:type="spellStart"/>
      <w:r>
        <w:t>Laravelben</w:t>
      </w:r>
      <w:proofErr w:type="spellEnd"/>
      <w:r>
        <w:t xml:space="preserve"> található. A mobil </w:t>
      </w:r>
      <w:proofErr w:type="spellStart"/>
      <w:r>
        <w:t>Kotlin</w:t>
      </w:r>
      <w:proofErr w:type="spellEnd"/>
      <w:r>
        <w:t xml:space="preserve"> nyelven, az asztali alkalmazás pedig Microsoft .NET keretrendszerben (C#) íródott.</w:t>
      </w:r>
    </w:p>
    <w:p w14:paraId="3366C574" w14:textId="193D663D" w:rsidR="00B33220" w:rsidRDefault="00B33220" w:rsidP="00B33220">
      <w:pPr>
        <w:pStyle w:val="Normlbehzssal"/>
      </w:pPr>
      <w:r>
        <w:t xml:space="preserve">Én vagyok a felelős a Quizion weboldalának elkészítéséért. A weboldal készítése során </w:t>
      </w:r>
      <w:r w:rsidR="004D0EAD">
        <w:t xml:space="preserve">a </w:t>
      </w:r>
      <w:r>
        <w:t>nehézség az</w:t>
      </w:r>
      <w:r w:rsidR="004D0EAD">
        <w:t xml:space="preserve"> az volt</w:t>
      </w:r>
      <w:r>
        <w:t xml:space="preserve">, hogy az új emberek először a weblapot fogják </w:t>
      </w:r>
      <w:r w:rsidR="000C41C1">
        <w:t>megtekinteni</w:t>
      </w:r>
      <w:r>
        <w:t>, így ez lesz az első benyomásuk, tehát egyszerre szépnek, elegánsnak, de egyben gyorsnak és működőképesnek kell lennie nemcsak számítógépen, de mobilon egyaránt. Továbbá</w:t>
      </w:r>
      <w:r w:rsidR="00551A99">
        <w:t xml:space="preserve"> ugyanúgy</w:t>
      </w:r>
      <w:r>
        <w:t xml:space="preserve"> működnie kell</w:t>
      </w:r>
      <w:r w:rsidR="008D2E93">
        <w:t xml:space="preserve"> a</w:t>
      </w:r>
      <w:r w:rsidR="00F97BFB">
        <w:t xml:space="preserve"> </w:t>
      </w:r>
      <w:r>
        <w:t>modern böngésző</w:t>
      </w:r>
      <w:r w:rsidR="00F97BFB">
        <w:t>k</w:t>
      </w:r>
      <w:r>
        <w:t>ben.</w:t>
      </w:r>
    </w:p>
    <w:p w14:paraId="4DA28FED" w14:textId="64D318C0" w:rsidR="00557CA7" w:rsidRDefault="00557CA7" w:rsidP="003D36D6">
      <w:pPr>
        <w:pStyle w:val="Heading1Quizion"/>
        <w:numPr>
          <w:ilvl w:val="0"/>
          <w:numId w:val="1"/>
        </w:numPr>
        <w:ind w:left="0" w:firstLine="0"/>
      </w:pPr>
      <w:bookmarkStart w:id="113" w:name="_Toc101119544"/>
      <w:r>
        <w:t>Felhasznált irodalom</w:t>
      </w:r>
      <w:bookmarkEnd w:id="113"/>
    </w:p>
    <w:p w14:paraId="2014D609" w14:textId="598AD067" w:rsidR="00B81A2C" w:rsidRDefault="00B81A2C" w:rsidP="00912F1B">
      <w:pPr>
        <w:pStyle w:val="Heading2Quizion"/>
        <w:numPr>
          <w:ilvl w:val="1"/>
          <w:numId w:val="1"/>
        </w:numPr>
      </w:pPr>
      <w:bookmarkStart w:id="114" w:name="_Toc101119545"/>
      <w:r>
        <w:t>A szoftverhez felhasznált források</w:t>
      </w:r>
      <w:bookmarkEnd w:id="114"/>
    </w:p>
    <w:p w14:paraId="5A2EEE20" w14:textId="5E9C5D46" w:rsidR="009868EA" w:rsidRDefault="009868EA" w:rsidP="009868EA">
      <w:pPr>
        <w:pStyle w:val="Normlbehzssal"/>
      </w:pPr>
      <w:r>
        <w:t xml:space="preserve">Az alábbi linkek 2022. 04. </w:t>
      </w:r>
      <w:r w:rsidR="00561F8A">
        <w:t>15</w:t>
      </w:r>
      <w:r>
        <w:t>.-</w:t>
      </w:r>
      <w:r w:rsidR="00304677">
        <w:t>é</w:t>
      </w:r>
      <w:r>
        <w:t>n lettek utoljára megtekintve.</w:t>
      </w:r>
    </w:p>
    <w:p w14:paraId="7FF1F651" w14:textId="45027A1D" w:rsidR="0005389C" w:rsidRDefault="000A3BF7" w:rsidP="000D39E3">
      <w:pPr>
        <w:pStyle w:val="Normlbehzssal"/>
        <w:numPr>
          <w:ilvl w:val="0"/>
          <w:numId w:val="48"/>
        </w:numPr>
      </w:pPr>
      <w:hyperlink r:id="rId39" w:history="1">
        <w:r w:rsidR="009868EA" w:rsidRPr="00FC1FE7">
          <w:rPr>
            <w:rStyle w:val="Hyperlink"/>
          </w:rPr>
          <w:t>https://developer.mozilla.org</w:t>
        </w:r>
      </w:hyperlink>
    </w:p>
    <w:p w14:paraId="70C80984" w14:textId="4EB68684" w:rsidR="00764E72" w:rsidRDefault="000A3BF7" w:rsidP="00764E72">
      <w:pPr>
        <w:pStyle w:val="Normlbehzssal"/>
        <w:numPr>
          <w:ilvl w:val="0"/>
          <w:numId w:val="48"/>
        </w:numPr>
      </w:pPr>
      <w:hyperlink r:id="rId40" w:history="1">
        <w:r w:rsidR="00764E72" w:rsidRPr="0025659D">
          <w:rPr>
            <w:rStyle w:val="Hyperlink"/>
          </w:rPr>
          <w:t>https://developer.mozilla.org/en-US/docs/Web/API/Fetch_API/Using_Fetch</w:t>
        </w:r>
      </w:hyperlink>
    </w:p>
    <w:p w14:paraId="73D42971" w14:textId="77777777" w:rsidR="00764E72" w:rsidRDefault="000A3BF7" w:rsidP="00764E72">
      <w:pPr>
        <w:pStyle w:val="Normlbehzssal"/>
        <w:numPr>
          <w:ilvl w:val="0"/>
          <w:numId w:val="48"/>
        </w:numPr>
      </w:pPr>
      <w:hyperlink r:id="rId41" w:history="1">
        <w:r w:rsidR="00764E72" w:rsidRPr="0025659D">
          <w:rPr>
            <w:rStyle w:val="Hyperlink"/>
          </w:rPr>
          <w:t>https://developer.mozilla.org/en-US/docs/Web/HTTP/Status</w:t>
        </w:r>
      </w:hyperlink>
    </w:p>
    <w:p w14:paraId="756614F0" w14:textId="77777777" w:rsidR="008F24DC" w:rsidRDefault="000A3BF7" w:rsidP="008F24DC">
      <w:pPr>
        <w:pStyle w:val="Normlbehzssal"/>
        <w:numPr>
          <w:ilvl w:val="0"/>
          <w:numId w:val="48"/>
        </w:numPr>
      </w:pPr>
      <w:hyperlink r:id="rId42" w:history="1">
        <w:r w:rsidR="008F24DC" w:rsidRPr="0025659D">
          <w:rPr>
            <w:rStyle w:val="Hyperlink"/>
          </w:rPr>
          <w:t>https://github.com/wasabeef/awesome-android-ui</w:t>
        </w:r>
      </w:hyperlink>
    </w:p>
    <w:p w14:paraId="683E2F19" w14:textId="77777777" w:rsidR="008F24DC" w:rsidRDefault="000A3BF7" w:rsidP="008F24DC">
      <w:pPr>
        <w:pStyle w:val="Normlbehzssal"/>
        <w:numPr>
          <w:ilvl w:val="0"/>
          <w:numId w:val="48"/>
        </w:numPr>
      </w:pPr>
      <w:hyperlink r:id="rId43" w:history="1">
        <w:r w:rsidR="008F24DC" w:rsidRPr="0025659D">
          <w:rPr>
            <w:rStyle w:val="Hyperlink"/>
          </w:rPr>
          <w:t>https://stackoverflow.com/</w:t>
        </w:r>
      </w:hyperlink>
    </w:p>
    <w:p w14:paraId="34A1D249" w14:textId="77777777" w:rsidR="008F24DC" w:rsidRDefault="000A3BF7" w:rsidP="008F24DC">
      <w:pPr>
        <w:pStyle w:val="Normlbehzssal"/>
        <w:numPr>
          <w:ilvl w:val="0"/>
          <w:numId w:val="48"/>
        </w:numPr>
      </w:pPr>
      <w:hyperlink r:id="rId44" w:history="1">
        <w:r w:rsidR="008F24DC" w:rsidRPr="0025659D">
          <w:rPr>
            <w:rStyle w:val="Hyperlink"/>
          </w:rPr>
          <w:t>https://laravel.com/docs/9.x</w:t>
        </w:r>
      </w:hyperlink>
    </w:p>
    <w:p w14:paraId="3F0D0C31" w14:textId="77777777" w:rsidR="008F24DC" w:rsidRDefault="000A3BF7" w:rsidP="008F24DC">
      <w:pPr>
        <w:pStyle w:val="Normlbehzssal"/>
        <w:numPr>
          <w:ilvl w:val="0"/>
          <w:numId w:val="48"/>
        </w:numPr>
      </w:pPr>
      <w:hyperlink r:id="rId45" w:history="1">
        <w:r w:rsidR="008F24DC" w:rsidRPr="0025659D">
          <w:rPr>
            <w:rStyle w:val="Hyperlink"/>
          </w:rPr>
          <w:t>https://www.php.net/</w:t>
        </w:r>
      </w:hyperlink>
    </w:p>
    <w:p w14:paraId="72998D30" w14:textId="77777777" w:rsidR="008F24DC" w:rsidRDefault="000A3BF7" w:rsidP="008F24DC">
      <w:pPr>
        <w:pStyle w:val="Normlbehzssal"/>
        <w:numPr>
          <w:ilvl w:val="0"/>
          <w:numId w:val="48"/>
        </w:numPr>
      </w:pPr>
      <w:hyperlink r:id="rId46" w:history="1">
        <w:r w:rsidR="008F24DC" w:rsidRPr="0025659D">
          <w:rPr>
            <w:rStyle w:val="Hyperlink"/>
          </w:rPr>
          <w:t>https://www.w3schools.com/</w:t>
        </w:r>
      </w:hyperlink>
    </w:p>
    <w:p w14:paraId="2579CB04" w14:textId="684BDBF1" w:rsidR="00764E72" w:rsidRDefault="000A3BF7" w:rsidP="00764E72">
      <w:pPr>
        <w:pStyle w:val="Normlbehzssal"/>
        <w:numPr>
          <w:ilvl w:val="0"/>
          <w:numId w:val="48"/>
        </w:numPr>
      </w:pPr>
      <w:hyperlink r:id="rId47" w:history="1">
        <w:r w:rsidR="00E50922" w:rsidRPr="0025659D">
          <w:rPr>
            <w:rStyle w:val="Hyperlink"/>
          </w:rPr>
          <w:t>https://docs.microsoft.com/en-us/dotnet/csharp/</w:t>
        </w:r>
      </w:hyperlink>
    </w:p>
    <w:p w14:paraId="2B733C0E" w14:textId="569A60F3" w:rsidR="005A62C9" w:rsidRPr="00D368E8" w:rsidRDefault="000A3BF7" w:rsidP="00FD127F">
      <w:pPr>
        <w:pStyle w:val="Normlbehzssal"/>
        <w:numPr>
          <w:ilvl w:val="0"/>
          <w:numId w:val="48"/>
        </w:numPr>
        <w:rPr>
          <w:rStyle w:val="Hyperlink"/>
          <w:color w:val="auto"/>
          <w:u w:val="none"/>
        </w:rPr>
      </w:pPr>
      <w:hyperlink r:id="rId48" w:history="1">
        <w:r w:rsidR="005A62C9" w:rsidRPr="0025659D">
          <w:rPr>
            <w:rStyle w:val="Hyperlink"/>
          </w:rPr>
          <w:t>https://www.youtube.com/</w:t>
        </w:r>
      </w:hyperlink>
    </w:p>
    <w:p w14:paraId="7B8630A0" w14:textId="3FD29D24" w:rsidR="00D368E8" w:rsidRDefault="000A3BF7" w:rsidP="00FD127F">
      <w:pPr>
        <w:pStyle w:val="Normlbehzssal"/>
        <w:numPr>
          <w:ilvl w:val="0"/>
          <w:numId w:val="48"/>
        </w:numPr>
      </w:pPr>
      <w:hyperlink r:id="rId49" w:history="1">
        <w:r w:rsidR="00D368E8" w:rsidRPr="00C47840">
          <w:rPr>
            <w:rStyle w:val="Hyperlink"/>
          </w:rPr>
          <w:t>https://www.pngitem.com/middle/hwhmwob_show-password-show-password-icon-png-transparent-png/</w:t>
        </w:r>
      </w:hyperlink>
    </w:p>
    <w:p w14:paraId="228567E8" w14:textId="31C23752" w:rsidR="00597A4D" w:rsidRDefault="00BF3DD5" w:rsidP="00CE73D2">
      <w:pPr>
        <w:pStyle w:val="Heading2Quizion"/>
        <w:numPr>
          <w:ilvl w:val="1"/>
          <w:numId w:val="1"/>
        </w:numPr>
      </w:pPr>
      <w:bookmarkStart w:id="115" w:name="_Toc101119546"/>
      <w:r>
        <w:t>Felhasznált online eszközök</w:t>
      </w:r>
      <w:bookmarkEnd w:id="115"/>
    </w:p>
    <w:p w14:paraId="247F16FA" w14:textId="75BBFE7E" w:rsidR="008B1ABD" w:rsidRDefault="000A3BF7" w:rsidP="00F53B6A">
      <w:pPr>
        <w:pStyle w:val="Normlbehzssal"/>
        <w:numPr>
          <w:ilvl w:val="0"/>
          <w:numId w:val="32"/>
        </w:numPr>
        <w:ind w:left="1418" w:hanging="502"/>
      </w:pPr>
      <w:hyperlink r:id="rId50" w:history="1">
        <w:r w:rsidR="008B1ABD" w:rsidRPr="0025659D">
          <w:rPr>
            <w:rStyle w:val="Hyperlink"/>
          </w:rPr>
          <w:t>https://github.com/</w:t>
        </w:r>
      </w:hyperlink>
    </w:p>
    <w:p w14:paraId="1882D8C8" w14:textId="62E5C959" w:rsidR="008B1ABD" w:rsidRDefault="000A3BF7" w:rsidP="00F53B6A">
      <w:pPr>
        <w:pStyle w:val="Normlbehzssal"/>
        <w:numPr>
          <w:ilvl w:val="0"/>
          <w:numId w:val="32"/>
        </w:numPr>
        <w:ind w:left="1418" w:hanging="502"/>
      </w:pPr>
      <w:hyperlink r:id="rId51" w:history="1">
        <w:r w:rsidR="008B1ABD" w:rsidRPr="0025659D">
          <w:rPr>
            <w:rStyle w:val="Hyperlink"/>
          </w:rPr>
          <w:t>https://mailtrap.io/</w:t>
        </w:r>
      </w:hyperlink>
    </w:p>
    <w:p w14:paraId="7D3CF6DD" w14:textId="77777777" w:rsidR="00EF63B9" w:rsidRDefault="000A3BF7" w:rsidP="00F53B6A">
      <w:pPr>
        <w:pStyle w:val="Normlbehzssal"/>
        <w:numPr>
          <w:ilvl w:val="0"/>
          <w:numId w:val="32"/>
        </w:numPr>
        <w:ind w:left="1418" w:hanging="502"/>
      </w:pPr>
      <w:hyperlink r:id="rId52" w:history="1">
        <w:r w:rsidR="00EF63B9" w:rsidRPr="0025659D">
          <w:rPr>
            <w:rStyle w:val="Hyperlink"/>
          </w:rPr>
          <w:t>https://caniuse.com/</w:t>
        </w:r>
      </w:hyperlink>
    </w:p>
    <w:p w14:paraId="41A82BE6" w14:textId="1D4CB72A" w:rsidR="008B1ABD" w:rsidRDefault="000A3BF7" w:rsidP="00F53B6A">
      <w:pPr>
        <w:pStyle w:val="Normlbehzssal"/>
        <w:numPr>
          <w:ilvl w:val="0"/>
          <w:numId w:val="32"/>
        </w:numPr>
        <w:ind w:left="1418" w:hanging="502"/>
      </w:pPr>
      <w:hyperlink r:id="rId53" w:history="1">
        <w:r w:rsidR="00321397" w:rsidRPr="0025659D">
          <w:rPr>
            <w:rStyle w:val="Hyperlink"/>
          </w:rPr>
          <w:t>https://www.microsoft.com</w:t>
        </w:r>
      </w:hyperlink>
    </w:p>
    <w:p w14:paraId="4742B6B0" w14:textId="35091F55" w:rsidR="00D952BC" w:rsidRDefault="000A3BF7" w:rsidP="00F53B6A">
      <w:pPr>
        <w:pStyle w:val="Normlbehzssal"/>
        <w:numPr>
          <w:ilvl w:val="0"/>
          <w:numId w:val="32"/>
        </w:numPr>
        <w:ind w:left="1418" w:hanging="502"/>
      </w:pPr>
      <w:hyperlink r:id="rId54" w:history="1">
        <w:r w:rsidR="00D952BC" w:rsidRPr="0025659D">
          <w:rPr>
            <w:rStyle w:val="Hyperlink"/>
          </w:rPr>
          <w:t>https://www.google.com/</w:t>
        </w:r>
      </w:hyperlink>
    </w:p>
    <w:p w14:paraId="2A8C356C" w14:textId="71EEE03C" w:rsidR="003D36D6" w:rsidRDefault="00396202" w:rsidP="002315FA">
      <w:pPr>
        <w:pStyle w:val="Heading2Quizion"/>
        <w:numPr>
          <w:ilvl w:val="1"/>
          <w:numId w:val="1"/>
        </w:numPr>
      </w:pPr>
      <w:bookmarkStart w:id="116" w:name="_Toc101119547"/>
      <w:r>
        <w:t>Szerzői Jogok</w:t>
      </w:r>
      <w:bookmarkEnd w:id="116"/>
    </w:p>
    <w:p w14:paraId="16B3E037" w14:textId="52B3DBCA" w:rsidR="002315FA" w:rsidRDefault="002315FA" w:rsidP="00FA29EC">
      <w:pPr>
        <w:pStyle w:val="Normlbehzssal"/>
        <w:spacing w:line="360" w:lineRule="auto"/>
      </w:pPr>
      <w:r>
        <w:t>Minden Google</w:t>
      </w:r>
      <w:r w:rsidR="007D437A">
        <w:t xml:space="preserve"> márkához kapcsolódó </w:t>
      </w:r>
      <w:r w:rsidR="0029478E">
        <w:t>irodalma</w:t>
      </w:r>
      <w:r w:rsidR="0090302F">
        <w:t>kat</w:t>
      </w:r>
      <w:r w:rsidR="0029478E">
        <w:t xml:space="preserve"> a </w:t>
      </w:r>
      <w:hyperlink r:id="rId55" w:history="1">
        <w:r w:rsidR="0029478E" w:rsidRPr="00585A6A">
          <w:rPr>
            <w:rStyle w:val="Hyperlink"/>
          </w:rPr>
          <w:t>https://about.google/brand-resource-center/guidance/</w:t>
        </w:r>
      </w:hyperlink>
      <w:r w:rsidR="0029478E">
        <w:t xml:space="preserve"> oldalon megadottak</w:t>
      </w:r>
      <w:r w:rsidR="00172907">
        <w:t xml:space="preserve"> szerint használtuk fel.</w:t>
      </w:r>
    </w:p>
    <w:p w14:paraId="1DDF462A" w14:textId="0E47ABA7" w:rsidR="00172907" w:rsidRDefault="00172907" w:rsidP="00FA29EC">
      <w:pPr>
        <w:pStyle w:val="Normlbehzssal"/>
        <w:spacing w:line="360" w:lineRule="auto"/>
      </w:pPr>
      <w:r>
        <w:t>Az alkalmazás</w:t>
      </w:r>
      <w:r w:rsidR="00960E72">
        <w:t>ok</w:t>
      </w:r>
      <w:r>
        <w:t xml:space="preserve"> </w:t>
      </w:r>
      <w:r w:rsidR="002227CE">
        <w:t>grafikai</w:t>
      </w:r>
      <w:r>
        <w:t xml:space="preserve"> elemeit Erdődi Niké grafikus</w:t>
      </w:r>
      <w:r w:rsidR="00F37168">
        <w:t xml:space="preserve"> </w:t>
      </w:r>
      <w:r w:rsidR="00960E72">
        <w:t>tervezte</w:t>
      </w:r>
      <w:r w:rsidR="002237F1">
        <w:t>, valamint a</w:t>
      </w:r>
      <w:r w:rsidR="002227CE">
        <w:t xml:space="preserve"> logót</w:t>
      </w:r>
      <w:r w:rsidR="00DA2EFF">
        <w:t xml:space="preserve"> ő</w:t>
      </w:r>
      <w:r w:rsidR="00960E72">
        <w:t xml:space="preserve"> </w:t>
      </w:r>
      <w:r w:rsidR="00F37168">
        <w:t>készítette</w:t>
      </w:r>
      <w:r w:rsidR="00084D86">
        <w:t xml:space="preserve"> kizárólag Quizion számára</w:t>
      </w:r>
      <w:r w:rsidR="006958FF">
        <w:t>.</w:t>
      </w:r>
    </w:p>
    <w:p w14:paraId="2033FB68" w14:textId="77777777" w:rsidR="000D2CAD" w:rsidRDefault="000D2CAD">
      <w:r>
        <w:br w:type="page"/>
      </w:r>
    </w:p>
    <w:p w14:paraId="42977A59" w14:textId="722062C2" w:rsidR="00751A0F" w:rsidRDefault="000D2CAD" w:rsidP="00751A0F">
      <w:pPr>
        <w:pStyle w:val="Heading2Quizion"/>
        <w:numPr>
          <w:ilvl w:val="1"/>
          <w:numId w:val="1"/>
        </w:numPr>
      </w:pPr>
      <w:bookmarkStart w:id="117" w:name="_Toc101119548"/>
      <w:r>
        <w:lastRenderedPageBreak/>
        <w:t>Ábrajegyzék</w:t>
      </w:r>
      <w:bookmarkEnd w:id="117"/>
    </w:p>
    <w:p w14:paraId="5AA73BF7" w14:textId="08B74192" w:rsidR="00347D06" w:rsidRDefault="000D2CA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56" w:anchor="_Toc101045510" w:history="1">
        <w:r w:rsidR="00347D06" w:rsidRPr="000F44B3">
          <w:rPr>
            <w:rStyle w:val="Hyperlink"/>
            <w:noProof/>
          </w:rPr>
          <w:t>1. ábra Quizion főoldala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_Toc101045510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39</w:t>
        </w:r>
        <w:r w:rsidR="00347D06">
          <w:rPr>
            <w:noProof/>
            <w:webHidden/>
          </w:rPr>
          <w:fldChar w:fldCharType="end"/>
        </w:r>
      </w:hyperlink>
    </w:p>
    <w:p w14:paraId="5CB45C4E" w14:textId="3AA42555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57" w:anchor="_Toc101045511" w:history="1">
        <w:r w:rsidR="00347D06" w:rsidRPr="000F44B3">
          <w:rPr>
            <w:rStyle w:val="Hyperlink"/>
            <w:noProof/>
          </w:rPr>
          <w:t>2. ábra E-mail megerősítés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_Toc101045511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39</w:t>
        </w:r>
        <w:r w:rsidR="00347D06">
          <w:rPr>
            <w:noProof/>
            <w:webHidden/>
          </w:rPr>
          <w:fldChar w:fldCharType="end"/>
        </w:r>
      </w:hyperlink>
    </w:p>
    <w:p w14:paraId="0E45F38E" w14:textId="146B7535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58" w:anchor="_Toc101045512" w:history="1">
        <w:r w:rsidR="00347D06" w:rsidRPr="000F44B3">
          <w:rPr>
            <w:rStyle w:val="Hyperlink"/>
            <w:noProof/>
          </w:rPr>
          <w:t>3. ábra Ranglétra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_Toc101045512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39</w:t>
        </w:r>
        <w:r w:rsidR="00347D06">
          <w:rPr>
            <w:noProof/>
            <w:webHidden/>
          </w:rPr>
          <w:fldChar w:fldCharType="end"/>
        </w:r>
      </w:hyperlink>
    </w:p>
    <w:p w14:paraId="2C9D528C" w14:textId="2EDC5946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045513" w:history="1">
        <w:r w:rsidR="00347D06" w:rsidRPr="000F44B3">
          <w:rPr>
            <w:rStyle w:val="Hyperlink"/>
            <w:noProof/>
          </w:rPr>
          <w:t>4. ábra Mailtrap-ben az elküldött E-mail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_Toc101045513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40</w:t>
        </w:r>
        <w:r w:rsidR="00347D06">
          <w:rPr>
            <w:noProof/>
            <w:webHidden/>
          </w:rPr>
          <w:fldChar w:fldCharType="end"/>
        </w:r>
      </w:hyperlink>
    </w:p>
    <w:p w14:paraId="2A749509" w14:textId="474FBA77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59" w:anchor="_Toc101045514" w:history="1">
        <w:r w:rsidR="00347D06" w:rsidRPr="000F44B3">
          <w:rPr>
            <w:rStyle w:val="Hyperlink"/>
            <w:noProof/>
          </w:rPr>
          <w:t>5. ábra Kvízek listája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_Toc101045514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40</w:t>
        </w:r>
        <w:r w:rsidR="00347D06">
          <w:rPr>
            <w:noProof/>
            <w:webHidden/>
          </w:rPr>
          <w:fldChar w:fldCharType="end"/>
        </w:r>
      </w:hyperlink>
    </w:p>
    <w:p w14:paraId="55863B62" w14:textId="234DDEE3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0" w:anchor="_Toc101045515" w:history="1">
        <w:r w:rsidR="00347D06" w:rsidRPr="000F44B3">
          <w:rPr>
            <w:rStyle w:val="Hyperlink"/>
            <w:noProof/>
          </w:rPr>
          <w:t>6. ábra A jelszó lecserélése, az url-ben látható a megfelelő token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_Toc101045515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41</w:t>
        </w:r>
        <w:r w:rsidR="00347D06">
          <w:rPr>
            <w:noProof/>
            <w:webHidden/>
          </w:rPr>
          <w:fldChar w:fldCharType="end"/>
        </w:r>
      </w:hyperlink>
    </w:p>
    <w:p w14:paraId="19A0F286" w14:textId="41AD349A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1" w:anchor="_Toc101045516" w:history="1">
        <w:r w:rsidR="00347D06" w:rsidRPr="000F44B3">
          <w:rPr>
            <w:rStyle w:val="Hyperlink"/>
            <w:noProof/>
          </w:rPr>
          <w:t>7. ábra Bejelentkezés tesztelése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_Toc101045516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47</w:t>
        </w:r>
        <w:r w:rsidR="00347D06">
          <w:rPr>
            <w:noProof/>
            <w:webHidden/>
          </w:rPr>
          <w:fldChar w:fldCharType="end"/>
        </w:r>
      </w:hyperlink>
    </w:p>
    <w:p w14:paraId="4E84C2F0" w14:textId="08B0DEBB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2" w:anchor="_Toc101045517" w:history="1">
        <w:r w:rsidR="00347D06" w:rsidRPr="000F44B3">
          <w:rPr>
            <w:rStyle w:val="Hyperlink"/>
            <w:noProof/>
          </w:rPr>
          <w:t>8. ábra Regisztráció tesztelése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_Toc101045517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47</w:t>
        </w:r>
        <w:r w:rsidR="00347D06">
          <w:rPr>
            <w:noProof/>
            <w:webHidden/>
          </w:rPr>
          <w:fldChar w:fldCharType="end"/>
        </w:r>
      </w:hyperlink>
    </w:p>
    <w:p w14:paraId="56375D3C" w14:textId="0C41DAE8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3" w:anchor="_Toc101045518" w:history="1">
        <w:r w:rsidR="00347D06" w:rsidRPr="000F44B3">
          <w:rPr>
            <w:rStyle w:val="Hyperlink"/>
            <w:noProof/>
          </w:rPr>
          <w:t>9. ábra Játék tesztelése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_Toc101045518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48</w:t>
        </w:r>
        <w:r w:rsidR="00347D06">
          <w:rPr>
            <w:noProof/>
            <w:webHidden/>
          </w:rPr>
          <w:fldChar w:fldCharType="end"/>
        </w:r>
      </w:hyperlink>
    </w:p>
    <w:p w14:paraId="25009DCA" w14:textId="6CD4B0D5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4" w:anchor="_Toc101045519" w:history="1">
        <w:r w:rsidR="00347D06" w:rsidRPr="000F44B3">
          <w:rPr>
            <w:rStyle w:val="Hyperlink"/>
            <w:noProof/>
          </w:rPr>
          <w:t>10. ábra Játék tesztelése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_Toc101045519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48</w:t>
        </w:r>
        <w:r w:rsidR="00347D06">
          <w:rPr>
            <w:noProof/>
            <w:webHidden/>
          </w:rPr>
          <w:fldChar w:fldCharType="end"/>
        </w:r>
      </w:hyperlink>
    </w:p>
    <w:p w14:paraId="23B223CE" w14:textId="6D140295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5" w:anchor="_Toc101045520" w:history="1">
        <w:r w:rsidR="00347D06" w:rsidRPr="000F44B3">
          <w:rPr>
            <w:rStyle w:val="Hyperlink"/>
            <w:noProof/>
          </w:rPr>
          <w:t>11. ábra Quizion Folyamatábra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_Toc101045520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51</w:t>
        </w:r>
        <w:r w:rsidR="00347D06">
          <w:rPr>
            <w:noProof/>
            <w:webHidden/>
          </w:rPr>
          <w:fldChar w:fldCharType="end"/>
        </w:r>
      </w:hyperlink>
    </w:p>
    <w:p w14:paraId="04144C03" w14:textId="1B0A21E9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6" w:anchor="_Toc101045521" w:history="1">
        <w:r w:rsidR="00347D06" w:rsidRPr="000F44B3">
          <w:rPr>
            <w:rStyle w:val="Hyperlink"/>
            <w:noProof/>
          </w:rPr>
          <w:t>12. ábra Quizion Folyamatábra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_Toc101045521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51</w:t>
        </w:r>
        <w:r w:rsidR="00347D06">
          <w:rPr>
            <w:noProof/>
            <w:webHidden/>
          </w:rPr>
          <w:fldChar w:fldCharType="end"/>
        </w:r>
      </w:hyperlink>
    </w:p>
    <w:p w14:paraId="19B4CF15" w14:textId="6347CD3B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7" w:anchor="_Toc101045522" w:history="1">
        <w:r w:rsidR="00347D06" w:rsidRPr="000F44B3">
          <w:rPr>
            <w:rStyle w:val="Hyperlink"/>
            <w:noProof/>
          </w:rPr>
          <w:t>13. ábra Quizion Folyamatábra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_Toc101045522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52</w:t>
        </w:r>
        <w:r w:rsidR="00347D06">
          <w:rPr>
            <w:noProof/>
            <w:webHidden/>
          </w:rPr>
          <w:fldChar w:fldCharType="end"/>
        </w:r>
      </w:hyperlink>
    </w:p>
    <w:p w14:paraId="487910C0" w14:textId="15AF31CF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8" w:anchor="_Toc101045523" w:history="1">
        <w:r w:rsidR="00347D06" w:rsidRPr="000F44B3">
          <w:rPr>
            <w:rStyle w:val="Hyperlink"/>
            <w:noProof/>
          </w:rPr>
          <w:t>14. ábra Quizion Mérföldkő-térkép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_Toc101045523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53</w:t>
        </w:r>
        <w:r w:rsidR="00347D06">
          <w:rPr>
            <w:noProof/>
            <w:webHidden/>
          </w:rPr>
          <w:fldChar w:fldCharType="end"/>
        </w:r>
      </w:hyperlink>
    </w:p>
    <w:p w14:paraId="67847176" w14:textId="64079009" w:rsidR="00347D06" w:rsidRDefault="000A3BF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9" w:anchor="_Toc101045524" w:history="1">
        <w:r w:rsidR="00347D06" w:rsidRPr="000F44B3">
          <w:rPr>
            <w:rStyle w:val="Hyperlink"/>
            <w:noProof/>
          </w:rPr>
          <w:t>15. ábra Quizion Mérföldkő-térkép</w:t>
        </w:r>
        <w:r w:rsidR="00347D06">
          <w:rPr>
            <w:noProof/>
            <w:webHidden/>
          </w:rPr>
          <w:tab/>
        </w:r>
        <w:r w:rsidR="00347D06">
          <w:rPr>
            <w:noProof/>
            <w:webHidden/>
          </w:rPr>
          <w:fldChar w:fldCharType="begin"/>
        </w:r>
        <w:r w:rsidR="00347D06">
          <w:rPr>
            <w:noProof/>
            <w:webHidden/>
          </w:rPr>
          <w:instrText xml:space="preserve"> PAGEREF _Toc101045524 \h </w:instrText>
        </w:r>
        <w:r w:rsidR="00347D06">
          <w:rPr>
            <w:noProof/>
            <w:webHidden/>
          </w:rPr>
        </w:r>
        <w:r w:rsidR="00347D06">
          <w:rPr>
            <w:noProof/>
            <w:webHidden/>
          </w:rPr>
          <w:fldChar w:fldCharType="separate"/>
        </w:r>
        <w:r w:rsidR="008675D1">
          <w:rPr>
            <w:noProof/>
            <w:webHidden/>
          </w:rPr>
          <w:t>53</w:t>
        </w:r>
        <w:r w:rsidR="00347D06">
          <w:rPr>
            <w:noProof/>
            <w:webHidden/>
          </w:rPr>
          <w:fldChar w:fldCharType="end"/>
        </w:r>
      </w:hyperlink>
    </w:p>
    <w:p w14:paraId="59EDE070" w14:textId="5F01A24B" w:rsidR="000D2CAD" w:rsidRDefault="000D2CAD" w:rsidP="000D2CAD">
      <w:pPr>
        <w:pStyle w:val="Normlbehzssal"/>
      </w:pPr>
      <w:r>
        <w:fldChar w:fldCharType="end"/>
      </w:r>
    </w:p>
    <w:p w14:paraId="32F8C117" w14:textId="33FB56E0" w:rsidR="000D2CAD" w:rsidRDefault="000D2CAD" w:rsidP="000D2CAD">
      <w:pPr>
        <w:pStyle w:val="Heading2Quizion"/>
        <w:numPr>
          <w:ilvl w:val="1"/>
          <w:numId w:val="1"/>
        </w:numPr>
      </w:pPr>
      <w:bookmarkStart w:id="118" w:name="_Toc101119549"/>
      <w:r>
        <w:t>Quizion licenc</w:t>
      </w:r>
      <w:bookmarkEnd w:id="118"/>
    </w:p>
    <w:p w14:paraId="145850B8" w14:textId="0728F523" w:rsidR="70C56487" w:rsidRPr="004A649D" w:rsidRDefault="00D760E3" w:rsidP="00FA29EC">
      <w:pPr>
        <w:pStyle w:val="Normlbehzssal"/>
        <w:spacing w:line="360" w:lineRule="auto"/>
      </w:pPr>
      <w:r>
        <w:t xml:space="preserve">Quizion az </w:t>
      </w:r>
      <w:r w:rsidRPr="009C1987">
        <w:rPr>
          <w:i/>
          <w:iCs/>
        </w:rPr>
        <w:t>Apache</w:t>
      </w:r>
      <w:r w:rsidR="00493C59" w:rsidRPr="009C1987">
        <w:rPr>
          <w:i/>
          <w:iCs/>
        </w:rPr>
        <w:t xml:space="preserve"> Licenc 2.0</w:t>
      </w:r>
      <w:r>
        <w:t xml:space="preserve"> „megengedő</w:t>
      </w:r>
      <w:r w:rsidR="00197850">
        <w:rPr>
          <w:rStyle w:val="FootnoteReference"/>
        </w:rPr>
        <w:footnoteReference w:id="7"/>
      </w:r>
      <w:r>
        <w:t>” licenc</w:t>
      </w:r>
      <w:r w:rsidR="001250B4">
        <w:t xml:space="preserve"> szerint sza</w:t>
      </w:r>
      <w:r w:rsidR="007D1F5B">
        <w:t xml:space="preserve">badon módosítható, és terjeszthető </w:t>
      </w:r>
      <w:r w:rsidR="0017192F">
        <w:t xml:space="preserve">különösebb </w:t>
      </w:r>
      <w:r w:rsidR="007D1F5B">
        <w:t xml:space="preserve">megkötés nélkül. Quizion </w:t>
      </w:r>
      <w:r w:rsidR="006373C8">
        <w:t>továbbá nem vállal semmiféle garanciát a szoftver működésé</w:t>
      </w:r>
      <w:r w:rsidR="0060143B">
        <w:t xml:space="preserve">re és/vagy megbízhatóságára. </w:t>
      </w:r>
      <w:r w:rsidR="0043208A">
        <w:t>A szoftver használata az egyén saját felelősségére</w:t>
      </w:r>
      <w:r w:rsidR="0001578B">
        <w:t xml:space="preserve"> történik, Quizion a szoftver </w:t>
      </w:r>
      <w:r w:rsidR="00CE38A5">
        <w:t>használatából keletkező esetleges károkért</w:t>
      </w:r>
      <w:r w:rsidR="005D2D96">
        <w:t xml:space="preserve"> nem felel.</w:t>
      </w:r>
    </w:p>
    <w:sectPr w:rsidR="70C56487" w:rsidRPr="004A649D" w:rsidSect="005A2B89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F392E" w14:textId="77777777" w:rsidR="000A3BF7" w:rsidRDefault="000A3BF7" w:rsidP="00AA3C74">
      <w:pPr>
        <w:spacing w:after="0" w:line="240" w:lineRule="auto"/>
      </w:pPr>
      <w:r>
        <w:separator/>
      </w:r>
    </w:p>
  </w:endnote>
  <w:endnote w:type="continuationSeparator" w:id="0">
    <w:p w14:paraId="67D0CA81" w14:textId="77777777" w:rsidR="000A3BF7" w:rsidRDefault="000A3BF7" w:rsidP="00AA3C74">
      <w:pPr>
        <w:spacing w:after="0" w:line="240" w:lineRule="auto"/>
      </w:pPr>
      <w:r>
        <w:continuationSeparator/>
      </w:r>
    </w:p>
  </w:endnote>
  <w:endnote w:type="continuationNotice" w:id="1">
    <w:p w14:paraId="1BEAED7C" w14:textId="77777777" w:rsidR="000A3BF7" w:rsidRDefault="000A3B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EE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panose1 w:val="00000000000000000000"/>
    <w:charset w:val="EE"/>
    <w:family w:val="auto"/>
    <w:pitch w:val="variable"/>
    <w:sig w:usb0="E00002EF" w:usb1="5000205B" w:usb2="0000002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ontserrat SemiBold">
    <w:charset w:val="EE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931790"/>
      <w:docPartObj>
        <w:docPartGallery w:val="Page Numbers (Bottom of Page)"/>
        <w:docPartUnique/>
      </w:docPartObj>
    </w:sdtPr>
    <w:sdtEndPr/>
    <w:sdtContent>
      <w:p w14:paraId="38BC526C" w14:textId="349B79C8" w:rsidR="00AA3C74" w:rsidRPr="00F315F6" w:rsidRDefault="00F620DB" w:rsidP="00E374A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A0C">
          <w:rPr>
            <w:noProof/>
          </w:rPr>
          <w:t>51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08" w:type="dxa"/>
      <w:tblLayout w:type="fixed"/>
      <w:tblLook w:val="06A0" w:firstRow="1" w:lastRow="0" w:firstColumn="1" w:lastColumn="0" w:noHBand="1" w:noVBand="1"/>
    </w:tblPr>
    <w:tblGrid>
      <w:gridCol w:w="2374"/>
      <w:gridCol w:w="2124"/>
      <w:gridCol w:w="4410"/>
    </w:tblGrid>
    <w:tr w:rsidR="00305094" w14:paraId="1703ECFE" w14:textId="77777777" w:rsidTr="003B027F">
      <w:trPr>
        <w:trHeight w:val="627"/>
      </w:trPr>
      <w:tc>
        <w:tcPr>
          <w:tcW w:w="2374" w:type="dxa"/>
        </w:tcPr>
        <w:p w14:paraId="71E76A81" w14:textId="77777777" w:rsidR="00305094" w:rsidRDefault="00305094" w:rsidP="00305094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Budapest, 2022.</w:t>
          </w:r>
          <w:r>
            <w:rPr>
              <w:rFonts w:eastAsia="Montserrat" w:cs="Segoe UI"/>
            </w:rPr>
            <w:t>04.15.</w:t>
          </w:r>
        </w:p>
        <w:p w14:paraId="55EDDB8F" w14:textId="77777777" w:rsidR="00305094" w:rsidRDefault="00305094" w:rsidP="00305094">
          <w:pPr>
            <w:pStyle w:val="Header"/>
            <w:ind w:left="-115"/>
            <w:rPr>
              <w:rFonts w:eastAsia="Montserrat" w:cs="Segoe UI"/>
            </w:rPr>
          </w:pPr>
        </w:p>
      </w:tc>
      <w:tc>
        <w:tcPr>
          <w:tcW w:w="2124" w:type="dxa"/>
        </w:tcPr>
        <w:p w14:paraId="210CF12A" w14:textId="77777777" w:rsidR="00305094" w:rsidRDefault="00305094" w:rsidP="00305094">
          <w:pPr>
            <w:pStyle w:val="Header"/>
            <w:rPr>
              <w:rFonts w:eastAsia="Montserrat" w:cs="Segoe UI"/>
            </w:rPr>
          </w:pPr>
        </w:p>
      </w:tc>
      <w:tc>
        <w:tcPr>
          <w:tcW w:w="4410" w:type="dxa"/>
        </w:tcPr>
        <w:p w14:paraId="088CA789" w14:textId="77777777" w:rsidR="00305094" w:rsidRDefault="00305094" w:rsidP="00305094">
          <w:pPr>
            <w:pStyle w:val="Header"/>
            <w:ind w:right="-115"/>
            <w:jc w:val="right"/>
            <w:rPr>
              <w:rFonts w:eastAsia="Montserrat" w:cs="Segoe UI"/>
            </w:rPr>
          </w:pPr>
          <w:r w:rsidRPr="70C56487">
            <w:rPr>
              <w:rFonts w:eastAsia="Montserrat" w:cs="Segoe UI"/>
            </w:rPr>
            <w:t xml:space="preserve">Erdődi Fülöp Gábriel, Solti Soma János, Nagy Bendegúz </w:t>
          </w:r>
          <w:proofErr w:type="spellStart"/>
          <w:r w:rsidRPr="70C56487">
            <w:rPr>
              <w:rFonts w:eastAsia="Montserrat" w:cs="Segoe UI"/>
            </w:rPr>
            <w:t>Tonuzóba</w:t>
          </w:r>
          <w:proofErr w:type="spellEnd"/>
          <w:r w:rsidRPr="70C56487">
            <w:rPr>
              <w:rFonts w:eastAsia="Montserrat" w:cs="Segoe UI"/>
            </w:rPr>
            <w:t xml:space="preserve"> 2/14S</w:t>
          </w:r>
        </w:p>
      </w:tc>
    </w:tr>
  </w:tbl>
  <w:p w14:paraId="299DDB55" w14:textId="78E12F7B" w:rsidR="00DD30C1" w:rsidRDefault="00DD30C1" w:rsidP="003050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2377644"/>
      <w:docPartObj>
        <w:docPartGallery w:val="Page Numbers (Bottom of Page)"/>
        <w:docPartUnique/>
      </w:docPartObj>
    </w:sdtPr>
    <w:sdtContent>
      <w:p w14:paraId="47F2CED7" w14:textId="3D0308DC" w:rsidR="00B26CB4" w:rsidRPr="00B26CB4" w:rsidRDefault="00B26CB4" w:rsidP="00B26CB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43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A501E" w14:textId="270E5A1B" w:rsidR="00A37E4A" w:rsidRPr="00A37E4A" w:rsidRDefault="00F10117" w:rsidP="00F10117">
    <w:pPr>
      <w:pStyle w:val="Footer"/>
      <w:jc w:val="center"/>
    </w:pPr>
    <w:r>
      <w:t>44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B968" w14:textId="77777777" w:rsidR="000A3BF7" w:rsidRDefault="000A3BF7" w:rsidP="00AA3C74">
      <w:pPr>
        <w:spacing w:after="0" w:line="240" w:lineRule="auto"/>
      </w:pPr>
      <w:r>
        <w:separator/>
      </w:r>
    </w:p>
  </w:footnote>
  <w:footnote w:type="continuationSeparator" w:id="0">
    <w:p w14:paraId="7348D3D0" w14:textId="77777777" w:rsidR="000A3BF7" w:rsidRDefault="000A3BF7" w:rsidP="00AA3C74">
      <w:pPr>
        <w:spacing w:after="0" w:line="240" w:lineRule="auto"/>
      </w:pPr>
      <w:r>
        <w:continuationSeparator/>
      </w:r>
    </w:p>
  </w:footnote>
  <w:footnote w:type="continuationNotice" w:id="1">
    <w:p w14:paraId="3CFCC16B" w14:textId="77777777" w:rsidR="000A3BF7" w:rsidRDefault="000A3BF7">
      <w:pPr>
        <w:spacing w:after="0" w:line="240" w:lineRule="auto"/>
      </w:pPr>
    </w:p>
  </w:footnote>
  <w:footnote w:id="2">
    <w:p w14:paraId="30AB1819" w14:textId="30270C50" w:rsidR="003F1DED" w:rsidRDefault="003F1DED">
      <w:pPr>
        <w:pStyle w:val="FootnoteText"/>
      </w:pPr>
      <w:r>
        <w:rPr>
          <w:rStyle w:val="FootnoteReference"/>
        </w:rPr>
        <w:footnoteRef/>
      </w:r>
      <w:r>
        <w:t xml:space="preserve"> A funkció fejlesztés alatt áll</w:t>
      </w:r>
    </w:p>
  </w:footnote>
  <w:footnote w:id="3">
    <w:p w14:paraId="44E224DD" w14:textId="2A3612D4" w:rsidR="00153B45" w:rsidRPr="00153B45" w:rsidRDefault="00153B45">
      <w:pPr>
        <w:pStyle w:val="FootnoteText"/>
      </w:pPr>
      <w:r>
        <w:rPr>
          <w:rStyle w:val="FootnoteReference"/>
        </w:rPr>
        <w:footnoteRef/>
      </w:r>
      <w:r>
        <w:t xml:space="preserve"> Laravel keretrendszer által meghatározott adatb</w:t>
      </w:r>
      <w:r w:rsidR="00DC62F1">
        <w:t>á</w:t>
      </w:r>
      <w:r>
        <w:t>zis verziókövetés</w:t>
      </w:r>
    </w:p>
  </w:footnote>
  <w:footnote w:id="4">
    <w:p w14:paraId="261C79E6" w14:textId="134AF313" w:rsidR="52431B18" w:rsidRDefault="52431B18" w:rsidP="52431B18">
      <w:pPr>
        <w:pStyle w:val="FootnoteText"/>
      </w:pPr>
      <w:r w:rsidRPr="52431B18">
        <w:rPr>
          <w:rStyle w:val="FootnoteReference"/>
        </w:rPr>
        <w:footnoteRef/>
      </w:r>
      <w:r>
        <w:t xml:space="preserve"> A példa válasz mind a 7 kérdést listázta</w:t>
      </w:r>
    </w:p>
  </w:footnote>
  <w:footnote w:id="5">
    <w:p w14:paraId="297A8D7A" w14:textId="421507EE" w:rsidR="52431B18" w:rsidRDefault="52431B18" w:rsidP="52431B18">
      <w:pPr>
        <w:pStyle w:val="FootnoteText"/>
      </w:pPr>
      <w:r w:rsidRPr="52431B18">
        <w:rPr>
          <w:rStyle w:val="FootnoteReference"/>
        </w:rPr>
        <w:footnoteRef/>
      </w:r>
      <w:r>
        <w:t xml:space="preserve"> A példa válasz az összes eltárolt (16 darab) válasszal visszatért</w:t>
      </w:r>
    </w:p>
  </w:footnote>
  <w:footnote w:id="6">
    <w:p w14:paraId="720A4D23" w14:textId="4A2C3D88" w:rsidR="0020780F" w:rsidRPr="0020780F" w:rsidRDefault="0020780F">
      <w:pPr>
        <w:pStyle w:val="FootnoteText"/>
      </w:pPr>
      <w:r>
        <w:rPr>
          <w:rStyle w:val="FootnoteReference"/>
        </w:rPr>
        <w:footnoteRef/>
      </w:r>
      <w:r>
        <w:t xml:space="preserve"> A felhasználó törlésével a</w:t>
      </w:r>
      <w:r w:rsidR="005A5A8A">
        <w:t>z általa készített kvízek nem kerülnek törlésre</w:t>
      </w:r>
    </w:p>
  </w:footnote>
  <w:footnote w:id="7">
    <w:p w14:paraId="6EF8EA87" w14:textId="6874B00C" w:rsidR="00BA59BE" w:rsidRDefault="00BA59BE">
      <w:pPr>
        <w:pStyle w:val="FootnoteText"/>
      </w:pPr>
      <w:r>
        <w:rPr>
          <w:rStyle w:val="FootnoteReference"/>
        </w:rPr>
        <w:footnoteRef/>
      </w:r>
      <w:r>
        <w:t xml:space="preserve"> Nem minősül szabadalomnak, ebből következően mind egyéni, mind szabadalmi felhasználásra van lehetőség.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AD7E8" w14:textId="2ACBC5E9" w:rsidR="00AA3C74" w:rsidRPr="00024F41" w:rsidRDefault="003633AD" w:rsidP="003633AD">
    <w:pPr>
      <w:pStyle w:val="Header"/>
      <w:jc w:val="center"/>
      <w:rPr>
        <w:rFonts w:ascii="Montserrat" w:hAnsi="Montserrat"/>
      </w:rPr>
    </w:pPr>
    <w:r w:rsidRPr="00024F41">
      <w:rPr>
        <w:rFonts w:ascii="Montserrat" w:hAnsi="Montserrat"/>
        <w:noProof/>
        <w:lang w:eastAsia="hu-HU"/>
      </w:rPr>
      <w:drawing>
        <wp:anchor distT="0" distB="0" distL="114300" distR="114300" simplePos="0" relativeHeight="251658240" behindDoc="1" locked="0" layoutInCell="1" allowOverlap="1" wp14:anchorId="2425E189" wp14:editId="5C4A1AF0">
          <wp:simplePos x="0" y="0"/>
          <wp:positionH relativeFrom="leftMargin">
            <wp:align>right</wp:align>
          </wp:positionH>
          <wp:positionV relativeFrom="paragraph">
            <wp:posOffset>-449580</wp:posOffset>
          </wp:positionV>
          <wp:extent cx="895350" cy="895350"/>
          <wp:effectExtent l="0" t="0" r="0" b="0"/>
          <wp:wrapTight wrapText="bothSides">
            <wp:wrapPolygon edited="0">
              <wp:start x="7813" y="4596"/>
              <wp:lineTo x="5515" y="8272"/>
              <wp:lineTo x="5055" y="10111"/>
              <wp:lineTo x="6894" y="16545"/>
              <wp:lineTo x="14247" y="16545"/>
              <wp:lineTo x="15166" y="15626"/>
              <wp:lineTo x="17004" y="11030"/>
              <wp:lineTo x="15626" y="7813"/>
              <wp:lineTo x="13328" y="4596"/>
              <wp:lineTo x="7813" y="4596"/>
            </wp:wrapPolygon>
          </wp:wrapTight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572ED" w:rsidRPr="00024F41">
      <w:rPr>
        <w:rFonts w:ascii="Montserrat" w:hAnsi="Montserrat"/>
      </w:rPr>
      <w:t>Quizion</w:t>
    </w:r>
    <w:r w:rsidRPr="00024F41">
      <w:rPr>
        <w:rFonts w:ascii="Montserrat" w:hAnsi="Montserrat"/>
      </w:rPr>
      <w:t xml:space="preserve"> – </w:t>
    </w:r>
    <w:r w:rsidR="003A34C2" w:rsidRPr="00024F41">
      <w:rPr>
        <w:rFonts w:ascii="Montserrat" w:hAnsi="Montserrat"/>
      </w:rPr>
      <w:t>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60" w:type="dxa"/>
      <w:tblLayout w:type="fixed"/>
      <w:tblLook w:val="06A0" w:firstRow="1" w:lastRow="0" w:firstColumn="1" w:lastColumn="0" w:noHBand="1" w:noVBand="1"/>
    </w:tblPr>
    <w:tblGrid>
      <w:gridCol w:w="5245"/>
      <w:gridCol w:w="245"/>
      <w:gridCol w:w="3570"/>
    </w:tblGrid>
    <w:tr w:rsidR="00235D9C" w14:paraId="61B645FB" w14:textId="77777777" w:rsidTr="003B027F">
      <w:tc>
        <w:tcPr>
          <w:tcW w:w="5245" w:type="dxa"/>
        </w:tcPr>
        <w:p w14:paraId="35FDE564" w14:textId="77777777" w:rsidR="00235D9C" w:rsidRDefault="00235D9C" w:rsidP="00235D9C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Budapesti Műszaki Szakképzési Centrum</w:t>
          </w:r>
        </w:p>
        <w:p w14:paraId="6855FACD" w14:textId="77777777" w:rsidR="00235D9C" w:rsidRPr="005663B6" w:rsidRDefault="00235D9C" w:rsidP="00235D9C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Petrik Lajos Két Tanítási Nyelvű Techniku</w:t>
          </w:r>
          <w:r>
            <w:rPr>
              <w:rFonts w:eastAsia="Montserrat" w:cs="Segoe UI"/>
            </w:rPr>
            <w:t>m</w:t>
          </w:r>
        </w:p>
      </w:tc>
      <w:tc>
        <w:tcPr>
          <w:tcW w:w="245" w:type="dxa"/>
        </w:tcPr>
        <w:p w14:paraId="458383A2" w14:textId="77777777" w:rsidR="00235D9C" w:rsidRDefault="00235D9C" w:rsidP="00235D9C">
          <w:pPr>
            <w:pStyle w:val="Header"/>
            <w:jc w:val="center"/>
            <w:rPr>
              <w:rFonts w:eastAsia="Montserrat" w:cs="Segoe UI"/>
            </w:rPr>
          </w:pPr>
        </w:p>
      </w:tc>
      <w:tc>
        <w:tcPr>
          <w:tcW w:w="3570" w:type="dxa"/>
        </w:tcPr>
        <w:p w14:paraId="615DACAD" w14:textId="77777777" w:rsidR="00235D9C" w:rsidRDefault="00235D9C" w:rsidP="00235D9C">
          <w:pPr>
            <w:pStyle w:val="Header"/>
            <w:ind w:right="-115"/>
            <w:jc w:val="right"/>
            <w:rPr>
              <w:rFonts w:eastAsia="Montserrat" w:cs="Segoe UI"/>
              <w:b/>
            </w:rPr>
          </w:pPr>
          <w:r w:rsidRPr="70C56487">
            <w:rPr>
              <w:rFonts w:eastAsia="Montserrat" w:cs="Segoe UI"/>
              <w:b/>
            </w:rPr>
            <w:t xml:space="preserve">SZOFTVERFEJLESZTŐ ÉS -TESZTELŐ TECHNIKUS SZAKMA -5 0613 12 03 </w:t>
          </w:r>
        </w:p>
      </w:tc>
    </w:tr>
  </w:tbl>
  <w:p w14:paraId="7B6AD79F" w14:textId="0C6912AB" w:rsidR="0084127E" w:rsidRPr="00235D9C" w:rsidRDefault="0084127E" w:rsidP="00235D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93CB" w14:textId="77777777" w:rsidR="00090695" w:rsidRPr="00970E67" w:rsidRDefault="00090695" w:rsidP="00090695">
    <w:pPr>
      <w:pStyle w:val="Header"/>
      <w:jc w:val="center"/>
      <w:rPr>
        <w:rFonts w:ascii="Montserrat" w:hAnsi="Montserrat"/>
      </w:rPr>
    </w:pPr>
    <w:r w:rsidRPr="00F7727A">
      <w:rPr>
        <w:noProof/>
        <w:lang w:eastAsia="hu-HU"/>
      </w:rPr>
      <w:drawing>
        <wp:anchor distT="0" distB="0" distL="114300" distR="114300" simplePos="0" relativeHeight="251662338" behindDoc="1" locked="0" layoutInCell="1" allowOverlap="1" wp14:anchorId="714A9461" wp14:editId="552B51EF">
          <wp:simplePos x="0" y="0"/>
          <wp:positionH relativeFrom="leftMargin">
            <wp:align>right</wp:align>
          </wp:positionH>
          <wp:positionV relativeFrom="paragraph">
            <wp:posOffset>-449580</wp:posOffset>
          </wp:positionV>
          <wp:extent cx="895350" cy="895350"/>
          <wp:effectExtent l="0" t="0" r="0" b="0"/>
          <wp:wrapTight wrapText="bothSides">
            <wp:wrapPolygon edited="0">
              <wp:start x="7813" y="4596"/>
              <wp:lineTo x="5515" y="8272"/>
              <wp:lineTo x="5055" y="10111"/>
              <wp:lineTo x="6894" y="16545"/>
              <wp:lineTo x="14247" y="16545"/>
              <wp:lineTo x="15166" y="15626"/>
              <wp:lineTo x="17004" y="11030"/>
              <wp:lineTo x="15626" y="7813"/>
              <wp:lineTo x="13328" y="4596"/>
              <wp:lineTo x="7813" y="4596"/>
            </wp:wrapPolygon>
          </wp:wrapTight>
          <wp:docPr id="8" name="Graphic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70E67">
      <w:rPr>
        <w:rFonts w:ascii="Montserrat" w:hAnsi="Montserrat"/>
      </w:rPr>
      <w:t>Quizion – Dokumentáció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C7A99" w14:textId="77777777" w:rsidR="00F10117" w:rsidRPr="00970E67" w:rsidRDefault="00F10117" w:rsidP="00F10117">
    <w:pPr>
      <w:pStyle w:val="Header"/>
      <w:jc w:val="center"/>
      <w:rPr>
        <w:rFonts w:ascii="Montserrat" w:hAnsi="Montserrat"/>
      </w:rPr>
    </w:pPr>
    <w:r w:rsidRPr="00F7727A">
      <w:rPr>
        <w:noProof/>
        <w:lang w:eastAsia="hu-HU"/>
      </w:rPr>
      <w:drawing>
        <wp:anchor distT="0" distB="0" distL="114300" distR="114300" simplePos="0" relativeHeight="251660290" behindDoc="1" locked="0" layoutInCell="1" allowOverlap="1" wp14:anchorId="3C9802B8" wp14:editId="2EAD1D18">
          <wp:simplePos x="0" y="0"/>
          <wp:positionH relativeFrom="leftMargin">
            <wp:align>right</wp:align>
          </wp:positionH>
          <wp:positionV relativeFrom="paragraph">
            <wp:posOffset>-449580</wp:posOffset>
          </wp:positionV>
          <wp:extent cx="895350" cy="895350"/>
          <wp:effectExtent l="0" t="0" r="0" b="0"/>
          <wp:wrapTight wrapText="bothSides">
            <wp:wrapPolygon edited="0">
              <wp:start x="7813" y="4596"/>
              <wp:lineTo x="5515" y="8272"/>
              <wp:lineTo x="5055" y="10111"/>
              <wp:lineTo x="6894" y="16545"/>
              <wp:lineTo x="14247" y="16545"/>
              <wp:lineTo x="15166" y="15626"/>
              <wp:lineTo x="17004" y="11030"/>
              <wp:lineTo x="15626" y="7813"/>
              <wp:lineTo x="13328" y="4596"/>
              <wp:lineTo x="7813" y="4596"/>
            </wp:wrapPolygon>
          </wp:wrapTight>
          <wp:docPr id="5" name="Graphic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70E67">
      <w:rPr>
        <w:rFonts w:ascii="Montserrat" w:hAnsi="Montserrat"/>
      </w:rPr>
      <w:t>Quizion – Dokumentáció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As5gVwYfYMs7z" int2:id="1C6wNxbv">
      <int2:state int2:value="Rejected" int2:type="LegacyProofing"/>
    </int2:textHash>
    <int2:textHash int2:hashCode="8DysNUtUXn+pbh" int2:id="9gnAziHB">
      <int2:state int2:value="Rejected" int2:type="LegacyProofing"/>
    </int2:textHash>
    <int2:textHash int2:hashCode="QBAtv5CAWZmbyR" int2:id="CeIumc6x">
      <int2:state int2:value="Rejected" int2:type="LegacyProofing"/>
    </int2:textHash>
    <int2:textHash int2:hashCode="7xDIImMgpx/O54" int2:id="HKstE7om">
      <int2:state int2:value="Rejected" int2:type="LegacyProofing"/>
    </int2:textHash>
    <int2:textHash int2:hashCode="Qcz19Tpd48+KqV" int2:id="QtbsTXkR">
      <int2:state int2:value="Rejected" int2:type="LegacyProofing"/>
    </int2:textHash>
    <int2:textHash int2:hashCode="GhMiY8utzfB2nw" int2:id="XWBDh5Hm">
      <int2:state int2:value="Rejected" int2:type="LegacyProofing"/>
    </int2:textHash>
    <int2:textHash int2:hashCode="0DPiKuNIrrVmD8" int2:id="oth5LQjl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20AD"/>
    <w:multiLevelType w:val="hybridMultilevel"/>
    <w:tmpl w:val="8A6A9EC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73124"/>
    <w:multiLevelType w:val="hybridMultilevel"/>
    <w:tmpl w:val="E038783C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Calibri Light" w:hAnsi="Calibri Light" w:hint="default"/>
      </w:rPr>
    </w:lvl>
    <w:lvl w:ilvl="1" w:tplc="040E0003">
      <w:start w:val="1"/>
      <w:numFmt w:val="bullet"/>
      <w:lvlText w:val="o"/>
      <w:lvlJc w:val="left"/>
      <w:pPr>
        <w:ind w:left="1364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Montserrat" w:hAnsi="Montserrat" w:hint="default"/>
      </w:rPr>
    </w:lvl>
  </w:abstractNum>
  <w:abstractNum w:abstractNumId="2" w15:restartNumberingAfterBreak="0">
    <w:nsid w:val="05791EC8"/>
    <w:multiLevelType w:val="hybridMultilevel"/>
    <w:tmpl w:val="1FA45EB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Montserrat" w:hAnsi="Montserrat" w:hint="default"/>
      </w:rPr>
    </w:lvl>
  </w:abstractNum>
  <w:abstractNum w:abstractNumId="3" w15:restartNumberingAfterBreak="0">
    <w:nsid w:val="0AFB7FE0"/>
    <w:multiLevelType w:val="hybridMultilevel"/>
    <w:tmpl w:val="2CECE4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" w15:restartNumberingAfterBreak="0">
    <w:nsid w:val="0DE66F4E"/>
    <w:multiLevelType w:val="hybridMultilevel"/>
    <w:tmpl w:val="96B04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5" w15:restartNumberingAfterBreak="0">
    <w:nsid w:val="0EA174F2"/>
    <w:multiLevelType w:val="hybridMultilevel"/>
    <w:tmpl w:val="97D41B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6" w15:restartNumberingAfterBreak="0">
    <w:nsid w:val="14123966"/>
    <w:multiLevelType w:val="hybridMultilevel"/>
    <w:tmpl w:val="8F1E0A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F9501E"/>
    <w:multiLevelType w:val="hybridMultilevel"/>
    <w:tmpl w:val="CE44AB2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Montserrat" w:hAnsi="Montserrat" w:hint="default"/>
      </w:rPr>
    </w:lvl>
  </w:abstractNum>
  <w:abstractNum w:abstractNumId="8" w15:restartNumberingAfterBreak="0">
    <w:nsid w:val="180B09F1"/>
    <w:multiLevelType w:val="hybridMultilevel"/>
    <w:tmpl w:val="1374C35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CD71FE7"/>
    <w:multiLevelType w:val="hybridMultilevel"/>
    <w:tmpl w:val="4DDA0D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0" w15:restartNumberingAfterBreak="0">
    <w:nsid w:val="1F3F6D4E"/>
    <w:multiLevelType w:val="hybridMultilevel"/>
    <w:tmpl w:val="40627EA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8320A"/>
    <w:multiLevelType w:val="hybridMultilevel"/>
    <w:tmpl w:val="C750EB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2" w15:restartNumberingAfterBreak="0">
    <w:nsid w:val="231F2170"/>
    <w:multiLevelType w:val="hybridMultilevel"/>
    <w:tmpl w:val="740697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3" w15:restartNumberingAfterBreak="0">
    <w:nsid w:val="248F2BF4"/>
    <w:multiLevelType w:val="hybridMultilevel"/>
    <w:tmpl w:val="EB3C1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4" w15:restartNumberingAfterBreak="0">
    <w:nsid w:val="276D39B0"/>
    <w:multiLevelType w:val="hybridMultilevel"/>
    <w:tmpl w:val="C9428E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5" w15:restartNumberingAfterBreak="0">
    <w:nsid w:val="2AF23E28"/>
    <w:multiLevelType w:val="hybridMultilevel"/>
    <w:tmpl w:val="758ACB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520148"/>
    <w:multiLevelType w:val="hybridMultilevel"/>
    <w:tmpl w:val="9F92120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6834AE"/>
    <w:multiLevelType w:val="hybridMultilevel"/>
    <w:tmpl w:val="FFFFFFFF"/>
    <w:lvl w:ilvl="0" w:tplc="9026AD0A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E834D902">
      <w:start w:val="1"/>
      <w:numFmt w:val="bullet"/>
      <w:lvlText w:val="o"/>
      <w:lvlJc w:val="left"/>
      <w:pPr>
        <w:ind w:left="1440" w:hanging="360"/>
      </w:pPr>
      <w:rPr>
        <w:rFonts w:ascii="Calibri" w:hAnsi="Calibri" w:hint="default"/>
      </w:rPr>
    </w:lvl>
    <w:lvl w:ilvl="2" w:tplc="CCCC261A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1222E45E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67245C80">
      <w:start w:val="1"/>
      <w:numFmt w:val="bullet"/>
      <w:lvlText w:val="o"/>
      <w:lvlJc w:val="left"/>
      <w:pPr>
        <w:ind w:left="3600" w:hanging="360"/>
      </w:pPr>
      <w:rPr>
        <w:rFonts w:ascii="Calibri" w:hAnsi="Calibri" w:hint="default"/>
      </w:rPr>
    </w:lvl>
    <w:lvl w:ilvl="5" w:tplc="12EC4BC2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E5F81E46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B3847884">
      <w:start w:val="1"/>
      <w:numFmt w:val="bullet"/>
      <w:lvlText w:val="o"/>
      <w:lvlJc w:val="left"/>
      <w:pPr>
        <w:ind w:left="5760" w:hanging="360"/>
      </w:pPr>
      <w:rPr>
        <w:rFonts w:ascii="Calibri" w:hAnsi="Calibri" w:hint="default"/>
      </w:rPr>
    </w:lvl>
    <w:lvl w:ilvl="8" w:tplc="FE00E8A0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8" w15:restartNumberingAfterBreak="0">
    <w:nsid w:val="3568193C"/>
    <w:multiLevelType w:val="multilevel"/>
    <w:tmpl w:val="76483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19" w15:restartNumberingAfterBreak="0">
    <w:nsid w:val="3C9D2164"/>
    <w:multiLevelType w:val="hybridMultilevel"/>
    <w:tmpl w:val="6CC41C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20" w15:restartNumberingAfterBreak="0">
    <w:nsid w:val="3F7E1446"/>
    <w:multiLevelType w:val="hybridMultilevel"/>
    <w:tmpl w:val="F18AC98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00B1824"/>
    <w:multiLevelType w:val="hybridMultilevel"/>
    <w:tmpl w:val="B25A99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C87C87"/>
    <w:multiLevelType w:val="hybridMultilevel"/>
    <w:tmpl w:val="1CF43CC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144F57"/>
    <w:multiLevelType w:val="multilevel"/>
    <w:tmpl w:val="76483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4" w15:restartNumberingAfterBreak="0">
    <w:nsid w:val="42C66A4A"/>
    <w:multiLevelType w:val="hybridMultilevel"/>
    <w:tmpl w:val="C99260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25" w15:restartNumberingAfterBreak="0">
    <w:nsid w:val="46323F4B"/>
    <w:multiLevelType w:val="hybridMultilevel"/>
    <w:tmpl w:val="642C85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26" w15:restartNumberingAfterBreak="0">
    <w:nsid w:val="49295DC0"/>
    <w:multiLevelType w:val="hybridMultilevel"/>
    <w:tmpl w:val="C8C84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27" w15:restartNumberingAfterBreak="0">
    <w:nsid w:val="4AF67820"/>
    <w:multiLevelType w:val="hybridMultilevel"/>
    <w:tmpl w:val="4B9C08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Montserrat" w:hAnsi="Montserrat" w:hint="default"/>
      </w:rPr>
    </w:lvl>
  </w:abstractNum>
  <w:abstractNum w:abstractNumId="28" w15:restartNumberingAfterBreak="0">
    <w:nsid w:val="4E2C4690"/>
    <w:multiLevelType w:val="hybridMultilevel"/>
    <w:tmpl w:val="8FD2FB3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AD58B2"/>
    <w:multiLevelType w:val="hybridMultilevel"/>
    <w:tmpl w:val="B8BC9E9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0E10E64"/>
    <w:multiLevelType w:val="hybridMultilevel"/>
    <w:tmpl w:val="AAA4EC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1" w15:restartNumberingAfterBreak="0">
    <w:nsid w:val="50E646B8"/>
    <w:multiLevelType w:val="hybridMultilevel"/>
    <w:tmpl w:val="AA46E5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2" w15:restartNumberingAfterBreak="0">
    <w:nsid w:val="55C361FD"/>
    <w:multiLevelType w:val="hybridMultilevel"/>
    <w:tmpl w:val="16F03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3" w15:restartNumberingAfterBreak="0">
    <w:nsid w:val="55DA507D"/>
    <w:multiLevelType w:val="hybridMultilevel"/>
    <w:tmpl w:val="16BCAE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4" w15:restartNumberingAfterBreak="0">
    <w:nsid w:val="56750E76"/>
    <w:multiLevelType w:val="hybridMultilevel"/>
    <w:tmpl w:val="12C6918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7744E78"/>
    <w:multiLevelType w:val="hybridMultilevel"/>
    <w:tmpl w:val="2A94B5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6" w15:restartNumberingAfterBreak="0">
    <w:nsid w:val="59E6101F"/>
    <w:multiLevelType w:val="hybridMultilevel"/>
    <w:tmpl w:val="8F9A7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37" w15:restartNumberingAfterBreak="0">
    <w:nsid w:val="60637DB7"/>
    <w:multiLevelType w:val="hybridMultilevel"/>
    <w:tmpl w:val="7322764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634767"/>
    <w:multiLevelType w:val="hybridMultilevel"/>
    <w:tmpl w:val="DD187D4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29410EA"/>
    <w:multiLevelType w:val="multilevel"/>
    <w:tmpl w:val="0278EE5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2520"/>
      </w:pPr>
      <w:rPr>
        <w:rFonts w:hint="default"/>
      </w:rPr>
    </w:lvl>
  </w:abstractNum>
  <w:abstractNum w:abstractNumId="40" w15:restartNumberingAfterBreak="0">
    <w:nsid w:val="650826C4"/>
    <w:multiLevelType w:val="hybridMultilevel"/>
    <w:tmpl w:val="D03068B4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364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Montserrat" w:hAnsi="Montserrat" w:hint="default"/>
      </w:rPr>
    </w:lvl>
  </w:abstractNum>
  <w:abstractNum w:abstractNumId="41" w15:restartNumberingAfterBreak="0">
    <w:nsid w:val="65720CDE"/>
    <w:multiLevelType w:val="hybridMultilevel"/>
    <w:tmpl w:val="B344D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2" w15:restartNumberingAfterBreak="0">
    <w:nsid w:val="6ED24A3A"/>
    <w:multiLevelType w:val="hybridMultilevel"/>
    <w:tmpl w:val="ABE024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3" w15:restartNumberingAfterBreak="0">
    <w:nsid w:val="72E044E4"/>
    <w:multiLevelType w:val="hybridMultilevel"/>
    <w:tmpl w:val="54CCA9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58E18D3"/>
    <w:multiLevelType w:val="hybridMultilevel"/>
    <w:tmpl w:val="FFFFFFFF"/>
    <w:lvl w:ilvl="0" w:tplc="365E04B0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50E860B8">
      <w:start w:val="1"/>
      <w:numFmt w:val="bullet"/>
      <w:lvlText w:val="o"/>
      <w:lvlJc w:val="left"/>
      <w:pPr>
        <w:ind w:left="1440" w:hanging="360"/>
      </w:pPr>
      <w:rPr>
        <w:rFonts w:ascii="Calibri" w:hAnsi="Calibri" w:hint="default"/>
      </w:rPr>
    </w:lvl>
    <w:lvl w:ilvl="2" w:tplc="027C9F2C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CC28C336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6DF2445C">
      <w:start w:val="1"/>
      <w:numFmt w:val="bullet"/>
      <w:lvlText w:val="o"/>
      <w:lvlJc w:val="left"/>
      <w:pPr>
        <w:ind w:left="3600" w:hanging="360"/>
      </w:pPr>
      <w:rPr>
        <w:rFonts w:ascii="Calibri" w:hAnsi="Calibri" w:hint="default"/>
      </w:rPr>
    </w:lvl>
    <w:lvl w:ilvl="5" w:tplc="0024B82A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AFA49E36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3E3048">
      <w:start w:val="1"/>
      <w:numFmt w:val="bullet"/>
      <w:lvlText w:val="o"/>
      <w:lvlJc w:val="left"/>
      <w:pPr>
        <w:ind w:left="5760" w:hanging="360"/>
      </w:pPr>
      <w:rPr>
        <w:rFonts w:ascii="Calibri" w:hAnsi="Calibri" w:hint="default"/>
      </w:rPr>
    </w:lvl>
    <w:lvl w:ilvl="8" w:tplc="CB529DF2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5" w15:restartNumberingAfterBreak="0">
    <w:nsid w:val="7B110509"/>
    <w:multiLevelType w:val="hybridMultilevel"/>
    <w:tmpl w:val="4BB6D96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Montserrat" w:hAnsi="Montserrat" w:hint="default"/>
      </w:rPr>
    </w:lvl>
  </w:abstractNum>
  <w:abstractNum w:abstractNumId="46" w15:restartNumberingAfterBreak="0">
    <w:nsid w:val="7E445490"/>
    <w:multiLevelType w:val="hybridMultilevel"/>
    <w:tmpl w:val="BC7083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7" w15:restartNumberingAfterBreak="0">
    <w:nsid w:val="7EF96AB2"/>
    <w:multiLevelType w:val="hybridMultilevel"/>
    <w:tmpl w:val="E1A648F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FDB4A4F"/>
    <w:multiLevelType w:val="hybridMultilevel"/>
    <w:tmpl w:val="0696F6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num w:numId="1" w16cid:durableId="322896314">
    <w:abstractNumId w:val="23"/>
  </w:num>
  <w:num w:numId="2" w16cid:durableId="1905918117">
    <w:abstractNumId w:val="45"/>
  </w:num>
  <w:num w:numId="3" w16cid:durableId="1863902">
    <w:abstractNumId w:val="25"/>
  </w:num>
  <w:num w:numId="4" w16cid:durableId="447553485">
    <w:abstractNumId w:val="46"/>
  </w:num>
  <w:num w:numId="5" w16cid:durableId="1102723168">
    <w:abstractNumId w:val="3"/>
  </w:num>
  <w:num w:numId="6" w16cid:durableId="1434857534">
    <w:abstractNumId w:val="42"/>
  </w:num>
  <w:num w:numId="7" w16cid:durableId="1922519690">
    <w:abstractNumId w:val="5"/>
  </w:num>
  <w:num w:numId="8" w16cid:durableId="1410542966">
    <w:abstractNumId w:val="13"/>
  </w:num>
  <w:num w:numId="9" w16cid:durableId="650789918">
    <w:abstractNumId w:val="48"/>
  </w:num>
  <w:num w:numId="10" w16cid:durableId="1182356325">
    <w:abstractNumId w:val="4"/>
  </w:num>
  <w:num w:numId="11" w16cid:durableId="560139785">
    <w:abstractNumId w:val="30"/>
  </w:num>
  <w:num w:numId="12" w16cid:durableId="11418019">
    <w:abstractNumId w:val="35"/>
  </w:num>
  <w:num w:numId="13" w16cid:durableId="1763719931">
    <w:abstractNumId w:val="9"/>
  </w:num>
  <w:num w:numId="14" w16cid:durableId="1957369589">
    <w:abstractNumId w:val="11"/>
  </w:num>
  <w:num w:numId="15" w16cid:durableId="1840609084">
    <w:abstractNumId w:val="14"/>
  </w:num>
  <w:num w:numId="16" w16cid:durableId="1956522943">
    <w:abstractNumId w:val="12"/>
  </w:num>
  <w:num w:numId="17" w16cid:durableId="1695962973">
    <w:abstractNumId w:val="24"/>
  </w:num>
  <w:num w:numId="18" w16cid:durableId="1684472402">
    <w:abstractNumId w:val="19"/>
  </w:num>
  <w:num w:numId="19" w16cid:durableId="2113814927">
    <w:abstractNumId w:val="33"/>
  </w:num>
  <w:num w:numId="20" w16cid:durableId="169225624">
    <w:abstractNumId w:val="39"/>
  </w:num>
  <w:num w:numId="21" w16cid:durableId="2122869080">
    <w:abstractNumId w:val="17"/>
  </w:num>
  <w:num w:numId="22" w16cid:durableId="1786339126">
    <w:abstractNumId w:val="44"/>
  </w:num>
  <w:num w:numId="23" w16cid:durableId="1438715740">
    <w:abstractNumId w:val="27"/>
  </w:num>
  <w:num w:numId="24" w16cid:durableId="1768307581">
    <w:abstractNumId w:val="7"/>
  </w:num>
  <w:num w:numId="25" w16cid:durableId="1360669381">
    <w:abstractNumId w:val="18"/>
  </w:num>
  <w:num w:numId="26" w16cid:durableId="202518668">
    <w:abstractNumId w:val="31"/>
  </w:num>
  <w:num w:numId="27" w16cid:durableId="708259203">
    <w:abstractNumId w:val="26"/>
  </w:num>
  <w:num w:numId="28" w16cid:durableId="688609316">
    <w:abstractNumId w:val="1"/>
  </w:num>
  <w:num w:numId="29" w16cid:durableId="650057196">
    <w:abstractNumId w:val="2"/>
  </w:num>
  <w:num w:numId="30" w16cid:durableId="217085675">
    <w:abstractNumId w:val="43"/>
  </w:num>
  <w:num w:numId="31" w16cid:durableId="1587420850">
    <w:abstractNumId w:val="41"/>
  </w:num>
  <w:num w:numId="32" w16cid:durableId="1757020388">
    <w:abstractNumId w:val="40"/>
  </w:num>
  <w:num w:numId="33" w16cid:durableId="772632314">
    <w:abstractNumId w:val="36"/>
  </w:num>
  <w:num w:numId="34" w16cid:durableId="192769181">
    <w:abstractNumId w:val="20"/>
  </w:num>
  <w:num w:numId="35" w16cid:durableId="2137330601">
    <w:abstractNumId w:val="16"/>
  </w:num>
  <w:num w:numId="36" w16cid:durableId="1963032464">
    <w:abstractNumId w:val="47"/>
  </w:num>
  <w:num w:numId="37" w16cid:durableId="389811484">
    <w:abstractNumId w:val="6"/>
  </w:num>
  <w:num w:numId="38" w16cid:durableId="396049561">
    <w:abstractNumId w:val="21"/>
  </w:num>
  <w:num w:numId="39" w16cid:durableId="1746803019">
    <w:abstractNumId w:val="29"/>
  </w:num>
  <w:num w:numId="40" w16cid:durableId="158081123">
    <w:abstractNumId w:val="22"/>
  </w:num>
  <w:num w:numId="41" w16cid:durableId="479924737">
    <w:abstractNumId w:val="34"/>
  </w:num>
  <w:num w:numId="42" w16cid:durableId="1400906179">
    <w:abstractNumId w:val="37"/>
  </w:num>
  <w:num w:numId="43" w16cid:durableId="1816219606">
    <w:abstractNumId w:val="28"/>
  </w:num>
  <w:num w:numId="44" w16cid:durableId="250168962">
    <w:abstractNumId w:val="38"/>
  </w:num>
  <w:num w:numId="45" w16cid:durableId="864054163">
    <w:abstractNumId w:val="0"/>
  </w:num>
  <w:num w:numId="46" w16cid:durableId="725571555">
    <w:abstractNumId w:val="15"/>
  </w:num>
  <w:num w:numId="47" w16cid:durableId="1760369575">
    <w:abstractNumId w:val="32"/>
  </w:num>
  <w:num w:numId="48" w16cid:durableId="1727991944">
    <w:abstractNumId w:val="8"/>
  </w:num>
  <w:num w:numId="49" w16cid:durableId="308630119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4C2"/>
    <w:rsid w:val="00000222"/>
    <w:rsid w:val="00000585"/>
    <w:rsid w:val="00000650"/>
    <w:rsid w:val="00000D93"/>
    <w:rsid w:val="00000EBA"/>
    <w:rsid w:val="000014D0"/>
    <w:rsid w:val="00001946"/>
    <w:rsid w:val="00001D05"/>
    <w:rsid w:val="000025CA"/>
    <w:rsid w:val="00002E55"/>
    <w:rsid w:val="00002F8C"/>
    <w:rsid w:val="000035C2"/>
    <w:rsid w:val="00003999"/>
    <w:rsid w:val="00003BCC"/>
    <w:rsid w:val="00003E35"/>
    <w:rsid w:val="000041DC"/>
    <w:rsid w:val="0000467D"/>
    <w:rsid w:val="00005149"/>
    <w:rsid w:val="000051B4"/>
    <w:rsid w:val="0000560B"/>
    <w:rsid w:val="000056C4"/>
    <w:rsid w:val="0000574A"/>
    <w:rsid w:val="00005917"/>
    <w:rsid w:val="00005E40"/>
    <w:rsid w:val="0000620A"/>
    <w:rsid w:val="00006AC9"/>
    <w:rsid w:val="000072AA"/>
    <w:rsid w:val="00007494"/>
    <w:rsid w:val="00007639"/>
    <w:rsid w:val="00010F2D"/>
    <w:rsid w:val="00010F31"/>
    <w:rsid w:val="00011F5A"/>
    <w:rsid w:val="0001232A"/>
    <w:rsid w:val="0001262B"/>
    <w:rsid w:val="0001303B"/>
    <w:rsid w:val="00013C49"/>
    <w:rsid w:val="0001458E"/>
    <w:rsid w:val="00014A74"/>
    <w:rsid w:val="000155B5"/>
    <w:rsid w:val="000156CD"/>
    <w:rsid w:val="0001578B"/>
    <w:rsid w:val="00015A3A"/>
    <w:rsid w:val="00015B7A"/>
    <w:rsid w:val="00015E2C"/>
    <w:rsid w:val="00016770"/>
    <w:rsid w:val="00016C72"/>
    <w:rsid w:val="00016D67"/>
    <w:rsid w:val="00017712"/>
    <w:rsid w:val="00020003"/>
    <w:rsid w:val="00020515"/>
    <w:rsid w:val="0002116F"/>
    <w:rsid w:val="00021399"/>
    <w:rsid w:val="0002180A"/>
    <w:rsid w:val="00021EA3"/>
    <w:rsid w:val="000224CC"/>
    <w:rsid w:val="0002266A"/>
    <w:rsid w:val="000228A8"/>
    <w:rsid w:val="00022C1E"/>
    <w:rsid w:val="000231A8"/>
    <w:rsid w:val="00023228"/>
    <w:rsid w:val="00023779"/>
    <w:rsid w:val="0002395E"/>
    <w:rsid w:val="00023BB2"/>
    <w:rsid w:val="000240C1"/>
    <w:rsid w:val="0002435E"/>
    <w:rsid w:val="00024F41"/>
    <w:rsid w:val="00025711"/>
    <w:rsid w:val="00026922"/>
    <w:rsid w:val="00026A7B"/>
    <w:rsid w:val="00026C86"/>
    <w:rsid w:val="00026CD4"/>
    <w:rsid w:val="00026FA3"/>
    <w:rsid w:val="000272B6"/>
    <w:rsid w:val="00027692"/>
    <w:rsid w:val="000317AE"/>
    <w:rsid w:val="00031D14"/>
    <w:rsid w:val="00031F5A"/>
    <w:rsid w:val="000320E2"/>
    <w:rsid w:val="0003288F"/>
    <w:rsid w:val="00032BA1"/>
    <w:rsid w:val="0003547D"/>
    <w:rsid w:val="000357E4"/>
    <w:rsid w:val="00035B27"/>
    <w:rsid w:val="0003689A"/>
    <w:rsid w:val="00036981"/>
    <w:rsid w:val="00037573"/>
    <w:rsid w:val="0004035D"/>
    <w:rsid w:val="00040422"/>
    <w:rsid w:val="000407B5"/>
    <w:rsid w:val="000408A0"/>
    <w:rsid w:val="00040DFE"/>
    <w:rsid w:val="00040E27"/>
    <w:rsid w:val="00040ED4"/>
    <w:rsid w:val="0004170D"/>
    <w:rsid w:val="00042156"/>
    <w:rsid w:val="00042407"/>
    <w:rsid w:val="0004267F"/>
    <w:rsid w:val="00042950"/>
    <w:rsid w:val="00043331"/>
    <w:rsid w:val="0004387D"/>
    <w:rsid w:val="00043BE4"/>
    <w:rsid w:val="00044626"/>
    <w:rsid w:val="00044BEF"/>
    <w:rsid w:val="00044E02"/>
    <w:rsid w:val="0004585E"/>
    <w:rsid w:val="00045E6D"/>
    <w:rsid w:val="00046174"/>
    <w:rsid w:val="0004647D"/>
    <w:rsid w:val="000466D7"/>
    <w:rsid w:val="00047666"/>
    <w:rsid w:val="0004784B"/>
    <w:rsid w:val="00047ED8"/>
    <w:rsid w:val="0005017F"/>
    <w:rsid w:val="000504BD"/>
    <w:rsid w:val="00051292"/>
    <w:rsid w:val="000513FE"/>
    <w:rsid w:val="00051A49"/>
    <w:rsid w:val="00051EAE"/>
    <w:rsid w:val="0005286C"/>
    <w:rsid w:val="00052A6F"/>
    <w:rsid w:val="00052F78"/>
    <w:rsid w:val="00053816"/>
    <w:rsid w:val="0005389C"/>
    <w:rsid w:val="00053967"/>
    <w:rsid w:val="000540B0"/>
    <w:rsid w:val="00054DFC"/>
    <w:rsid w:val="00055352"/>
    <w:rsid w:val="00056D64"/>
    <w:rsid w:val="000572ED"/>
    <w:rsid w:val="000573E5"/>
    <w:rsid w:val="0005764C"/>
    <w:rsid w:val="00057D3A"/>
    <w:rsid w:val="00060078"/>
    <w:rsid w:val="0006060C"/>
    <w:rsid w:val="000607B6"/>
    <w:rsid w:val="0006087D"/>
    <w:rsid w:val="0006093B"/>
    <w:rsid w:val="00060A60"/>
    <w:rsid w:val="00060E50"/>
    <w:rsid w:val="00061BD6"/>
    <w:rsid w:val="00061F9F"/>
    <w:rsid w:val="00062241"/>
    <w:rsid w:val="00062C52"/>
    <w:rsid w:val="000631F4"/>
    <w:rsid w:val="0006332E"/>
    <w:rsid w:val="000633E8"/>
    <w:rsid w:val="0006361A"/>
    <w:rsid w:val="0006400F"/>
    <w:rsid w:val="000645C7"/>
    <w:rsid w:val="0006460A"/>
    <w:rsid w:val="00065251"/>
    <w:rsid w:val="00065383"/>
    <w:rsid w:val="00065755"/>
    <w:rsid w:val="00065B54"/>
    <w:rsid w:val="000676F7"/>
    <w:rsid w:val="000702E4"/>
    <w:rsid w:val="00070DB4"/>
    <w:rsid w:val="000711FC"/>
    <w:rsid w:val="0007237A"/>
    <w:rsid w:val="00072922"/>
    <w:rsid w:val="00072EC0"/>
    <w:rsid w:val="00072FEF"/>
    <w:rsid w:val="0007332B"/>
    <w:rsid w:val="0007345D"/>
    <w:rsid w:val="00074003"/>
    <w:rsid w:val="000746F7"/>
    <w:rsid w:val="0007550E"/>
    <w:rsid w:val="00075CBB"/>
    <w:rsid w:val="00075F43"/>
    <w:rsid w:val="000764BA"/>
    <w:rsid w:val="00076D1E"/>
    <w:rsid w:val="00077044"/>
    <w:rsid w:val="00077086"/>
    <w:rsid w:val="0007715F"/>
    <w:rsid w:val="000778DD"/>
    <w:rsid w:val="00080319"/>
    <w:rsid w:val="00081B17"/>
    <w:rsid w:val="00081B38"/>
    <w:rsid w:val="00082359"/>
    <w:rsid w:val="000824B1"/>
    <w:rsid w:val="000824FC"/>
    <w:rsid w:val="00082CF1"/>
    <w:rsid w:val="0008311E"/>
    <w:rsid w:val="0008366E"/>
    <w:rsid w:val="000846AA"/>
    <w:rsid w:val="00084D86"/>
    <w:rsid w:val="000850C2"/>
    <w:rsid w:val="00085163"/>
    <w:rsid w:val="0008541C"/>
    <w:rsid w:val="00085629"/>
    <w:rsid w:val="00085A31"/>
    <w:rsid w:val="00085B28"/>
    <w:rsid w:val="00085BD7"/>
    <w:rsid w:val="0008604F"/>
    <w:rsid w:val="000866F8"/>
    <w:rsid w:val="00086819"/>
    <w:rsid w:val="00086A26"/>
    <w:rsid w:val="00086B09"/>
    <w:rsid w:val="000870DB"/>
    <w:rsid w:val="00087279"/>
    <w:rsid w:val="000878FF"/>
    <w:rsid w:val="0008796F"/>
    <w:rsid w:val="00087BAD"/>
    <w:rsid w:val="00087D65"/>
    <w:rsid w:val="000903C8"/>
    <w:rsid w:val="00090695"/>
    <w:rsid w:val="000906E7"/>
    <w:rsid w:val="00090B47"/>
    <w:rsid w:val="00090EC4"/>
    <w:rsid w:val="0009114C"/>
    <w:rsid w:val="000912C1"/>
    <w:rsid w:val="00091CC3"/>
    <w:rsid w:val="00091D01"/>
    <w:rsid w:val="000921FD"/>
    <w:rsid w:val="00092C62"/>
    <w:rsid w:val="00092DC0"/>
    <w:rsid w:val="00093053"/>
    <w:rsid w:val="0009332F"/>
    <w:rsid w:val="0009388A"/>
    <w:rsid w:val="000938B1"/>
    <w:rsid w:val="00093967"/>
    <w:rsid w:val="00093A50"/>
    <w:rsid w:val="0009422F"/>
    <w:rsid w:val="000948A1"/>
    <w:rsid w:val="00095049"/>
    <w:rsid w:val="000960C0"/>
    <w:rsid w:val="000968E5"/>
    <w:rsid w:val="00096EC2"/>
    <w:rsid w:val="000971F6"/>
    <w:rsid w:val="000977D5"/>
    <w:rsid w:val="00097C22"/>
    <w:rsid w:val="000A0F98"/>
    <w:rsid w:val="000A10EE"/>
    <w:rsid w:val="000A11DA"/>
    <w:rsid w:val="000A17A0"/>
    <w:rsid w:val="000A259A"/>
    <w:rsid w:val="000A2D55"/>
    <w:rsid w:val="000A3083"/>
    <w:rsid w:val="000A31CF"/>
    <w:rsid w:val="000A33F8"/>
    <w:rsid w:val="000A3472"/>
    <w:rsid w:val="000A34E3"/>
    <w:rsid w:val="000A362A"/>
    <w:rsid w:val="000A363B"/>
    <w:rsid w:val="000A3908"/>
    <w:rsid w:val="000A3BF7"/>
    <w:rsid w:val="000A4047"/>
    <w:rsid w:val="000A5093"/>
    <w:rsid w:val="000A5D33"/>
    <w:rsid w:val="000A623E"/>
    <w:rsid w:val="000A6732"/>
    <w:rsid w:val="000A723F"/>
    <w:rsid w:val="000A7759"/>
    <w:rsid w:val="000A7868"/>
    <w:rsid w:val="000A7A4D"/>
    <w:rsid w:val="000B0C8E"/>
    <w:rsid w:val="000B0FBF"/>
    <w:rsid w:val="000B1351"/>
    <w:rsid w:val="000B280E"/>
    <w:rsid w:val="000B3230"/>
    <w:rsid w:val="000B3398"/>
    <w:rsid w:val="000B3437"/>
    <w:rsid w:val="000B3893"/>
    <w:rsid w:val="000B3944"/>
    <w:rsid w:val="000B3BFA"/>
    <w:rsid w:val="000B423B"/>
    <w:rsid w:val="000B429D"/>
    <w:rsid w:val="000B42B0"/>
    <w:rsid w:val="000B470D"/>
    <w:rsid w:val="000B49B6"/>
    <w:rsid w:val="000B4EE0"/>
    <w:rsid w:val="000B53D9"/>
    <w:rsid w:val="000B561B"/>
    <w:rsid w:val="000B5979"/>
    <w:rsid w:val="000B6363"/>
    <w:rsid w:val="000B70C9"/>
    <w:rsid w:val="000B7173"/>
    <w:rsid w:val="000B7376"/>
    <w:rsid w:val="000B79E8"/>
    <w:rsid w:val="000C0569"/>
    <w:rsid w:val="000C06F7"/>
    <w:rsid w:val="000C0784"/>
    <w:rsid w:val="000C0E23"/>
    <w:rsid w:val="000C1962"/>
    <w:rsid w:val="000C1B49"/>
    <w:rsid w:val="000C1CBD"/>
    <w:rsid w:val="000C2D55"/>
    <w:rsid w:val="000C2DB9"/>
    <w:rsid w:val="000C3222"/>
    <w:rsid w:val="000C4112"/>
    <w:rsid w:val="000C41C1"/>
    <w:rsid w:val="000C4B7B"/>
    <w:rsid w:val="000C4F43"/>
    <w:rsid w:val="000C50B8"/>
    <w:rsid w:val="000C51D8"/>
    <w:rsid w:val="000C525A"/>
    <w:rsid w:val="000C555C"/>
    <w:rsid w:val="000C5721"/>
    <w:rsid w:val="000C5756"/>
    <w:rsid w:val="000C5C36"/>
    <w:rsid w:val="000C5F07"/>
    <w:rsid w:val="000C6291"/>
    <w:rsid w:val="000C6A21"/>
    <w:rsid w:val="000C6AFB"/>
    <w:rsid w:val="000C6CE9"/>
    <w:rsid w:val="000D02E7"/>
    <w:rsid w:val="000D032C"/>
    <w:rsid w:val="000D0424"/>
    <w:rsid w:val="000D0904"/>
    <w:rsid w:val="000D0B25"/>
    <w:rsid w:val="000D0F05"/>
    <w:rsid w:val="000D129D"/>
    <w:rsid w:val="000D1AF4"/>
    <w:rsid w:val="000D2058"/>
    <w:rsid w:val="000D2503"/>
    <w:rsid w:val="000D29C0"/>
    <w:rsid w:val="000D2CAD"/>
    <w:rsid w:val="000D3062"/>
    <w:rsid w:val="000D39E3"/>
    <w:rsid w:val="000D4FFE"/>
    <w:rsid w:val="000D5881"/>
    <w:rsid w:val="000D65B0"/>
    <w:rsid w:val="000D6D80"/>
    <w:rsid w:val="000D6E05"/>
    <w:rsid w:val="000D720F"/>
    <w:rsid w:val="000D7521"/>
    <w:rsid w:val="000D7BB7"/>
    <w:rsid w:val="000D7C9D"/>
    <w:rsid w:val="000E1768"/>
    <w:rsid w:val="000E18DB"/>
    <w:rsid w:val="000E24B1"/>
    <w:rsid w:val="000E2793"/>
    <w:rsid w:val="000E2D5A"/>
    <w:rsid w:val="000E379B"/>
    <w:rsid w:val="000E3AEE"/>
    <w:rsid w:val="000E3BD9"/>
    <w:rsid w:val="000E3FF4"/>
    <w:rsid w:val="000E45A8"/>
    <w:rsid w:val="000E488D"/>
    <w:rsid w:val="000E4CA9"/>
    <w:rsid w:val="000E50DF"/>
    <w:rsid w:val="000E5991"/>
    <w:rsid w:val="000E5D57"/>
    <w:rsid w:val="000E61D5"/>
    <w:rsid w:val="000E6696"/>
    <w:rsid w:val="000E6950"/>
    <w:rsid w:val="000E6D9B"/>
    <w:rsid w:val="000E7069"/>
    <w:rsid w:val="000E723C"/>
    <w:rsid w:val="000E7825"/>
    <w:rsid w:val="000E7931"/>
    <w:rsid w:val="000E7BAE"/>
    <w:rsid w:val="000F031D"/>
    <w:rsid w:val="000F06E4"/>
    <w:rsid w:val="000F10C6"/>
    <w:rsid w:val="000F1116"/>
    <w:rsid w:val="000F2250"/>
    <w:rsid w:val="000F269E"/>
    <w:rsid w:val="000F3D91"/>
    <w:rsid w:val="000F3DD8"/>
    <w:rsid w:val="000F4A0D"/>
    <w:rsid w:val="000F4E72"/>
    <w:rsid w:val="000F57ED"/>
    <w:rsid w:val="000F69DB"/>
    <w:rsid w:val="000F6A08"/>
    <w:rsid w:val="000F6BCE"/>
    <w:rsid w:val="000F7259"/>
    <w:rsid w:val="000F760C"/>
    <w:rsid w:val="000F76E7"/>
    <w:rsid w:val="0010042E"/>
    <w:rsid w:val="00100A26"/>
    <w:rsid w:val="001026BD"/>
    <w:rsid w:val="00103442"/>
    <w:rsid w:val="00103736"/>
    <w:rsid w:val="00104848"/>
    <w:rsid w:val="00105AE8"/>
    <w:rsid w:val="00105F1B"/>
    <w:rsid w:val="00106FA4"/>
    <w:rsid w:val="001070FC"/>
    <w:rsid w:val="00107B4F"/>
    <w:rsid w:val="00107CBA"/>
    <w:rsid w:val="001107C1"/>
    <w:rsid w:val="00111020"/>
    <w:rsid w:val="001113F1"/>
    <w:rsid w:val="0011146C"/>
    <w:rsid w:val="0011200E"/>
    <w:rsid w:val="0011207C"/>
    <w:rsid w:val="001128E2"/>
    <w:rsid w:val="001128F0"/>
    <w:rsid w:val="001129C7"/>
    <w:rsid w:val="00112C4F"/>
    <w:rsid w:val="00112D67"/>
    <w:rsid w:val="001133CB"/>
    <w:rsid w:val="00113985"/>
    <w:rsid w:val="00113D76"/>
    <w:rsid w:val="001145C6"/>
    <w:rsid w:val="001147D9"/>
    <w:rsid w:val="0011564B"/>
    <w:rsid w:val="00115919"/>
    <w:rsid w:val="0011628C"/>
    <w:rsid w:val="00116A72"/>
    <w:rsid w:val="001177D9"/>
    <w:rsid w:val="00120033"/>
    <w:rsid w:val="00120056"/>
    <w:rsid w:val="001200C1"/>
    <w:rsid w:val="0012026B"/>
    <w:rsid w:val="0012062B"/>
    <w:rsid w:val="001208E8"/>
    <w:rsid w:val="001213A1"/>
    <w:rsid w:val="0012232C"/>
    <w:rsid w:val="00122958"/>
    <w:rsid w:val="00122DC8"/>
    <w:rsid w:val="001243D4"/>
    <w:rsid w:val="00124B23"/>
    <w:rsid w:val="001250B4"/>
    <w:rsid w:val="001251E4"/>
    <w:rsid w:val="001253DF"/>
    <w:rsid w:val="00125CB1"/>
    <w:rsid w:val="00125EA6"/>
    <w:rsid w:val="00126FE1"/>
    <w:rsid w:val="00127337"/>
    <w:rsid w:val="00127FF2"/>
    <w:rsid w:val="00130AF6"/>
    <w:rsid w:val="001310B6"/>
    <w:rsid w:val="00131E7F"/>
    <w:rsid w:val="00132581"/>
    <w:rsid w:val="00132761"/>
    <w:rsid w:val="001327A5"/>
    <w:rsid w:val="0013296E"/>
    <w:rsid w:val="00132E57"/>
    <w:rsid w:val="001330AE"/>
    <w:rsid w:val="00133E40"/>
    <w:rsid w:val="00133F07"/>
    <w:rsid w:val="00134038"/>
    <w:rsid w:val="00134096"/>
    <w:rsid w:val="00134B03"/>
    <w:rsid w:val="00134C5B"/>
    <w:rsid w:val="001354C1"/>
    <w:rsid w:val="00135954"/>
    <w:rsid w:val="001364CA"/>
    <w:rsid w:val="00137076"/>
    <w:rsid w:val="001370DC"/>
    <w:rsid w:val="00140096"/>
    <w:rsid w:val="001404C0"/>
    <w:rsid w:val="00140508"/>
    <w:rsid w:val="00140A53"/>
    <w:rsid w:val="00140C05"/>
    <w:rsid w:val="00140FBE"/>
    <w:rsid w:val="00141CE0"/>
    <w:rsid w:val="00142CF5"/>
    <w:rsid w:val="00142F71"/>
    <w:rsid w:val="00143ADE"/>
    <w:rsid w:val="00143DAB"/>
    <w:rsid w:val="00144186"/>
    <w:rsid w:val="001441AE"/>
    <w:rsid w:val="0014423B"/>
    <w:rsid w:val="001443E1"/>
    <w:rsid w:val="00144995"/>
    <w:rsid w:val="00144CB5"/>
    <w:rsid w:val="00144D17"/>
    <w:rsid w:val="001452A2"/>
    <w:rsid w:val="0014537B"/>
    <w:rsid w:val="00145999"/>
    <w:rsid w:val="00146633"/>
    <w:rsid w:val="0014778E"/>
    <w:rsid w:val="00150B25"/>
    <w:rsid w:val="00150ED0"/>
    <w:rsid w:val="00150F7C"/>
    <w:rsid w:val="001511BC"/>
    <w:rsid w:val="00151BBD"/>
    <w:rsid w:val="0015251B"/>
    <w:rsid w:val="001528C0"/>
    <w:rsid w:val="00152B61"/>
    <w:rsid w:val="00152BAC"/>
    <w:rsid w:val="00152BE9"/>
    <w:rsid w:val="00152DFB"/>
    <w:rsid w:val="00153600"/>
    <w:rsid w:val="00153B45"/>
    <w:rsid w:val="00153D44"/>
    <w:rsid w:val="0015496C"/>
    <w:rsid w:val="00154D68"/>
    <w:rsid w:val="00154E73"/>
    <w:rsid w:val="00154E7F"/>
    <w:rsid w:val="00155042"/>
    <w:rsid w:val="00155442"/>
    <w:rsid w:val="00155680"/>
    <w:rsid w:val="001558A5"/>
    <w:rsid w:val="00155C26"/>
    <w:rsid w:val="001560AD"/>
    <w:rsid w:val="001573DA"/>
    <w:rsid w:val="00157547"/>
    <w:rsid w:val="001576DD"/>
    <w:rsid w:val="00157773"/>
    <w:rsid w:val="00157D84"/>
    <w:rsid w:val="00157F37"/>
    <w:rsid w:val="00160461"/>
    <w:rsid w:val="00160CDE"/>
    <w:rsid w:val="00161682"/>
    <w:rsid w:val="00161AE7"/>
    <w:rsid w:val="00161EAE"/>
    <w:rsid w:val="0016277B"/>
    <w:rsid w:val="001628AD"/>
    <w:rsid w:val="0016351C"/>
    <w:rsid w:val="00163AB0"/>
    <w:rsid w:val="00163F4B"/>
    <w:rsid w:val="00164981"/>
    <w:rsid w:val="001649B2"/>
    <w:rsid w:val="00164CE1"/>
    <w:rsid w:val="0016525C"/>
    <w:rsid w:val="00165A8A"/>
    <w:rsid w:val="00165C99"/>
    <w:rsid w:val="001673BD"/>
    <w:rsid w:val="00167F94"/>
    <w:rsid w:val="00170904"/>
    <w:rsid w:val="00170984"/>
    <w:rsid w:val="00171810"/>
    <w:rsid w:val="0017192F"/>
    <w:rsid w:val="00171FDE"/>
    <w:rsid w:val="001720A1"/>
    <w:rsid w:val="00172348"/>
    <w:rsid w:val="00172907"/>
    <w:rsid w:val="00172E1A"/>
    <w:rsid w:val="001737EB"/>
    <w:rsid w:val="00173A51"/>
    <w:rsid w:val="00173BBB"/>
    <w:rsid w:val="00174176"/>
    <w:rsid w:val="00176171"/>
    <w:rsid w:val="001764FE"/>
    <w:rsid w:val="00177071"/>
    <w:rsid w:val="001771D5"/>
    <w:rsid w:val="0017761F"/>
    <w:rsid w:val="00177E19"/>
    <w:rsid w:val="00180D71"/>
    <w:rsid w:val="001818DA"/>
    <w:rsid w:val="001821B2"/>
    <w:rsid w:val="001825BE"/>
    <w:rsid w:val="0018369B"/>
    <w:rsid w:val="00183F5F"/>
    <w:rsid w:val="0018414C"/>
    <w:rsid w:val="00184D11"/>
    <w:rsid w:val="001850DA"/>
    <w:rsid w:val="0018515B"/>
    <w:rsid w:val="001856A0"/>
    <w:rsid w:val="00186DDE"/>
    <w:rsid w:val="0018726D"/>
    <w:rsid w:val="00187974"/>
    <w:rsid w:val="00187EEA"/>
    <w:rsid w:val="00190D8F"/>
    <w:rsid w:val="00190E42"/>
    <w:rsid w:val="00190F91"/>
    <w:rsid w:val="00191A4F"/>
    <w:rsid w:val="00191F0F"/>
    <w:rsid w:val="001920BB"/>
    <w:rsid w:val="00192876"/>
    <w:rsid w:val="00192978"/>
    <w:rsid w:val="001930D8"/>
    <w:rsid w:val="00193876"/>
    <w:rsid w:val="001939BB"/>
    <w:rsid w:val="00194768"/>
    <w:rsid w:val="00194CC7"/>
    <w:rsid w:val="00194D72"/>
    <w:rsid w:val="00195D4F"/>
    <w:rsid w:val="00195E1D"/>
    <w:rsid w:val="00195FCC"/>
    <w:rsid w:val="00195FF2"/>
    <w:rsid w:val="00196673"/>
    <w:rsid w:val="00196BFB"/>
    <w:rsid w:val="00196DE5"/>
    <w:rsid w:val="001971D9"/>
    <w:rsid w:val="00197475"/>
    <w:rsid w:val="001975BF"/>
    <w:rsid w:val="00197850"/>
    <w:rsid w:val="00197A63"/>
    <w:rsid w:val="00197ED0"/>
    <w:rsid w:val="001A065C"/>
    <w:rsid w:val="001A0BF2"/>
    <w:rsid w:val="001A1882"/>
    <w:rsid w:val="001A1A96"/>
    <w:rsid w:val="001A2224"/>
    <w:rsid w:val="001A2432"/>
    <w:rsid w:val="001A2745"/>
    <w:rsid w:val="001A2D28"/>
    <w:rsid w:val="001A2D35"/>
    <w:rsid w:val="001A3145"/>
    <w:rsid w:val="001A3C77"/>
    <w:rsid w:val="001A3E9C"/>
    <w:rsid w:val="001A4A57"/>
    <w:rsid w:val="001A5082"/>
    <w:rsid w:val="001A511D"/>
    <w:rsid w:val="001A6292"/>
    <w:rsid w:val="001A65DC"/>
    <w:rsid w:val="001A66E7"/>
    <w:rsid w:val="001A6973"/>
    <w:rsid w:val="001A73AB"/>
    <w:rsid w:val="001A7B9D"/>
    <w:rsid w:val="001A7FAE"/>
    <w:rsid w:val="001B026C"/>
    <w:rsid w:val="001B02C7"/>
    <w:rsid w:val="001B055F"/>
    <w:rsid w:val="001B0D65"/>
    <w:rsid w:val="001B0F02"/>
    <w:rsid w:val="001B12CF"/>
    <w:rsid w:val="001B17BD"/>
    <w:rsid w:val="001B180E"/>
    <w:rsid w:val="001B18E4"/>
    <w:rsid w:val="001B1D4A"/>
    <w:rsid w:val="001B272D"/>
    <w:rsid w:val="001B2833"/>
    <w:rsid w:val="001B29DA"/>
    <w:rsid w:val="001B2C47"/>
    <w:rsid w:val="001B30D2"/>
    <w:rsid w:val="001B31EA"/>
    <w:rsid w:val="001B368A"/>
    <w:rsid w:val="001B3B0A"/>
    <w:rsid w:val="001B3FA1"/>
    <w:rsid w:val="001B40FB"/>
    <w:rsid w:val="001B43AC"/>
    <w:rsid w:val="001B4B30"/>
    <w:rsid w:val="001B50DE"/>
    <w:rsid w:val="001B59B2"/>
    <w:rsid w:val="001B6170"/>
    <w:rsid w:val="001B644D"/>
    <w:rsid w:val="001B6F43"/>
    <w:rsid w:val="001B6FFE"/>
    <w:rsid w:val="001B7B6F"/>
    <w:rsid w:val="001C01B2"/>
    <w:rsid w:val="001C0593"/>
    <w:rsid w:val="001C0ADB"/>
    <w:rsid w:val="001C13E9"/>
    <w:rsid w:val="001C1607"/>
    <w:rsid w:val="001C228E"/>
    <w:rsid w:val="001C29CE"/>
    <w:rsid w:val="001C2D57"/>
    <w:rsid w:val="001C3063"/>
    <w:rsid w:val="001C324C"/>
    <w:rsid w:val="001C3A9D"/>
    <w:rsid w:val="001C4073"/>
    <w:rsid w:val="001C4137"/>
    <w:rsid w:val="001C453B"/>
    <w:rsid w:val="001C4B14"/>
    <w:rsid w:val="001C4E90"/>
    <w:rsid w:val="001C50B0"/>
    <w:rsid w:val="001C56BB"/>
    <w:rsid w:val="001C5BE3"/>
    <w:rsid w:val="001C5FA2"/>
    <w:rsid w:val="001C6581"/>
    <w:rsid w:val="001C6C75"/>
    <w:rsid w:val="001C75FF"/>
    <w:rsid w:val="001C7E80"/>
    <w:rsid w:val="001D00C9"/>
    <w:rsid w:val="001D0940"/>
    <w:rsid w:val="001D0E60"/>
    <w:rsid w:val="001D0F64"/>
    <w:rsid w:val="001D1226"/>
    <w:rsid w:val="001D1297"/>
    <w:rsid w:val="001D1EFB"/>
    <w:rsid w:val="001D29AF"/>
    <w:rsid w:val="001D356C"/>
    <w:rsid w:val="001D36A4"/>
    <w:rsid w:val="001D3897"/>
    <w:rsid w:val="001D3B86"/>
    <w:rsid w:val="001D414C"/>
    <w:rsid w:val="001D47DB"/>
    <w:rsid w:val="001D5098"/>
    <w:rsid w:val="001D5390"/>
    <w:rsid w:val="001D5850"/>
    <w:rsid w:val="001D5D30"/>
    <w:rsid w:val="001D5DD9"/>
    <w:rsid w:val="001D6902"/>
    <w:rsid w:val="001D6CB7"/>
    <w:rsid w:val="001D70AF"/>
    <w:rsid w:val="001D7122"/>
    <w:rsid w:val="001D736D"/>
    <w:rsid w:val="001E0279"/>
    <w:rsid w:val="001E0967"/>
    <w:rsid w:val="001E0BC8"/>
    <w:rsid w:val="001E0DF1"/>
    <w:rsid w:val="001E0ECB"/>
    <w:rsid w:val="001E1032"/>
    <w:rsid w:val="001E1BE9"/>
    <w:rsid w:val="001E383A"/>
    <w:rsid w:val="001E3B42"/>
    <w:rsid w:val="001E3C51"/>
    <w:rsid w:val="001E3D53"/>
    <w:rsid w:val="001E408C"/>
    <w:rsid w:val="001E49E9"/>
    <w:rsid w:val="001E633C"/>
    <w:rsid w:val="001E72CC"/>
    <w:rsid w:val="001E739E"/>
    <w:rsid w:val="001E79AA"/>
    <w:rsid w:val="001F03EB"/>
    <w:rsid w:val="001F079A"/>
    <w:rsid w:val="001F0B50"/>
    <w:rsid w:val="001F0FFC"/>
    <w:rsid w:val="001F1555"/>
    <w:rsid w:val="001F1565"/>
    <w:rsid w:val="001F1CB8"/>
    <w:rsid w:val="001F23B2"/>
    <w:rsid w:val="001F27FB"/>
    <w:rsid w:val="001F36ED"/>
    <w:rsid w:val="001F397D"/>
    <w:rsid w:val="001F403D"/>
    <w:rsid w:val="001F423F"/>
    <w:rsid w:val="001F438D"/>
    <w:rsid w:val="001F526A"/>
    <w:rsid w:val="001F5683"/>
    <w:rsid w:val="001F5A18"/>
    <w:rsid w:val="001F6119"/>
    <w:rsid w:val="001F65A9"/>
    <w:rsid w:val="001F6B8C"/>
    <w:rsid w:val="001F7ACE"/>
    <w:rsid w:val="0020018E"/>
    <w:rsid w:val="002008B6"/>
    <w:rsid w:val="00201438"/>
    <w:rsid w:val="00201B43"/>
    <w:rsid w:val="00202648"/>
    <w:rsid w:val="002027C9"/>
    <w:rsid w:val="0020373B"/>
    <w:rsid w:val="00203947"/>
    <w:rsid w:val="00203952"/>
    <w:rsid w:val="00204F14"/>
    <w:rsid w:val="00205153"/>
    <w:rsid w:val="00205457"/>
    <w:rsid w:val="00205961"/>
    <w:rsid w:val="0020599C"/>
    <w:rsid w:val="002064E6"/>
    <w:rsid w:val="002067AB"/>
    <w:rsid w:val="00206B8B"/>
    <w:rsid w:val="0020780F"/>
    <w:rsid w:val="00207A1F"/>
    <w:rsid w:val="00207DFC"/>
    <w:rsid w:val="00207FCC"/>
    <w:rsid w:val="00210A19"/>
    <w:rsid w:val="00210BB9"/>
    <w:rsid w:val="00210D9D"/>
    <w:rsid w:val="00211297"/>
    <w:rsid w:val="002114B4"/>
    <w:rsid w:val="0021163F"/>
    <w:rsid w:val="00212480"/>
    <w:rsid w:val="002125DF"/>
    <w:rsid w:val="0021280B"/>
    <w:rsid w:val="00212F47"/>
    <w:rsid w:val="00212F8B"/>
    <w:rsid w:val="002133A8"/>
    <w:rsid w:val="00213633"/>
    <w:rsid w:val="002137DA"/>
    <w:rsid w:val="00213EC2"/>
    <w:rsid w:val="00214554"/>
    <w:rsid w:val="00214E33"/>
    <w:rsid w:val="002154C2"/>
    <w:rsid w:val="00215606"/>
    <w:rsid w:val="00216871"/>
    <w:rsid w:val="0021744D"/>
    <w:rsid w:val="00217569"/>
    <w:rsid w:val="002177F0"/>
    <w:rsid w:val="00217C2D"/>
    <w:rsid w:val="00220681"/>
    <w:rsid w:val="00221762"/>
    <w:rsid w:val="00221FB2"/>
    <w:rsid w:val="00222522"/>
    <w:rsid w:val="002227B7"/>
    <w:rsid w:val="002227CE"/>
    <w:rsid w:val="0022282B"/>
    <w:rsid w:val="00222951"/>
    <w:rsid w:val="002233A4"/>
    <w:rsid w:val="002237F1"/>
    <w:rsid w:val="002239AB"/>
    <w:rsid w:val="00223A1E"/>
    <w:rsid w:val="002243D5"/>
    <w:rsid w:val="00224617"/>
    <w:rsid w:val="00224B0E"/>
    <w:rsid w:val="002250D7"/>
    <w:rsid w:val="0022572C"/>
    <w:rsid w:val="002259C3"/>
    <w:rsid w:val="00225A2A"/>
    <w:rsid w:val="00225D9B"/>
    <w:rsid w:val="00225DA9"/>
    <w:rsid w:val="00225EDF"/>
    <w:rsid w:val="00226950"/>
    <w:rsid w:val="00227CB2"/>
    <w:rsid w:val="00227F2D"/>
    <w:rsid w:val="00230752"/>
    <w:rsid w:val="00230A70"/>
    <w:rsid w:val="00230FEB"/>
    <w:rsid w:val="002315FA"/>
    <w:rsid w:val="002316E8"/>
    <w:rsid w:val="002317FB"/>
    <w:rsid w:val="00231AEB"/>
    <w:rsid w:val="002326E1"/>
    <w:rsid w:val="00233684"/>
    <w:rsid w:val="00233AFF"/>
    <w:rsid w:val="00233C14"/>
    <w:rsid w:val="0023449C"/>
    <w:rsid w:val="002346E0"/>
    <w:rsid w:val="00234886"/>
    <w:rsid w:val="00234996"/>
    <w:rsid w:val="002350E1"/>
    <w:rsid w:val="00235968"/>
    <w:rsid w:val="00235D9C"/>
    <w:rsid w:val="0023739F"/>
    <w:rsid w:val="002417AE"/>
    <w:rsid w:val="002421D8"/>
    <w:rsid w:val="0024236A"/>
    <w:rsid w:val="002423C8"/>
    <w:rsid w:val="00242831"/>
    <w:rsid w:val="00243310"/>
    <w:rsid w:val="00243B87"/>
    <w:rsid w:val="0024430B"/>
    <w:rsid w:val="002444A6"/>
    <w:rsid w:val="002448EE"/>
    <w:rsid w:val="00244D68"/>
    <w:rsid w:val="00244F12"/>
    <w:rsid w:val="00245167"/>
    <w:rsid w:val="002457A1"/>
    <w:rsid w:val="002459FF"/>
    <w:rsid w:val="00245F1B"/>
    <w:rsid w:val="0024635F"/>
    <w:rsid w:val="00246CD1"/>
    <w:rsid w:val="00246D70"/>
    <w:rsid w:val="00247A3B"/>
    <w:rsid w:val="00250067"/>
    <w:rsid w:val="00250696"/>
    <w:rsid w:val="002510D0"/>
    <w:rsid w:val="002515AB"/>
    <w:rsid w:val="002521C2"/>
    <w:rsid w:val="00253324"/>
    <w:rsid w:val="00253447"/>
    <w:rsid w:val="002536DC"/>
    <w:rsid w:val="00253D8D"/>
    <w:rsid w:val="00254082"/>
    <w:rsid w:val="002540CD"/>
    <w:rsid w:val="00254B06"/>
    <w:rsid w:val="0025606F"/>
    <w:rsid w:val="0025633A"/>
    <w:rsid w:val="00256581"/>
    <w:rsid w:val="0025681F"/>
    <w:rsid w:val="002568D7"/>
    <w:rsid w:val="002572C7"/>
    <w:rsid w:val="00257641"/>
    <w:rsid w:val="0026016F"/>
    <w:rsid w:val="00260373"/>
    <w:rsid w:val="002603DB"/>
    <w:rsid w:val="002608C5"/>
    <w:rsid w:val="00260DC9"/>
    <w:rsid w:val="002610B9"/>
    <w:rsid w:val="00262048"/>
    <w:rsid w:val="002620E3"/>
    <w:rsid w:val="00262126"/>
    <w:rsid w:val="00262CEC"/>
    <w:rsid w:val="00263DFC"/>
    <w:rsid w:val="00264235"/>
    <w:rsid w:val="0026434B"/>
    <w:rsid w:val="00264B62"/>
    <w:rsid w:val="00264F2C"/>
    <w:rsid w:val="00265201"/>
    <w:rsid w:val="002653A0"/>
    <w:rsid w:val="00265990"/>
    <w:rsid w:val="00265C0B"/>
    <w:rsid w:val="00265DE4"/>
    <w:rsid w:val="00266065"/>
    <w:rsid w:val="002663CF"/>
    <w:rsid w:val="002664BA"/>
    <w:rsid w:val="002665BC"/>
    <w:rsid w:val="00266A9F"/>
    <w:rsid w:val="0026711C"/>
    <w:rsid w:val="00267E2D"/>
    <w:rsid w:val="002702D3"/>
    <w:rsid w:val="0027093A"/>
    <w:rsid w:val="00270A6B"/>
    <w:rsid w:val="00270BAF"/>
    <w:rsid w:val="00270D04"/>
    <w:rsid w:val="002711AD"/>
    <w:rsid w:val="00271436"/>
    <w:rsid w:val="002714CB"/>
    <w:rsid w:val="0027188E"/>
    <w:rsid w:val="002718C7"/>
    <w:rsid w:val="0027204D"/>
    <w:rsid w:val="0027268D"/>
    <w:rsid w:val="002727E6"/>
    <w:rsid w:val="002743E1"/>
    <w:rsid w:val="002743E2"/>
    <w:rsid w:val="00274B73"/>
    <w:rsid w:val="0027633A"/>
    <w:rsid w:val="00276940"/>
    <w:rsid w:val="00276A63"/>
    <w:rsid w:val="00277330"/>
    <w:rsid w:val="002773C9"/>
    <w:rsid w:val="00280247"/>
    <w:rsid w:val="00280711"/>
    <w:rsid w:val="00281081"/>
    <w:rsid w:val="00281FFC"/>
    <w:rsid w:val="00282187"/>
    <w:rsid w:val="00282496"/>
    <w:rsid w:val="00282CEB"/>
    <w:rsid w:val="00283790"/>
    <w:rsid w:val="00283798"/>
    <w:rsid w:val="00283A19"/>
    <w:rsid w:val="002842FB"/>
    <w:rsid w:val="00285846"/>
    <w:rsid w:val="00285905"/>
    <w:rsid w:val="00286088"/>
    <w:rsid w:val="002861B2"/>
    <w:rsid w:val="0028650C"/>
    <w:rsid w:val="00286D95"/>
    <w:rsid w:val="00287820"/>
    <w:rsid w:val="00287D2F"/>
    <w:rsid w:val="00287DC2"/>
    <w:rsid w:val="0029002E"/>
    <w:rsid w:val="00290C7C"/>
    <w:rsid w:val="00290D05"/>
    <w:rsid w:val="00291387"/>
    <w:rsid w:val="00291C56"/>
    <w:rsid w:val="00291DFF"/>
    <w:rsid w:val="00292178"/>
    <w:rsid w:val="00292539"/>
    <w:rsid w:val="00293354"/>
    <w:rsid w:val="00293546"/>
    <w:rsid w:val="0029380F"/>
    <w:rsid w:val="00293E19"/>
    <w:rsid w:val="0029478E"/>
    <w:rsid w:val="00294E13"/>
    <w:rsid w:val="002955A2"/>
    <w:rsid w:val="00295671"/>
    <w:rsid w:val="002958F7"/>
    <w:rsid w:val="00295F73"/>
    <w:rsid w:val="002973EF"/>
    <w:rsid w:val="00297811"/>
    <w:rsid w:val="002A0CCF"/>
    <w:rsid w:val="002A14FD"/>
    <w:rsid w:val="002A1688"/>
    <w:rsid w:val="002A1AE3"/>
    <w:rsid w:val="002A2A46"/>
    <w:rsid w:val="002A2CE6"/>
    <w:rsid w:val="002A3497"/>
    <w:rsid w:val="002A361F"/>
    <w:rsid w:val="002A3C75"/>
    <w:rsid w:val="002A40CB"/>
    <w:rsid w:val="002A42F6"/>
    <w:rsid w:val="002A497A"/>
    <w:rsid w:val="002A4A01"/>
    <w:rsid w:val="002A4DB3"/>
    <w:rsid w:val="002A4E64"/>
    <w:rsid w:val="002A622B"/>
    <w:rsid w:val="002A66EE"/>
    <w:rsid w:val="002A6752"/>
    <w:rsid w:val="002A68AA"/>
    <w:rsid w:val="002A68F6"/>
    <w:rsid w:val="002A6915"/>
    <w:rsid w:val="002A6F2D"/>
    <w:rsid w:val="002A7215"/>
    <w:rsid w:val="002A72E8"/>
    <w:rsid w:val="002A7949"/>
    <w:rsid w:val="002A7D6E"/>
    <w:rsid w:val="002B024B"/>
    <w:rsid w:val="002B0E1A"/>
    <w:rsid w:val="002B0F7E"/>
    <w:rsid w:val="002B1063"/>
    <w:rsid w:val="002B121C"/>
    <w:rsid w:val="002B1BA5"/>
    <w:rsid w:val="002B2419"/>
    <w:rsid w:val="002B2A59"/>
    <w:rsid w:val="002B2AED"/>
    <w:rsid w:val="002B2E02"/>
    <w:rsid w:val="002B32A6"/>
    <w:rsid w:val="002B369C"/>
    <w:rsid w:val="002B3BAB"/>
    <w:rsid w:val="002B4302"/>
    <w:rsid w:val="002B43B9"/>
    <w:rsid w:val="002B46CD"/>
    <w:rsid w:val="002B4899"/>
    <w:rsid w:val="002B4E0D"/>
    <w:rsid w:val="002B578E"/>
    <w:rsid w:val="002B5803"/>
    <w:rsid w:val="002B58C5"/>
    <w:rsid w:val="002B5A95"/>
    <w:rsid w:val="002B5C4E"/>
    <w:rsid w:val="002B61E5"/>
    <w:rsid w:val="002B7362"/>
    <w:rsid w:val="002B7945"/>
    <w:rsid w:val="002B794B"/>
    <w:rsid w:val="002C0AF6"/>
    <w:rsid w:val="002C11E8"/>
    <w:rsid w:val="002C13DC"/>
    <w:rsid w:val="002C175A"/>
    <w:rsid w:val="002C2408"/>
    <w:rsid w:val="002C28B8"/>
    <w:rsid w:val="002C2D19"/>
    <w:rsid w:val="002C2D3F"/>
    <w:rsid w:val="002C31BF"/>
    <w:rsid w:val="002C35BB"/>
    <w:rsid w:val="002C3770"/>
    <w:rsid w:val="002C3FB3"/>
    <w:rsid w:val="002C431C"/>
    <w:rsid w:val="002C4D77"/>
    <w:rsid w:val="002C4E29"/>
    <w:rsid w:val="002C5335"/>
    <w:rsid w:val="002C5600"/>
    <w:rsid w:val="002C6614"/>
    <w:rsid w:val="002C670E"/>
    <w:rsid w:val="002C6AF9"/>
    <w:rsid w:val="002C6C64"/>
    <w:rsid w:val="002D013F"/>
    <w:rsid w:val="002D246B"/>
    <w:rsid w:val="002D246E"/>
    <w:rsid w:val="002D2780"/>
    <w:rsid w:val="002D2DC6"/>
    <w:rsid w:val="002D341F"/>
    <w:rsid w:val="002D37D8"/>
    <w:rsid w:val="002D396D"/>
    <w:rsid w:val="002D407F"/>
    <w:rsid w:val="002D412F"/>
    <w:rsid w:val="002D42B8"/>
    <w:rsid w:val="002D478E"/>
    <w:rsid w:val="002D4AC7"/>
    <w:rsid w:val="002D4E45"/>
    <w:rsid w:val="002D531C"/>
    <w:rsid w:val="002D6371"/>
    <w:rsid w:val="002D63D8"/>
    <w:rsid w:val="002D642B"/>
    <w:rsid w:val="002D6ADD"/>
    <w:rsid w:val="002D6EBB"/>
    <w:rsid w:val="002D706F"/>
    <w:rsid w:val="002D7F1C"/>
    <w:rsid w:val="002E0128"/>
    <w:rsid w:val="002E03AA"/>
    <w:rsid w:val="002E03B3"/>
    <w:rsid w:val="002E0D70"/>
    <w:rsid w:val="002E157A"/>
    <w:rsid w:val="002E1CD4"/>
    <w:rsid w:val="002E257B"/>
    <w:rsid w:val="002E3178"/>
    <w:rsid w:val="002E333A"/>
    <w:rsid w:val="002E35B1"/>
    <w:rsid w:val="002E3C7A"/>
    <w:rsid w:val="002E46B3"/>
    <w:rsid w:val="002E4FA4"/>
    <w:rsid w:val="002E5329"/>
    <w:rsid w:val="002E5B70"/>
    <w:rsid w:val="002E5BB1"/>
    <w:rsid w:val="002E60E6"/>
    <w:rsid w:val="002E6106"/>
    <w:rsid w:val="002E7D48"/>
    <w:rsid w:val="002F106A"/>
    <w:rsid w:val="002F1873"/>
    <w:rsid w:val="002F1880"/>
    <w:rsid w:val="002F23A9"/>
    <w:rsid w:val="002F2B29"/>
    <w:rsid w:val="002F38E4"/>
    <w:rsid w:val="002F3DAF"/>
    <w:rsid w:val="002F4B01"/>
    <w:rsid w:val="002F5F4A"/>
    <w:rsid w:val="002F676D"/>
    <w:rsid w:val="002F7018"/>
    <w:rsid w:val="002F7028"/>
    <w:rsid w:val="002F7208"/>
    <w:rsid w:val="002F7D5D"/>
    <w:rsid w:val="002F7FAA"/>
    <w:rsid w:val="0030016B"/>
    <w:rsid w:val="0030052C"/>
    <w:rsid w:val="00300B8C"/>
    <w:rsid w:val="00300EBB"/>
    <w:rsid w:val="003014EC"/>
    <w:rsid w:val="00301B86"/>
    <w:rsid w:val="00302087"/>
    <w:rsid w:val="00302489"/>
    <w:rsid w:val="00302AB3"/>
    <w:rsid w:val="00304677"/>
    <w:rsid w:val="00304EFC"/>
    <w:rsid w:val="00305094"/>
    <w:rsid w:val="0030551A"/>
    <w:rsid w:val="00305A99"/>
    <w:rsid w:val="0030683F"/>
    <w:rsid w:val="00306B32"/>
    <w:rsid w:val="00306F9F"/>
    <w:rsid w:val="0030719F"/>
    <w:rsid w:val="0031030A"/>
    <w:rsid w:val="00310809"/>
    <w:rsid w:val="00310C39"/>
    <w:rsid w:val="00310EA7"/>
    <w:rsid w:val="003116F1"/>
    <w:rsid w:val="00311791"/>
    <w:rsid w:val="003124D3"/>
    <w:rsid w:val="00312717"/>
    <w:rsid w:val="00312D48"/>
    <w:rsid w:val="00312FCB"/>
    <w:rsid w:val="003133DC"/>
    <w:rsid w:val="003142DD"/>
    <w:rsid w:val="00314A2E"/>
    <w:rsid w:val="00314AC4"/>
    <w:rsid w:val="0031571E"/>
    <w:rsid w:val="00316029"/>
    <w:rsid w:val="00316297"/>
    <w:rsid w:val="0031683A"/>
    <w:rsid w:val="00316DE6"/>
    <w:rsid w:val="0031725A"/>
    <w:rsid w:val="003178F1"/>
    <w:rsid w:val="00317A49"/>
    <w:rsid w:val="003202C1"/>
    <w:rsid w:val="00320CA1"/>
    <w:rsid w:val="00321397"/>
    <w:rsid w:val="0032162C"/>
    <w:rsid w:val="003217B0"/>
    <w:rsid w:val="00321D9C"/>
    <w:rsid w:val="00322091"/>
    <w:rsid w:val="00322B69"/>
    <w:rsid w:val="00322F6B"/>
    <w:rsid w:val="003230DC"/>
    <w:rsid w:val="00323389"/>
    <w:rsid w:val="00323940"/>
    <w:rsid w:val="00323CDD"/>
    <w:rsid w:val="00323EDB"/>
    <w:rsid w:val="00323FCE"/>
    <w:rsid w:val="003240E6"/>
    <w:rsid w:val="00324174"/>
    <w:rsid w:val="00324DC4"/>
    <w:rsid w:val="0032543D"/>
    <w:rsid w:val="00326364"/>
    <w:rsid w:val="00326D66"/>
    <w:rsid w:val="00326DA5"/>
    <w:rsid w:val="00327435"/>
    <w:rsid w:val="00327584"/>
    <w:rsid w:val="00330313"/>
    <w:rsid w:val="003304E9"/>
    <w:rsid w:val="003306FE"/>
    <w:rsid w:val="00330D03"/>
    <w:rsid w:val="00330EAE"/>
    <w:rsid w:val="00330EF1"/>
    <w:rsid w:val="00331BDA"/>
    <w:rsid w:val="00331BE4"/>
    <w:rsid w:val="00332056"/>
    <w:rsid w:val="0033309C"/>
    <w:rsid w:val="00333E1F"/>
    <w:rsid w:val="00334240"/>
    <w:rsid w:val="00334B1D"/>
    <w:rsid w:val="00334E8E"/>
    <w:rsid w:val="00334EE3"/>
    <w:rsid w:val="0033517D"/>
    <w:rsid w:val="0033525C"/>
    <w:rsid w:val="00336448"/>
    <w:rsid w:val="0033672F"/>
    <w:rsid w:val="0033688C"/>
    <w:rsid w:val="00336B24"/>
    <w:rsid w:val="00336F0F"/>
    <w:rsid w:val="003371CB"/>
    <w:rsid w:val="0033728B"/>
    <w:rsid w:val="0033744B"/>
    <w:rsid w:val="003374D2"/>
    <w:rsid w:val="00337E07"/>
    <w:rsid w:val="003417A0"/>
    <w:rsid w:val="00341AC5"/>
    <w:rsid w:val="00341CFE"/>
    <w:rsid w:val="00342DFA"/>
    <w:rsid w:val="00343395"/>
    <w:rsid w:val="003438A7"/>
    <w:rsid w:val="00343BC6"/>
    <w:rsid w:val="00343BFD"/>
    <w:rsid w:val="00343D8B"/>
    <w:rsid w:val="003444C0"/>
    <w:rsid w:val="003446C0"/>
    <w:rsid w:val="00344A43"/>
    <w:rsid w:val="00344A9B"/>
    <w:rsid w:val="00344D76"/>
    <w:rsid w:val="00346495"/>
    <w:rsid w:val="00346599"/>
    <w:rsid w:val="00346DBB"/>
    <w:rsid w:val="00346E0B"/>
    <w:rsid w:val="00346ED2"/>
    <w:rsid w:val="00346EDC"/>
    <w:rsid w:val="00347D06"/>
    <w:rsid w:val="00350541"/>
    <w:rsid w:val="00350C33"/>
    <w:rsid w:val="00351217"/>
    <w:rsid w:val="003526B3"/>
    <w:rsid w:val="003528AC"/>
    <w:rsid w:val="0035296A"/>
    <w:rsid w:val="00353B63"/>
    <w:rsid w:val="00353B91"/>
    <w:rsid w:val="00353DF3"/>
    <w:rsid w:val="00353EBA"/>
    <w:rsid w:val="00354189"/>
    <w:rsid w:val="00354402"/>
    <w:rsid w:val="0035499C"/>
    <w:rsid w:val="00354D0D"/>
    <w:rsid w:val="00354DAC"/>
    <w:rsid w:val="0035566B"/>
    <w:rsid w:val="00355735"/>
    <w:rsid w:val="003562F6"/>
    <w:rsid w:val="003566ED"/>
    <w:rsid w:val="00356D99"/>
    <w:rsid w:val="00356E05"/>
    <w:rsid w:val="0035760B"/>
    <w:rsid w:val="00360648"/>
    <w:rsid w:val="0036069C"/>
    <w:rsid w:val="00360C85"/>
    <w:rsid w:val="00360F93"/>
    <w:rsid w:val="003618D6"/>
    <w:rsid w:val="00362660"/>
    <w:rsid w:val="00362BA3"/>
    <w:rsid w:val="003633AD"/>
    <w:rsid w:val="00363454"/>
    <w:rsid w:val="00363921"/>
    <w:rsid w:val="0036466F"/>
    <w:rsid w:val="00364D3F"/>
    <w:rsid w:val="00365B39"/>
    <w:rsid w:val="00365CFE"/>
    <w:rsid w:val="00365D11"/>
    <w:rsid w:val="00370621"/>
    <w:rsid w:val="00370ADA"/>
    <w:rsid w:val="00370F7D"/>
    <w:rsid w:val="00372CD4"/>
    <w:rsid w:val="003734DE"/>
    <w:rsid w:val="003739A1"/>
    <w:rsid w:val="00373B3B"/>
    <w:rsid w:val="00373DE9"/>
    <w:rsid w:val="0037460B"/>
    <w:rsid w:val="00374E46"/>
    <w:rsid w:val="00375012"/>
    <w:rsid w:val="00375809"/>
    <w:rsid w:val="0037678D"/>
    <w:rsid w:val="003773FA"/>
    <w:rsid w:val="00377DB7"/>
    <w:rsid w:val="00380090"/>
    <w:rsid w:val="003800E5"/>
    <w:rsid w:val="00380F35"/>
    <w:rsid w:val="00382720"/>
    <w:rsid w:val="0038375E"/>
    <w:rsid w:val="003839E5"/>
    <w:rsid w:val="00383B16"/>
    <w:rsid w:val="00383CD9"/>
    <w:rsid w:val="003840A3"/>
    <w:rsid w:val="00384246"/>
    <w:rsid w:val="00384355"/>
    <w:rsid w:val="00384622"/>
    <w:rsid w:val="00384A1E"/>
    <w:rsid w:val="00384D15"/>
    <w:rsid w:val="00384D4D"/>
    <w:rsid w:val="00384E08"/>
    <w:rsid w:val="00386C04"/>
    <w:rsid w:val="00386EC5"/>
    <w:rsid w:val="0038731F"/>
    <w:rsid w:val="003874ED"/>
    <w:rsid w:val="003874F4"/>
    <w:rsid w:val="0038761E"/>
    <w:rsid w:val="0038772C"/>
    <w:rsid w:val="00387CB0"/>
    <w:rsid w:val="00390859"/>
    <w:rsid w:val="003908E5"/>
    <w:rsid w:val="00390925"/>
    <w:rsid w:val="00390938"/>
    <w:rsid w:val="00390B20"/>
    <w:rsid w:val="00390B70"/>
    <w:rsid w:val="00390BB9"/>
    <w:rsid w:val="0039150F"/>
    <w:rsid w:val="00391879"/>
    <w:rsid w:val="0039242B"/>
    <w:rsid w:val="00392664"/>
    <w:rsid w:val="003926F7"/>
    <w:rsid w:val="00392C9C"/>
    <w:rsid w:val="00392FB1"/>
    <w:rsid w:val="00393369"/>
    <w:rsid w:val="003934AE"/>
    <w:rsid w:val="0039355D"/>
    <w:rsid w:val="0039369B"/>
    <w:rsid w:val="003938C9"/>
    <w:rsid w:val="00393A5A"/>
    <w:rsid w:val="00393B45"/>
    <w:rsid w:val="003950D5"/>
    <w:rsid w:val="0039514E"/>
    <w:rsid w:val="003952C5"/>
    <w:rsid w:val="003954BE"/>
    <w:rsid w:val="00395DA9"/>
    <w:rsid w:val="00396202"/>
    <w:rsid w:val="0039779B"/>
    <w:rsid w:val="00397C29"/>
    <w:rsid w:val="003A0132"/>
    <w:rsid w:val="003A0DF5"/>
    <w:rsid w:val="003A0EC1"/>
    <w:rsid w:val="003A102E"/>
    <w:rsid w:val="003A145D"/>
    <w:rsid w:val="003A1E2E"/>
    <w:rsid w:val="003A28AB"/>
    <w:rsid w:val="003A28D4"/>
    <w:rsid w:val="003A34C2"/>
    <w:rsid w:val="003A384C"/>
    <w:rsid w:val="003A4854"/>
    <w:rsid w:val="003A4A7C"/>
    <w:rsid w:val="003A5058"/>
    <w:rsid w:val="003A5A41"/>
    <w:rsid w:val="003A620F"/>
    <w:rsid w:val="003A66B7"/>
    <w:rsid w:val="003A6728"/>
    <w:rsid w:val="003A6C51"/>
    <w:rsid w:val="003A723C"/>
    <w:rsid w:val="003A7917"/>
    <w:rsid w:val="003B0AB6"/>
    <w:rsid w:val="003B15E2"/>
    <w:rsid w:val="003B1639"/>
    <w:rsid w:val="003B1907"/>
    <w:rsid w:val="003B1C85"/>
    <w:rsid w:val="003B203A"/>
    <w:rsid w:val="003B2321"/>
    <w:rsid w:val="003B240D"/>
    <w:rsid w:val="003B2592"/>
    <w:rsid w:val="003B2C5A"/>
    <w:rsid w:val="003B3232"/>
    <w:rsid w:val="003B38D9"/>
    <w:rsid w:val="003B3C5A"/>
    <w:rsid w:val="003B3DD4"/>
    <w:rsid w:val="003B432E"/>
    <w:rsid w:val="003B45F6"/>
    <w:rsid w:val="003B4614"/>
    <w:rsid w:val="003B4631"/>
    <w:rsid w:val="003B47DA"/>
    <w:rsid w:val="003B62E5"/>
    <w:rsid w:val="003B74C3"/>
    <w:rsid w:val="003C0283"/>
    <w:rsid w:val="003C15FF"/>
    <w:rsid w:val="003C267B"/>
    <w:rsid w:val="003C3069"/>
    <w:rsid w:val="003C43BC"/>
    <w:rsid w:val="003C479F"/>
    <w:rsid w:val="003C489D"/>
    <w:rsid w:val="003C4B4E"/>
    <w:rsid w:val="003C4C7F"/>
    <w:rsid w:val="003C4D21"/>
    <w:rsid w:val="003C4DCE"/>
    <w:rsid w:val="003C54D3"/>
    <w:rsid w:val="003C5A4D"/>
    <w:rsid w:val="003C5BFB"/>
    <w:rsid w:val="003C6955"/>
    <w:rsid w:val="003C6DB1"/>
    <w:rsid w:val="003C77E2"/>
    <w:rsid w:val="003C7A54"/>
    <w:rsid w:val="003D0BC5"/>
    <w:rsid w:val="003D0FAF"/>
    <w:rsid w:val="003D17C9"/>
    <w:rsid w:val="003D1C49"/>
    <w:rsid w:val="003D3043"/>
    <w:rsid w:val="003D3293"/>
    <w:rsid w:val="003D3518"/>
    <w:rsid w:val="003D36D6"/>
    <w:rsid w:val="003D3D0E"/>
    <w:rsid w:val="003D4088"/>
    <w:rsid w:val="003D42FC"/>
    <w:rsid w:val="003D461F"/>
    <w:rsid w:val="003D4925"/>
    <w:rsid w:val="003D4F47"/>
    <w:rsid w:val="003D5465"/>
    <w:rsid w:val="003D557F"/>
    <w:rsid w:val="003D5905"/>
    <w:rsid w:val="003D5F32"/>
    <w:rsid w:val="003D6C27"/>
    <w:rsid w:val="003D7113"/>
    <w:rsid w:val="003E0396"/>
    <w:rsid w:val="003E0C35"/>
    <w:rsid w:val="003E0E63"/>
    <w:rsid w:val="003E136A"/>
    <w:rsid w:val="003E1502"/>
    <w:rsid w:val="003E16F2"/>
    <w:rsid w:val="003E1D30"/>
    <w:rsid w:val="003E2DA3"/>
    <w:rsid w:val="003E2F39"/>
    <w:rsid w:val="003E30FD"/>
    <w:rsid w:val="003E38BA"/>
    <w:rsid w:val="003E3A45"/>
    <w:rsid w:val="003E3A94"/>
    <w:rsid w:val="003E4135"/>
    <w:rsid w:val="003E470B"/>
    <w:rsid w:val="003E55EB"/>
    <w:rsid w:val="003E5EA3"/>
    <w:rsid w:val="003E6336"/>
    <w:rsid w:val="003E7102"/>
    <w:rsid w:val="003E7267"/>
    <w:rsid w:val="003E7500"/>
    <w:rsid w:val="003F0181"/>
    <w:rsid w:val="003F0468"/>
    <w:rsid w:val="003F074E"/>
    <w:rsid w:val="003F11D9"/>
    <w:rsid w:val="003F16A1"/>
    <w:rsid w:val="003F1734"/>
    <w:rsid w:val="003F190E"/>
    <w:rsid w:val="003F1D12"/>
    <w:rsid w:val="003F1DED"/>
    <w:rsid w:val="003F44B1"/>
    <w:rsid w:val="003F44CA"/>
    <w:rsid w:val="003F4601"/>
    <w:rsid w:val="003F4BAA"/>
    <w:rsid w:val="003F532B"/>
    <w:rsid w:val="003F5C69"/>
    <w:rsid w:val="003F653B"/>
    <w:rsid w:val="003F7115"/>
    <w:rsid w:val="003F759B"/>
    <w:rsid w:val="003F7648"/>
    <w:rsid w:val="003F7A84"/>
    <w:rsid w:val="003F7C08"/>
    <w:rsid w:val="0040080E"/>
    <w:rsid w:val="0040106C"/>
    <w:rsid w:val="00401113"/>
    <w:rsid w:val="004014D1"/>
    <w:rsid w:val="00401DA8"/>
    <w:rsid w:val="00401EAD"/>
    <w:rsid w:val="00401F91"/>
    <w:rsid w:val="004021D2"/>
    <w:rsid w:val="004023F9"/>
    <w:rsid w:val="0040316E"/>
    <w:rsid w:val="00403735"/>
    <w:rsid w:val="00403C22"/>
    <w:rsid w:val="00404341"/>
    <w:rsid w:val="00404633"/>
    <w:rsid w:val="004048F7"/>
    <w:rsid w:val="0040516B"/>
    <w:rsid w:val="0040536B"/>
    <w:rsid w:val="00406462"/>
    <w:rsid w:val="004068AB"/>
    <w:rsid w:val="00406E8D"/>
    <w:rsid w:val="00407EA8"/>
    <w:rsid w:val="00410126"/>
    <w:rsid w:val="00410387"/>
    <w:rsid w:val="00410F4D"/>
    <w:rsid w:val="004111C4"/>
    <w:rsid w:val="00411749"/>
    <w:rsid w:val="004120AE"/>
    <w:rsid w:val="0041260A"/>
    <w:rsid w:val="00412648"/>
    <w:rsid w:val="00412C2F"/>
    <w:rsid w:val="00412D47"/>
    <w:rsid w:val="004136DC"/>
    <w:rsid w:val="00413739"/>
    <w:rsid w:val="00413DA1"/>
    <w:rsid w:val="00413E82"/>
    <w:rsid w:val="00414166"/>
    <w:rsid w:val="004145B4"/>
    <w:rsid w:val="00414659"/>
    <w:rsid w:val="004150E8"/>
    <w:rsid w:val="00415254"/>
    <w:rsid w:val="004152E8"/>
    <w:rsid w:val="004153F3"/>
    <w:rsid w:val="00415FB8"/>
    <w:rsid w:val="00416C95"/>
    <w:rsid w:val="004170FD"/>
    <w:rsid w:val="0041714E"/>
    <w:rsid w:val="0042037D"/>
    <w:rsid w:val="00420ED6"/>
    <w:rsid w:val="00420F4B"/>
    <w:rsid w:val="0042116A"/>
    <w:rsid w:val="004217E9"/>
    <w:rsid w:val="00422B81"/>
    <w:rsid w:val="004234BE"/>
    <w:rsid w:val="00423617"/>
    <w:rsid w:val="00423975"/>
    <w:rsid w:val="00424032"/>
    <w:rsid w:val="0042419A"/>
    <w:rsid w:val="004244A5"/>
    <w:rsid w:val="00425CAC"/>
    <w:rsid w:val="00425EA4"/>
    <w:rsid w:val="004260D4"/>
    <w:rsid w:val="004264B9"/>
    <w:rsid w:val="0042765F"/>
    <w:rsid w:val="0042786C"/>
    <w:rsid w:val="00430664"/>
    <w:rsid w:val="00430809"/>
    <w:rsid w:val="00430C44"/>
    <w:rsid w:val="004313A5"/>
    <w:rsid w:val="00431580"/>
    <w:rsid w:val="00431B6B"/>
    <w:rsid w:val="00431C49"/>
    <w:rsid w:val="0043208A"/>
    <w:rsid w:val="0043257D"/>
    <w:rsid w:val="00432614"/>
    <w:rsid w:val="00432B3B"/>
    <w:rsid w:val="00433262"/>
    <w:rsid w:val="004339D8"/>
    <w:rsid w:val="00433A01"/>
    <w:rsid w:val="00434148"/>
    <w:rsid w:val="00434935"/>
    <w:rsid w:val="00434BE0"/>
    <w:rsid w:val="00435146"/>
    <w:rsid w:val="004361F0"/>
    <w:rsid w:val="00436361"/>
    <w:rsid w:val="00436414"/>
    <w:rsid w:val="00436826"/>
    <w:rsid w:val="00436FC8"/>
    <w:rsid w:val="00440849"/>
    <w:rsid w:val="00441157"/>
    <w:rsid w:val="00441A41"/>
    <w:rsid w:val="004421D5"/>
    <w:rsid w:val="00442F96"/>
    <w:rsid w:val="00443700"/>
    <w:rsid w:val="0044434F"/>
    <w:rsid w:val="00445859"/>
    <w:rsid w:val="00446140"/>
    <w:rsid w:val="004462C3"/>
    <w:rsid w:val="004467CE"/>
    <w:rsid w:val="00446ABF"/>
    <w:rsid w:val="00446C7B"/>
    <w:rsid w:val="0044755A"/>
    <w:rsid w:val="004479AC"/>
    <w:rsid w:val="00447B9D"/>
    <w:rsid w:val="00447E20"/>
    <w:rsid w:val="00450F6E"/>
    <w:rsid w:val="00451166"/>
    <w:rsid w:val="004513BA"/>
    <w:rsid w:val="00451B2D"/>
    <w:rsid w:val="00451BBF"/>
    <w:rsid w:val="00452C22"/>
    <w:rsid w:val="00453106"/>
    <w:rsid w:val="0045323D"/>
    <w:rsid w:val="00453B27"/>
    <w:rsid w:val="00453B6E"/>
    <w:rsid w:val="00453EFE"/>
    <w:rsid w:val="004546AC"/>
    <w:rsid w:val="00454BAA"/>
    <w:rsid w:val="00454D25"/>
    <w:rsid w:val="004554C8"/>
    <w:rsid w:val="0045551E"/>
    <w:rsid w:val="00455CA8"/>
    <w:rsid w:val="00455FB6"/>
    <w:rsid w:val="004568F2"/>
    <w:rsid w:val="0045690C"/>
    <w:rsid w:val="00456CC9"/>
    <w:rsid w:val="00456D2D"/>
    <w:rsid w:val="00456E64"/>
    <w:rsid w:val="004572DD"/>
    <w:rsid w:val="00457391"/>
    <w:rsid w:val="004618B0"/>
    <w:rsid w:val="0046295C"/>
    <w:rsid w:val="00463515"/>
    <w:rsid w:val="004637DC"/>
    <w:rsid w:val="0046403E"/>
    <w:rsid w:val="004640CF"/>
    <w:rsid w:val="00464123"/>
    <w:rsid w:val="00464601"/>
    <w:rsid w:val="00464837"/>
    <w:rsid w:val="00465314"/>
    <w:rsid w:val="00465762"/>
    <w:rsid w:val="004658E8"/>
    <w:rsid w:val="0046608A"/>
    <w:rsid w:val="00466228"/>
    <w:rsid w:val="00466C64"/>
    <w:rsid w:val="004673DE"/>
    <w:rsid w:val="00467C1A"/>
    <w:rsid w:val="00467C75"/>
    <w:rsid w:val="00467CDC"/>
    <w:rsid w:val="00467E53"/>
    <w:rsid w:val="00470212"/>
    <w:rsid w:val="00470856"/>
    <w:rsid w:val="00470CF6"/>
    <w:rsid w:val="00470D4A"/>
    <w:rsid w:val="0047134A"/>
    <w:rsid w:val="00471971"/>
    <w:rsid w:val="00471E85"/>
    <w:rsid w:val="00472268"/>
    <w:rsid w:val="00472899"/>
    <w:rsid w:val="004732AD"/>
    <w:rsid w:val="00473896"/>
    <w:rsid w:val="004739A8"/>
    <w:rsid w:val="00474556"/>
    <w:rsid w:val="00474BDB"/>
    <w:rsid w:val="0047516B"/>
    <w:rsid w:val="00475B3F"/>
    <w:rsid w:val="004761FB"/>
    <w:rsid w:val="00476AAC"/>
    <w:rsid w:val="00476F1D"/>
    <w:rsid w:val="00476F7F"/>
    <w:rsid w:val="00477291"/>
    <w:rsid w:val="0047763C"/>
    <w:rsid w:val="004810A8"/>
    <w:rsid w:val="00481122"/>
    <w:rsid w:val="00481602"/>
    <w:rsid w:val="00481A84"/>
    <w:rsid w:val="00481D14"/>
    <w:rsid w:val="00482298"/>
    <w:rsid w:val="0048286B"/>
    <w:rsid w:val="00482C4E"/>
    <w:rsid w:val="00482D27"/>
    <w:rsid w:val="00483110"/>
    <w:rsid w:val="00483E3A"/>
    <w:rsid w:val="00484FD2"/>
    <w:rsid w:val="004858C0"/>
    <w:rsid w:val="00485BBB"/>
    <w:rsid w:val="00485CF2"/>
    <w:rsid w:val="00485D94"/>
    <w:rsid w:val="00486046"/>
    <w:rsid w:val="004863E1"/>
    <w:rsid w:val="004864D5"/>
    <w:rsid w:val="00490358"/>
    <w:rsid w:val="0049068C"/>
    <w:rsid w:val="00490D14"/>
    <w:rsid w:val="004915C1"/>
    <w:rsid w:val="004916D2"/>
    <w:rsid w:val="00491D14"/>
    <w:rsid w:val="00492227"/>
    <w:rsid w:val="004924AA"/>
    <w:rsid w:val="00492EBC"/>
    <w:rsid w:val="00493A84"/>
    <w:rsid w:val="00493C59"/>
    <w:rsid w:val="0049447B"/>
    <w:rsid w:val="00494849"/>
    <w:rsid w:val="00494994"/>
    <w:rsid w:val="004965CB"/>
    <w:rsid w:val="00496906"/>
    <w:rsid w:val="00497A04"/>
    <w:rsid w:val="004A0149"/>
    <w:rsid w:val="004A0382"/>
    <w:rsid w:val="004A0836"/>
    <w:rsid w:val="004A0EBB"/>
    <w:rsid w:val="004A11E4"/>
    <w:rsid w:val="004A1537"/>
    <w:rsid w:val="004A184F"/>
    <w:rsid w:val="004A1BB2"/>
    <w:rsid w:val="004A1EE2"/>
    <w:rsid w:val="004A2109"/>
    <w:rsid w:val="004A24D1"/>
    <w:rsid w:val="004A283B"/>
    <w:rsid w:val="004A3302"/>
    <w:rsid w:val="004A342C"/>
    <w:rsid w:val="004A361C"/>
    <w:rsid w:val="004A3808"/>
    <w:rsid w:val="004A3850"/>
    <w:rsid w:val="004A3904"/>
    <w:rsid w:val="004A3948"/>
    <w:rsid w:val="004A3CF9"/>
    <w:rsid w:val="004A4510"/>
    <w:rsid w:val="004A4973"/>
    <w:rsid w:val="004A5312"/>
    <w:rsid w:val="004A53D6"/>
    <w:rsid w:val="004A5B2A"/>
    <w:rsid w:val="004A5E0E"/>
    <w:rsid w:val="004A649D"/>
    <w:rsid w:val="004A66B0"/>
    <w:rsid w:val="004A71B7"/>
    <w:rsid w:val="004B0152"/>
    <w:rsid w:val="004B0794"/>
    <w:rsid w:val="004B1881"/>
    <w:rsid w:val="004B18F1"/>
    <w:rsid w:val="004B1C8B"/>
    <w:rsid w:val="004B1DA5"/>
    <w:rsid w:val="004B1E41"/>
    <w:rsid w:val="004B2173"/>
    <w:rsid w:val="004B340D"/>
    <w:rsid w:val="004B36CD"/>
    <w:rsid w:val="004B44FB"/>
    <w:rsid w:val="004B4F21"/>
    <w:rsid w:val="004B531E"/>
    <w:rsid w:val="004B5537"/>
    <w:rsid w:val="004B5678"/>
    <w:rsid w:val="004B57C6"/>
    <w:rsid w:val="004B5D07"/>
    <w:rsid w:val="004B6F6B"/>
    <w:rsid w:val="004B6FB6"/>
    <w:rsid w:val="004C0372"/>
    <w:rsid w:val="004C25F7"/>
    <w:rsid w:val="004C2650"/>
    <w:rsid w:val="004C2BE0"/>
    <w:rsid w:val="004C2D60"/>
    <w:rsid w:val="004C4B19"/>
    <w:rsid w:val="004C4E56"/>
    <w:rsid w:val="004C5D2B"/>
    <w:rsid w:val="004C5D74"/>
    <w:rsid w:val="004C6A78"/>
    <w:rsid w:val="004C6EBE"/>
    <w:rsid w:val="004C7953"/>
    <w:rsid w:val="004D004F"/>
    <w:rsid w:val="004D01B0"/>
    <w:rsid w:val="004D0375"/>
    <w:rsid w:val="004D04E9"/>
    <w:rsid w:val="004D0EAD"/>
    <w:rsid w:val="004D169F"/>
    <w:rsid w:val="004D20A2"/>
    <w:rsid w:val="004D2560"/>
    <w:rsid w:val="004D387F"/>
    <w:rsid w:val="004D442F"/>
    <w:rsid w:val="004D511E"/>
    <w:rsid w:val="004D60C7"/>
    <w:rsid w:val="004D60D7"/>
    <w:rsid w:val="004E01FB"/>
    <w:rsid w:val="004E02E2"/>
    <w:rsid w:val="004E0925"/>
    <w:rsid w:val="004E17A5"/>
    <w:rsid w:val="004E18B7"/>
    <w:rsid w:val="004E1D68"/>
    <w:rsid w:val="004E2873"/>
    <w:rsid w:val="004E2DBB"/>
    <w:rsid w:val="004E34C1"/>
    <w:rsid w:val="004E45B4"/>
    <w:rsid w:val="004E5BBB"/>
    <w:rsid w:val="004E5D1B"/>
    <w:rsid w:val="004E6027"/>
    <w:rsid w:val="004E670A"/>
    <w:rsid w:val="004E6ADB"/>
    <w:rsid w:val="004E748F"/>
    <w:rsid w:val="004E74BD"/>
    <w:rsid w:val="004E7B08"/>
    <w:rsid w:val="004E7D0E"/>
    <w:rsid w:val="004E7D9C"/>
    <w:rsid w:val="004E7FD1"/>
    <w:rsid w:val="004F02CE"/>
    <w:rsid w:val="004F077F"/>
    <w:rsid w:val="004F085E"/>
    <w:rsid w:val="004F0A78"/>
    <w:rsid w:val="004F0F9D"/>
    <w:rsid w:val="004F10C1"/>
    <w:rsid w:val="004F13A8"/>
    <w:rsid w:val="004F16F6"/>
    <w:rsid w:val="004F1BFB"/>
    <w:rsid w:val="004F259F"/>
    <w:rsid w:val="004F3A92"/>
    <w:rsid w:val="004F46B1"/>
    <w:rsid w:val="004F491C"/>
    <w:rsid w:val="004F4AD6"/>
    <w:rsid w:val="004F4CF9"/>
    <w:rsid w:val="004F5152"/>
    <w:rsid w:val="004F5769"/>
    <w:rsid w:val="004F5A5B"/>
    <w:rsid w:val="004F5E0C"/>
    <w:rsid w:val="004F6333"/>
    <w:rsid w:val="004F6488"/>
    <w:rsid w:val="004F6A26"/>
    <w:rsid w:val="004F6C69"/>
    <w:rsid w:val="004F6E4E"/>
    <w:rsid w:val="004F710D"/>
    <w:rsid w:val="004F7E58"/>
    <w:rsid w:val="00500820"/>
    <w:rsid w:val="00501347"/>
    <w:rsid w:val="00501751"/>
    <w:rsid w:val="00501954"/>
    <w:rsid w:val="005019E6"/>
    <w:rsid w:val="00501AA4"/>
    <w:rsid w:val="005026CB"/>
    <w:rsid w:val="00502EE9"/>
    <w:rsid w:val="00503177"/>
    <w:rsid w:val="005039F1"/>
    <w:rsid w:val="00503F50"/>
    <w:rsid w:val="00504351"/>
    <w:rsid w:val="005045D3"/>
    <w:rsid w:val="0050463C"/>
    <w:rsid w:val="00504C79"/>
    <w:rsid w:val="005055A2"/>
    <w:rsid w:val="005056A7"/>
    <w:rsid w:val="00506061"/>
    <w:rsid w:val="00506692"/>
    <w:rsid w:val="00507615"/>
    <w:rsid w:val="00507A45"/>
    <w:rsid w:val="00507A5C"/>
    <w:rsid w:val="00507D90"/>
    <w:rsid w:val="00510B01"/>
    <w:rsid w:val="00510B31"/>
    <w:rsid w:val="00510B76"/>
    <w:rsid w:val="005111A3"/>
    <w:rsid w:val="00511372"/>
    <w:rsid w:val="00511A1D"/>
    <w:rsid w:val="00512100"/>
    <w:rsid w:val="00512294"/>
    <w:rsid w:val="00512421"/>
    <w:rsid w:val="00512483"/>
    <w:rsid w:val="005130A3"/>
    <w:rsid w:val="005134C5"/>
    <w:rsid w:val="005137E8"/>
    <w:rsid w:val="00513A8D"/>
    <w:rsid w:val="00513BC7"/>
    <w:rsid w:val="00514219"/>
    <w:rsid w:val="00515D45"/>
    <w:rsid w:val="005167C5"/>
    <w:rsid w:val="005168BE"/>
    <w:rsid w:val="00517661"/>
    <w:rsid w:val="00517C4B"/>
    <w:rsid w:val="005209D9"/>
    <w:rsid w:val="005210BB"/>
    <w:rsid w:val="005212E2"/>
    <w:rsid w:val="005216BC"/>
    <w:rsid w:val="0052193B"/>
    <w:rsid w:val="00522067"/>
    <w:rsid w:val="0052287C"/>
    <w:rsid w:val="005229EF"/>
    <w:rsid w:val="00522D80"/>
    <w:rsid w:val="00522D95"/>
    <w:rsid w:val="00522E00"/>
    <w:rsid w:val="00523234"/>
    <w:rsid w:val="00523312"/>
    <w:rsid w:val="0052358F"/>
    <w:rsid w:val="00523E3E"/>
    <w:rsid w:val="00523F24"/>
    <w:rsid w:val="0052464A"/>
    <w:rsid w:val="005249B7"/>
    <w:rsid w:val="0052577C"/>
    <w:rsid w:val="005257E7"/>
    <w:rsid w:val="0052595E"/>
    <w:rsid w:val="00525D8B"/>
    <w:rsid w:val="00526020"/>
    <w:rsid w:val="0052645A"/>
    <w:rsid w:val="0052664B"/>
    <w:rsid w:val="00526F05"/>
    <w:rsid w:val="00527260"/>
    <w:rsid w:val="00527A69"/>
    <w:rsid w:val="00527FBF"/>
    <w:rsid w:val="00530940"/>
    <w:rsid w:val="00532423"/>
    <w:rsid w:val="005329D9"/>
    <w:rsid w:val="00532CE8"/>
    <w:rsid w:val="00532D68"/>
    <w:rsid w:val="0053349A"/>
    <w:rsid w:val="00533DC2"/>
    <w:rsid w:val="0053444B"/>
    <w:rsid w:val="005344B3"/>
    <w:rsid w:val="005346EE"/>
    <w:rsid w:val="0053524D"/>
    <w:rsid w:val="00535741"/>
    <w:rsid w:val="005357BC"/>
    <w:rsid w:val="005363FC"/>
    <w:rsid w:val="005372E7"/>
    <w:rsid w:val="005377E2"/>
    <w:rsid w:val="00537DEE"/>
    <w:rsid w:val="00537E6D"/>
    <w:rsid w:val="00540344"/>
    <w:rsid w:val="005405ED"/>
    <w:rsid w:val="0054243B"/>
    <w:rsid w:val="00544391"/>
    <w:rsid w:val="005451DE"/>
    <w:rsid w:val="00545957"/>
    <w:rsid w:val="00545EF6"/>
    <w:rsid w:val="00550421"/>
    <w:rsid w:val="005506B6"/>
    <w:rsid w:val="00550D42"/>
    <w:rsid w:val="00551A99"/>
    <w:rsid w:val="00551CD5"/>
    <w:rsid w:val="005520BC"/>
    <w:rsid w:val="0055238E"/>
    <w:rsid w:val="00552C97"/>
    <w:rsid w:val="005534DC"/>
    <w:rsid w:val="00553FDA"/>
    <w:rsid w:val="005543E3"/>
    <w:rsid w:val="00554696"/>
    <w:rsid w:val="0055575D"/>
    <w:rsid w:val="00556283"/>
    <w:rsid w:val="00556C2B"/>
    <w:rsid w:val="00556F56"/>
    <w:rsid w:val="0055773B"/>
    <w:rsid w:val="00557932"/>
    <w:rsid w:val="00557CA7"/>
    <w:rsid w:val="005603AB"/>
    <w:rsid w:val="00560507"/>
    <w:rsid w:val="00561530"/>
    <w:rsid w:val="00561711"/>
    <w:rsid w:val="00561A8B"/>
    <w:rsid w:val="00561F8A"/>
    <w:rsid w:val="0056268D"/>
    <w:rsid w:val="00562BA2"/>
    <w:rsid w:val="00562E91"/>
    <w:rsid w:val="00563221"/>
    <w:rsid w:val="0056352E"/>
    <w:rsid w:val="00563A4C"/>
    <w:rsid w:val="00563BE4"/>
    <w:rsid w:val="00563D35"/>
    <w:rsid w:val="00563DCC"/>
    <w:rsid w:val="00563F82"/>
    <w:rsid w:val="0056451C"/>
    <w:rsid w:val="005645A9"/>
    <w:rsid w:val="0056517F"/>
    <w:rsid w:val="005652D3"/>
    <w:rsid w:val="00565783"/>
    <w:rsid w:val="005663B6"/>
    <w:rsid w:val="005666C0"/>
    <w:rsid w:val="00566C28"/>
    <w:rsid w:val="00566D03"/>
    <w:rsid w:val="00566EAD"/>
    <w:rsid w:val="005673FE"/>
    <w:rsid w:val="005674CA"/>
    <w:rsid w:val="005676B6"/>
    <w:rsid w:val="005676BF"/>
    <w:rsid w:val="00570665"/>
    <w:rsid w:val="00570EEF"/>
    <w:rsid w:val="00570F3F"/>
    <w:rsid w:val="005711D6"/>
    <w:rsid w:val="00571209"/>
    <w:rsid w:val="005713F2"/>
    <w:rsid w:val="005725DC"/>
    <w:rsid w:val="005728C7"/>
    <w:rsid w:val="00572C59"/>
    <w:rsid w:val="00572D06"/>
    <w:rsid w:val="00574585"/>
    <w:rsid w:val="00574623"/>
    <w:rsid w:val="00574A31"/>
    <w:rsid w:val="00574D82"/>
    <w:rsid w:val="00575890"/>
    <w:rsid w:val="00576100"/>
    <w:rsid w:val="00576674"/>
    <w:rsid w:val="005766EE"/>
    <w:rsid w:val="0057748F"/>
    <w:rsid w:val="00577D90"/>
    <w:rsid w:val="0058012D"/>
    <w:rsid w:val="005816D3"/>
    <w:rsid w:val="00581EAA"/>
    <w:rsid w:val="00581F70"/>
    <w:rsid w:val="00582436"/>
    <w:rsid w:val="005828E2"/>
    <w:rsid w:val="00582B28"/>
    <w:rsid w:val="00583686"/>
    <w:rsid w:val="00583964"/>
    <w:rsid w:val="00584614"/>
    <w:rsid w:val="005848E0"/>
    <w:rsid w:val="00584CA7"/>
    <w:rsid w:val="00584E2D"/>
    <w:rsid w:val="00585538"/>
    <w:rsid w:val="00585C21"/>
    <w:rsid w:val="00585C4D"/>
    <w:rsid w:val="00585ED8"/>
    <w:rsid w:val="00585F0D"/>
    <w:rsid w:val="00586762"/>
    <w:rsid w:val="00586E29"/>
    <w:rsid w:val="00587171"/>
    <w:rsid w:val="00587301"/>
    <w:rsid w:val="00587B72"/>
    <w:rsid w:val="005908FB"/>
    <w:rsid w:val="0059105E"/>
    <w:rsid w:val="00592753"/>
    <w:rsid w:val="00592D76"/>
    <w:rsid w:val="00594014"/>
    <w:rsid w:val="00594953"/>
    <w:rsid w:val="00594CF5"/>
    <w:rsid w:val="00594DA8"/>
    <w:rsid w:val="00594E55"/>
    <w:rsid w:val="00594FA1"/>
    <w:rsid w:val="00595C2B"/>
    <w:rsid w:val="00597653"/>
    <w:rsid w:val="00597A4D"/>
    <w:rsid w:val="005A01CC"/>
    <w:rsid w:val="005A0EA5"/>
    <w:rsid w:val="005A180C"/>
    <w:rsid w:val="005A1B49"/>
    <w:rsid w:val="005A1C63"/>
    <w:rsid w:val="005A25FB"/>
    <w:rsid w:val="005A2A29"/>
    <w:rsid w:val="005A2B89"/>
    <w:rsid w:val="005A2BB2"/>
    <w:rsid w:val="005A320A"/>
    <w:rsid w:val="005A390D"/>
    <w:rsid w:val="005A3A0A"/>
    <w:rsid w:val="005A3DAB"/>
    <w:rsid w:val="005A4060"/>
    <w:rsid w:val="005A4D4D"/>
    <w:rsid w:val="005A5A8A"/>
    <w:rsid w:val="005A5FC0"/>
    <w:rsid w:val="005A62C9"/>
    <w:rsid w:val="005A6C06"/>
    <w:rsid w:val="005A6C31"/>
    <w:rsid w:val="005A72EC"/>
    <w:rsid w:val="005A73E4"/>
    <w:rsid w:val="005A794F"/>
    <w:rsid w:val="005B0571"/>
    <w:rsid w:val="005B07FA"/>
    <w:rsid w:val="005B0952"/>
    <w:rsid w:val="005B10AD"/>
    <w:rsid w:val="005B10B8"/>
    <w:rsid w:val="005B11D9"/>
    <w:rsid w:val="005B1329"/>
    <w:rsid w:val="005B1CDB"/>
    <w:rsid w:val="005B3301"/>
    <w:rsid w:val="005B413F"/>
    <w:rsid w:val="005B60DC"/>
    <w:rsid w:val="005B649F"/>
    <w:rsid w:val="005B689A"/>
    <w:rsid w:val="005B6A63"/>
    <w:rsid w:val="005B6EE6"/>
    <w:rsid w:val="005B7029"/>
    <w:rsid w:val="005B7712"/>
    <w:rsid w:val="005B7B5F"/>
    <w:rsid w:val="005C0B4C"/>
    <w:rsid w:val="005C0E9D"/>
    <w:rsid w:val="005C1103"/>
    <w:rsid w:val="005C1399"/>
    <w:rsid w:val="005C14BA"/>
    <w:rsid w:val="005C1F5E"/>
    <w:rsid w:val="005C1FFB"/>
    <w:rsid w:val="005C20BD"/>
    <w:rsid w:val="005C222E"/>
    <w:rsid w:val="005C26D2"/>
    <w:rsid w:val="005C2E7F"/>
    <w:rsid w:val="005C329F"/>
    <w:rsid w:val="005C340A"/>
    <w:rsid w:val="005C3665"/>
    <w:rsid w:val="005C3945"/>
    <w:rsid w:val="005C4E11"/>
    <w:rsid w:val="005C4EE3"/>
    <w:rsid w:val="005C5950"/>
    <w:rsid w:val="005C5F25"/>
    <w:rsid w:val="005C6CBA"/>
    <w:rsid w:val="005C7026"/>
    <w:rsid w:val="005C72C4"/>
    <w:rsid w:val="005D07D0"/>
    <w:rsid w:val="005D17E5"/>
    <w:rsid w:val="005D182A"/>
    <w:rsid w:val="005D1CA5"/>
    <w:rsid w:val="005D1CF6"/>
    <w:rsid w:val="005D2D96"/>
    <w:rsid w:val="005D3827"/>
    <w:rsid w:val="005D3BF0"/>
    <w:rsid w:val="005D40F0"/>
    <w:rsid w:val="005D44CF"/>
    <w:rsid w:val="005D492E"/>
    <w:rsid w:val="005D4E4E"/>
    <w:rsid w:val="005D4FCE"/>
    <w:rsid w:val="005D5BF3"/>
    <w:rsid w:val="005D5EAC"/>
    <w:rsid w:val="005D62CE"/>
    <w:rsid w:val="005D6A90"/>
    <w:rsid w:val="005D7486"/>
    <w:rsid w:val="005D76D2"/>
    <w:rsid w:val="005D79DF"/>
    <w:rsid w:val="005D7F70"/>
    <w:rsid w:val="005E028D"/>
    <w:rsid w:val="005E0919"/>
    <w:rsid w:val="005E1100"/>
    <w:rsid w:val="005E11FA"/>
    <w:rsid w:val="005E1C92"/>
    <w:rsid w:val="005E1D06"/>
    <w:rsid w:val="005E25CE"/>
    <w:rsid w:val="005E283E"/>
    <w:rsid w:val="005E2AC2"/>
    <w:rsid w:val="005E2E6E"/>
    <w:rsid w:val="005E2FB4"/>
    <w:rsid w:val="005E307E"/>
    <w:rsid w:val="005E32E4"/>
    <w:rsid w:val="005E389D"/>
    <w:rsid w:val="005E3EA2"/>
    <w:rsid w:val="005E4198"/>
    <w:rsid w:val="005E43DE"/>
    <w:rsid w:val="005E461A"/>
    <w:rsid w:val="005E4980"/>
    <w:rsid w:val="005E4BE4"/>
    <w:rsid w:val="005E501B"/>
    <w:rsid w:val="005E5335"/>
    <w:rsid w:val="005E562A"/>
    <w:rsid w:val="005E5941"/>
    <w:rsid w:val="005E5FE9"/>
    <w:rsid w:val="005E6052"/>
    <w:rsid w:val="005E692A"/>
    <w:rsid w:val="005E6EF1"/>
    <w:rsid w:val="005E7CAF"/>
    <w:rsid w:val="005F0346"/>
    <w:rsid w:val="005F07C8"/>
    <w:rsid w:val="005F07DC"/>
    <w:rsid w:val="005F0D91"/>
    <w:rsid w:val="005F0DC7"/>
    <w:rsid w:val="005F14C4"/>
    <w:rsid w:val="005F2C25"/>
    <w:rsid w:val="005F2C5B"/>
    <w:rsid w:val="005F2E8C"/>
    <w:rsid w:val="005F377D"/>
    <w:rsid w:val="005F37B0"/>
    <w:rsid w:val="005F3DCA"/>
    <w:rsid w:val="005F3DF6"/>
    <w:rsid w:val="005F44D2"/>
    <w:rsid w:val="005F4B28"/>
    <w:rsid w:val="005F57E2"/>
    <w:rsid w:val="005F5C01"/>
    <w:rsid w:val="005F5E67"/>
    <w:rsid w:val="005F631F"/>
    <w:rsid w:val="005F6A22"/>
    <w:rsid w:val="005F6AC0"/>
    <w:rsid w:val="005F6DFA"/>
    <w:rsid w:val="005F75EC"/>
    <w:rsid w:val="00600194"/>
    <w:rsid w:val="00600756"/>
    <w:rsid w:val="00600BFD"/>
    <w:rsid w:val="006012F9"/>
    <w:rsid w:val="00601303"/>
    <w:rsid w:val="0060143B"/>
    <w:rsid w:val="00601AB9"/>
    <w:rsid w:val="00601C10"/>
    <w:rsid w:val="00601D9E"/>
    <w:rsid w:val="00602A60"/>
    <w:rsid w:val="00602DEE"/>
    <w:rsid w:val="00602FD8"/>
    <w:rsid w:val="00603399"/>
    <w:rsid w:val="006037DB"/>
    <w:rsid w:val="00603816"/>
    <w:rsid w:val="00603DA5"/>
    <w:rsid w:val="0060437E"/>
    <w:rsid w:val="00606485"/>
    <w:rsid w:val="00606C45"/>
    <w:rsid w:val="006070FA"/>
    <w:rsid w:val="00607274"/>
    <w:rsid w:val="00607554"/>
    <w:rsid w:val="00607844"/>
    <w:rsid w:val="00607DF5"/>
    <w:rsid w:val="00610265"/>
    <w:rsid w:val="0061061F"/>
    <w:rsid w:val="00610C14"/>
    <w:rsid w:val="006112AC"/>
    <w:rsid w:val="006123C9"/>
    <w:rsid w:val="00612594"/>
    <w:rsid w:val="00613964"/>
    <w:rsid w:val="00613B07"/>
    <w:rsid w:val="00613B35"/>
    <w:rsid w:val="00614750"/>
    <w:rsid w:val="00614DF2"/>
    <w:rsid w:val="00615AB8"/>
    <w:rsid w:val="00616DA6"/>
    <w:rsid w:val="00616EE6"/>
    <w:rsid w:val="00617A8B"/>
    <w:rsid w:val="00617CE8"/>
    <w:rsid w:val="00617D0B"/>
    <w:rsid w:val="00617F7E"/>
    <w:rsid w:val="006200AB"/>
    <w:rsid w:val="0062018F"/>
    <w:rsid w:val="006208C2"/>
    <w:rsid w:val="00620F3F"/>
    <w:rsid w:val="006211C1"/>
    <w:rsid w:val="00621783"/>
    <w:rsid w:val="006219EC"/>
    <w:rsid w:val="00621D7A"/>
    <w:rsid w:val="00622D58"/>
    <w:rsid w:val="00622DCD"/>
    <w:rsid w:val="0062345A"/>
    <w:rsid w:val="006240D7"/>
    <w:rsid w:val="006258C8"/>
    <w:rsid w:val="00626263"/>
    <w:rsid w:val="006265F7"/>
    <w:rsid w:val="00626742"/>
    <w:rsid w:val="006268D2"/>
    <w:rsid w:val="00626C7F"/>
    <w:rsid w:val="006270FB"/>
    <w:rsid w:val="00627E16"/>
    <w:rsid w:val="00627FF8"/>
    <w:rsid w:val="0063084D"/>
    <w:rsid w:val="00630C01"/>
    <w:rsid w:val="00631CE7"/>
    <w:rsid w:val="00631E80"/>
    <w:rsid w:val="006320E2"/>
    <w:rsid w:val="0063290D"/>
    <w:rsid w:val="0063295E"/>
    <w:rsid w:val="006330AB"/>
    <w:rsid w:val="00633168"/>
    <w:rsid w:val="00633174"/>
    <w:rsid w:val="00634302"/>
    <w:rsid w:val="00634D83"/>
    <w:rsid w:val="006350A9"/>
    <w:rsid w:val="0063519C"/>
    <w:rsid w:val="00635676"/>
    <w:rsid w:val="00635C11"/>
    <w:rsid w:val="00635C90"/>
    <w:rsid w:val="006363BA"/>
    <w:rsid w:val="006367B7"/>
    <w:rsid w:val="0063695B"/>
    <w:rsid w:val="00636D79"/>
    <w:rsid w:val="00637221"/>
    <w:rsid w:val="006373C8"/>
    <w:rsid w:val="0063796F"/>
    <w:rsid w:val="00637C95"/>
    <w:rsid w:val="00640653"/>
    <w:rsid w:val="006415F1"/>
    <w:rsid w:val="00642BEF"/>
    <w:rsid w:val="00642CDB"/>
    <w:rsid w:val="00643821"/>
    <w:rsid w:val="00643913"/>
    <w:rsid w:val="00643920"/>
    <w:rsid w:val="00643A72"/>
    <w:rsid w:val="00643E19"/>
    <w:rsid w:val="00644F61"/>
    <w:rsid w:val="00645086"/>
    <w:rsid w:val="00645EB3"/>
    <w:rsid w:val="00645F59"/>
    <w:rsid w:val="0064683B"/>
    <w:rsid w:val="00646F0F"/>
    <w:rsid w:val="00646F57"/>
    <w:rsid w:val="00650428"/>
    <w:rsid w:val="006508FD"/>
    <w:rsid w:val="00650BB7"/>
    <w:rsid w:val="00651EAA"/>
    <w:rsid w:val="00652450"/>
    <w:rsid w:val="006525F7"/>
    <w:rsid w:val="00652DB8"/>
    <w:rsid w:val="006532E6"/>
    <w:rsid w:val="006533ED"/>
    <w:rsid w:val="006538C5"/>
    <w:rsid w:val="00653EAC"/>
    <w:rsid w:val="006541F7"/>
    <w:rsid w:val="0065544C"/>
    <w:rsid w:val="006557B6"/>
    <w:rsid w:val="00655E70"/>
    <w:rsid w:val="006563C9"/>
    <w:rsid w:val="00656777"/>
    <w:rsid w:val="00656851"/>
    <w:rsid w:val="0066019D"/>
    <w:rsid w:val="00660D5B"/>
    <w:rsid w:val="00662103"/>
    <w:rsid w:val="00662BF4"/>
    <w:rsid w:val="00662F40"/>
    <w:rsid w:val="00663311"/>
    <w:rsid w:val="006639C2"/>
    <w:rsid w:val="006643A6"/>
    <w:rsid w:val="006645A0"/>
    <w:rsid w:val="00664937"/>
    <w:rsid w:val="006654F1"/>
    <w:rsid w:val="00665EDA"/>
    <w:rsid w:val="006667A7"/>
    <w:rsid w:val="00667534"/>
    <w:rsid w:val="00667676"/>
    <w:rsid w:val="00667AF3"/>
    <w:rsid w:val="00670BBC"/>
    <w:rsid w:val="00671017"/>
    <w:rsid w:val="00671AC5"/>
    <w:rsid w:val="00671DF0"/>
    <w:rsid w:val="0067215C"/>
    <w:rsid w:val="00672420"/>
    <w:rsid w:val="00673DE9"/>
    <w:rsid w:val="00674302"/>
    <w:rsid w:val="006746DC"/>
    <w:rsid w:val="00674829"/>
    <w:rsid w:val="00674A1D"/>
    <w:rsid w:val="00674F48"/>
    <w:rsid w:val="00675A35"/>
    <w:rsid w:val="00675E6A"/>
    <w:rsid w:val="00675E7E"/>
    <w:rsid w:val="00677130"/>
    <w:rsid w:val="006771B9"/>
    <w:rsid w:val="00677A65"/>
    <w:rsid w:val="00677B06"/>
    <w:rsid w:val="00677C5A"/>
    <w:rsid w:val="00680182"/>
    <w:rsid w:val="00680B5D"/>
    <w:rsid w:val="00681D0C"/>
    <w:rsid w:val="00682023"/>
    <w:rsid w:val="006823C0"/>
    <w:rsid w:val="00682762"/>
    <w:rsid w:val="0068279D"/>
    <w:rsid w:val="00682C94"/>
    <w:rsid w:val="0068331F"/>
    <w:rsid w:val="006836D0"/>
    <w:rsid w:val="006844AA"/>
    <w:rsid w:val="00684B3E"/>
    <w:rsid w:val="00684DB7"/>
    <w:rsid w:val="006852EC"/>
    <w:rsid w:val="006853A6"/>
    <w:rsid w:val="006855D0"/>
    <w:rsid w:val="006856FD"/>
    <w:rsid w:val="00685944"/>
    <w:rsid w:val="006859F9"/>
    <w:rsid w:val="00685AB5"/>
    <w:rsid w:val="00686F43"/>
    <w:rsid w:val="00686FE2"/>
    <w:rsid w:val="0069071D"/>
    <w:rsid w:val="006908EE"/>
    <w:rsid w:val="0069144E"/>
    <w:rsid w:val="00691B0E"/>
    <w:rsid w:val="00692CE2"/>
    <w:rsid w:val="0069388A"/>
    <w:rsid w:val="006938BE"/>
    <w:rsid w:val="00693E65"/>
    <w:rsid w:val="00693F33"/>
    <w:rsid w:val="006940FF"/>
    <w:rsid w:val="006948B6"/>
    <w:rsid w:val="00694EE9"/>
    <w:rsid w:val="00695850"/>
    <w:rsid w:val="006958E2"/>
    <w:rsid w:val="006958FF"/>
    <w:rsid w:val="00695C51"/>
    <w:rsid w:val="006966D3"/>
    <w:rsid w:val="00696965"/>
    <w:rsid w:val="00696DFD"/>
    <w:rsid w:val="006A11EA"/>
    <w:rsid w:val="006A1B97"/>
    <w:rsid w:val="006A1E19"/>
    <w:rsid w:val="006A2819"/>
    <w:rsid w:val="006A2EB8"/>
    <w:rsid w:val="006A2F41"/>
    <w:rsid w:val="006A3275"/>
    <w:rsid w:val="006A3DA3"/>
    <w:rsid w:val="006A444D"/>
    <w:rsid w:val="006A49F5"/>
    <w:rsid w:val="006A5026"/>
    <w:rsid w:val="006A5818"/>
    <w:rsid w:val="006A5A6D"/>
    <w:rsid w:val="006A7051"/>
    <w:rsid w:val="006B0F91"/>
    <w:rsid w:val="006B18C3"/>
    <w:rsid w:val="006B1A82"/>
    <w:rsid w:val="006B2042"/>
    <w:rsid w:val="006B247A"/>
    <w:rsid w:val="006B2BE2"/>
    <w:rsid w:val="006B2F4D"/>
    <w:rsid w:val="006B34E4"/>
    <w:rsid w:val="006B446E"/>
    <w:rsid w:val="006B45CD"/>
    <w:rsid w:val="006B4BFE"/>
    <w:rsid w:val="006B4DC8"/>
    <w:rsid w:val="006B4F5F"/>
    <w:rsid w:val="006B542F"/>
    <w:rsid w:val="006B5D59"/>
    <w:rsid w:val="006B658D"/>
    <w:rsid w:val="006B6F49"/>
    <w:rsid w:val="006B721C"/>
    <w:rsid w:val="006B787E"/>
    <w:rsid w:val="006B7B11"/>
    <w:rsid w:val="006C004F"/>
    <w:rsid w:val="006C0C0E"/>
    <w:rsid w:val="006C1485"/>
    <w:rsid w:val="006C1F46"/>
    <w:rsid w:val="006C2122"/>
    <w:rsid w:val="006C213A"/>
    <w:rsid w:val="006C24A9"/>
    <w:rsid w:val="006C3483"/>
    <w:rsid w:val="006C38D4"/>
    <w:rsid w:val="006C424A"/>
    <w:rsid w:val="006C46D4"/>
    <w:rsid w:val="006C4EE5"/>
    <w:rsid w:val="006C524A"/>
    <w:rsid w:val="006C5D24"/>
    <w:rsid w:val="006C65DD"/>
    <w:rsid w:val="006C6A78"/>
    <w:rsid w:val="006D02AE"/>
    <w:rsid w:val="006D0481"/>
    <w:rsid w:val="006D077E"/>
    <w:rsid w:val="006D0ADA"/>
    <w:rsid w:val="006D132A"/>
    <w:rsid w:val="006D1374"/>
    <w:rsid w:val="006D1A8C"/>
    <w:rsid w:val="006D25E6"/>
    <w:rsid w:val="006D2DAE"/>
    <w:rsid w:val="006D32D0"/>
    <w:rsid w:val="006D3540"/>
    <w:rsid w:val="006D4062"/>
    <w:rsid w:val="006D6574"/>
    <w:rsid w:val="006D6AD2"/>
    <w:rsid w:val="006D6C51"/>
    <w:rsid w:val="006E0C4B"/>
    <w:rsid w:val="006E1BDD"/>
    <w:rsid w:val="006E1F08"/>
    <w:rsid w:val="006E2439"/>
    <w:rsid w:val="006E2A01"/>
    <w:rsid w:val="006E37C8"/>
    <w:rsid w:val="006E3C0C"/>
    <w:rsid w:val="006E3E35"/>
    <w:rsid w:val="006E3F2D"/>
    <w:rsid w:val="006E4113"/>
    <w:rsid w:val="006E4427"/>
    <w:rsid w:val="006E44D4"/>
    <w:rsid w:val="006E46D3"/>
    <w:rsid w:val="006E4E6D"/>
    <w:rsid w:val="006E4F3C"/>
    <w:rsid w:val="006E4FFD"/>
    <w:rsid w:val="006E53CD"/>
    <w:rsid w:val="006E5F11"/>
    <w:rsid w:val="006E614B"/>
    <w:rsid w:val="006E61CC"/>
    <w:rsid w:val="006E660F"/>
    <w:rsid w:val="006E677D"/>
    <w:rsid w:val="006E7282"/>
    <w:rsid w:val="006E783D"/>
    <w:rsid w:val="006E7BB3"/>
    <w:rsid w:val="006F0162"/>
    <w:rsid w:val="006F1052"/>
    <w:rsid w:val="006F1565"/>
    <w:rsid w:val="006F238E"/>
    <w:rsid w:val="006F256D"/>
    <w:rsid w:val="006F26BF"/>
    <w:rsid w:val="006F27F5"/>
    <w:rsid w:val="006F2A20"/>
    <w:rsid w:val="006F37B2"/>
    <w:rsid w:val="006F4841"/>
    <w:rsid w:val="006F5203"/>
    <w:rsid w:val="006F528A"/>
    <w:rsid w:val="006F5791"/>
    <w:rsid w:val="006F57DF"/>
    <w:rsid w:val="006F585C"/>
    <w:rsid w:val="006F698A"/>
    <w:rsid w:val="006F7289"/>
    <w:rsid w:val="006F7594"/>
    <w:rsid w:val="006F7862"/>
    <w:rsid w:val="006F794A"/>
    <w:rsid w:val="006F7C28"/>
    <w:rsid w:val="006F7D21"/>
    <w:rsid w:val="00700496"/>
    <w:rsid w:val="00700F05"/>
    <w:rsid w:val="007010E9"/>
    <w:rsid w:val="00701531"/>
    <w:rsid w:val="00701829"/>
    <w:rsid w:val="0070188F"/>
    <w:rsid w:val="00701D95"/>
    <w:rsid w:val="00701ED0"/>
    <w:rsid w:val="00702046"/>
    <w:rsid w:val="007028D4"/>
    <w:rsid w:val="00702AD1"/>
    <w:rsid w:val="00702BA8"/>
    <w:rsid w:val="00702D7C"/>
    <w:rsid w:val="00703B94"/>
    <w:rsid w:val="00704CA3"/>
    <w:rsid w:val="0070571B"/>
    <w:rsid w:val="00705D9D"/>
    <w:rsid w:val="00706B11"/>
    <w:rsid w:val="00707343"/>
    <w:rsid w:val="00707751"/>
    <w:rsid w:val="00707A6B"/>
    <w:rsid w:val="007100CB"/>
    <w:rsid w:val="007104AE"/>
    <w:rsid w:val="00710573"/>
    <w:rsid w:val="00710C79"/>
    <w:rsid w:val="00710EE3"/>
    <w:rsid w:val="00711D46"/>
    <w:rsid w:val="00711DCE"/>
    <w:rsid w:val="007122D1"/>
    <w:rsid w:val="00712875"/>
    <w:rsid w:val="00713337"/>
    <w:rsid w:val="0071395B"/>
    <w:rsid w:val="00713A8C"/>
    <w:rsid w:val="00713D45"/>
    <w:rsid w:val="00714749"/>
    <w:rsid w:val="00714975"/>
    <w:rsid w:val="00714B42"/>
    <w:rsid w:val="00715460"/>
    <w:rsid w:val="00715793"/>
    <w:rsid w:val="0071611F"/>
    <w:rsid w:val="00716254"/>
    <w:rsid w:val="00716439"/>
    <w:rsid w:val="00716AC7"/>
    <w:rsid w:val="0071794F"/>
    <w:rsid w:val="00717C0D"/>
    <w:rsid w:val="007201A6"/>
    <w:rsid w:val="0072027F"/>
    <w:rsid w:val="007204E2"/>
    <w:rsid w:val="00720EB4"/>
    <w:rsid w:val="007210DA"/>
    <w:rsid w:val="007214E3"/>
    <w:rsid w:val="0072200E"/>
    <w:rsid w:val="0072237B"/>
    <w:rsid w:val="00722C39"/>
    <w:rsid w:val="00723239"/>
    <w:rsid w:val="007240D0"/>
    <w:rsid w:val="0072419E"/>
    <w:rsid w:val="00725374"/>
    <w:rsid w:val="007267E6"/>
    <w:rsid w:val="00726A3A"/>
    <w:rsid w:val="00726FC5"/>
    <w:rsid w:val="00727D10"/>
    <w:rsid w:val="007300A5"/>
    <w:rsid w:val="0073110C"/>
    <w:rsid w:val="00731693"/>
    <w:rsid w:val="0073192A"/>
    <w:rsid w:val="00732009"/>
    <w:rsid w:val="00732709"/>
    <w:rsid w:val="0073283D"/>
    <w:rsid w:val="0073298E"/>
    <w:rsid w:val="00732C7F"/>
    <w:rsid w:val="00732D43"/>
    <w:rsid w:val="00733509"/>
    <w:rsid w:val="00733844"/>
    <w:rsid w:val="00734DB7"/>
    <w:rsid w:val="00735657"/>
    <w:rsid w:val="0073573A"/>
    <w:rsid w:val="00736F33"/>
    <w:rsid w:val="00737802"/>
    <w:rsid w:val="007407CB"/>
    <w:rsid w:val="00741355"/>
    <w:rsid w:val="00741BA2"/>
    <w:rsid w:val="0074283F"/>
    <w:rsid w:val="00742C33"/>
    <w:rsid w:val="00742CAA"/>
    <w:rsid w:val="00742D9C"/>
    <w:rsid w:val="0074374A"/>
    <w:rsid w:val="00743C35"/>
    <w:rsid w:val="00744824"/>
    <w:rsid w:val="00744E7C"/>
    <w:rsid w:val="00746920"/>
    <w:rsid w:val="00746964"/>
    <w:rsid w:val="007473BA"/>
    <w:rsid w:val="00751A0F"/>
    <w:rsid w:val="00751E9E"/>
    <w:rsid w:val="007521AD"/>
    <w:rsid w:val="00753695"/>
    <w:rsid w:val="007543C0"/>
    <w:rsid w:val="00754908"/>
    <w:rsid w:val="00754D89"/>
    <w:rsid w:val="00754FD5"/>
    <w:rsid w:val="00755093"/>
    <w:rsid w:val="0075563C"/>
    <w:rsid w:val="00755702"/>
    <w:rsid w:val="00756F46"/>
    <w:rsid w:val="00756FA0"/>
    <w:rsid w:val="007577E2"/>
    <w:rsid w:val="00760476"/>
    <w:rsid w:val="00760BDC"/>
    <w:rsid w:val="007610B3"/>
    <w:rsid w:val="00761A46"/>
    <w:rsid w:val="00761D86"/>
    <w:rsid w:val="007622B5"/>
    <w:rsid w:val="00762A8F"/>
    <w:rsid w:val="007636E1"/>
    <w:rsid w:val="0076389F"/>
    <w:rsid w:val="00763FC5"/>
    <w:rsid w:val="007642AE"/>
    <w:rsid w:val="00764D05"/>
    <w:rsid w:val="00764E72"/>
    <w:rsid w:val="00767212"/>
    <w:rsid w:val="007675FE"/>
    <w:rsid w:val="007677BF"/>
    <w:rsid w:val="00771469"/>
    <w:rsid w:val="00771874"/>
    <w:rsid w:val="00771B57"/>
    <w:rsid w:val="007720F9"/>
    <w:rsid w:val="00772304"/>
    <w:rsid w:val="0077263E"/>
    <w:rsid w:val="00772C4A"/>
    <w:rsid w:val="007732C2"/>
    <w:rsid w:val="007735DD"/>
    <w:rsid w:val="00773C27"/>
    <w:rsid w:val="00773DE0"/>
    <w:rsid w:val="00775AB7"/>
    <w:rsid w:val="00775B61"/>
    <w:rsid w:val="007771A3"/>
    <w:rsid w:val="007802BC"/>
    <w:rsid w:val="00780A8F"/>
    <w:rsid w:val="007814EA"/>
    <w:rsid w:val="00781AD8"/>
    <w:rsid w:val="00781AFF"/>
    <w:rsid w:val="00781EA9"/>
    <w:rsid w:val="00783245"/>
    <w:rsid w:val="0078365C"/>
    <w:rsid w:val="007852EF"/>
    <w:rsid w:val="0078569A"/>
    <w:rsid w:val="007856E1"/>
    <w:rsid w:val="007859DC"/>
    <w:rsid w:val="00785E9C"/>
    <w:rsid w:val="007868B0"/>
    <w:rsid w:val="00786F91"/>
    <w:rsid w:val="0079000A"/>
    <w:rsid w:val="00790E29"/>
    <w:rsid w:val="00792154"/>
    <w:rsid w:val="00792257"/>
    <w:rsid w:val="00792F4D"/>
    <w:rsid w:val="0079387B"/>
    <w:rsid w:val="00793B7F"/>
    <w:rsid w:val="00793B9F"/>
    <w:rsid w:val="00793F81"/>
    <w:rsid w:val="0079471B"/>
    <w:rsid w:val="00794B79"/>
    <w:rsid w:val="00794D90"/>
    <w:rsid w:val="007959C7"/>
    <w:rsid w:val="00795A79"/>
    <w:rsid w:val="00795F6E"/>
    <w:rsid w:val="007962FC"/>
    <w:rsid w:val="00796AA2"/>
    <w:rsid w:val="00797100"/>
    <w:rsid w:val="0079748C"/>
    <w:rsid w:val="00797CF9"/>
    <w:rsid w:val="00797DDE"/>
    <w:rsid w:val="007A00DD"/>
    <w:rsid w:val="007A0518"/>
    <w:rsid w:val="007A0D81"/>
    <w:rsid w:val="007A0DEE"/>
    <w:rsid w:val="007A0F0B"/>
    <w:rsid w:val="007A1137"/>
    <w:rsid w:val="007A1E2E"/>
    <w:rsid w:val="007A331F"/>
    <w:rsid w:val="007A33C0"/>
    <w:rsid w:val="007A3611"/>
    <w:rsid w:val="007A36FF"/>
    <w:rsid w:val="007A38E1"/>
    <w:rsid w:val="007A510D"/>
    <w:rsid w:val="007A5765"/>
    <w:rsid w:val="007A5D28"/>
    <w:rsid w:val="007A622E"/>
    <w:rsid w:val="007A62CA"/>
    <w:rsid w:val="007A6608"/>
    <w:rsid w:val="007A69DF"/>
    <w:rsid w:val="007A6DBE"/>
    <w:rsid w:val="007B1122"/>
    <w:rsid w:val="007B3469"/>
    <w:rsid w:val="007B3F2D"/>
    <w:rsid w:val="007B4096"/>
    <w:rsid w:val="007B4444"/>
    <w:rsid w:val="007B5631"/>
    <w:rsid w:val="007B5AF1"/>
    <w:rsid w:val="007B5C26"/>
    <w:rsid w:val="007B60F4"/>
    <w:rsid w:val="007B698E"/>
    <w:rsid w:val="007B6E3B"/>
    <w:rsid w:val="007B6EBA"/>
    <w:rsid w:val="007B7643"/>
    <w:rsid w:val="007C0324"/>
    <w:rsid w:val="007C0551"/>
    <w:rsid w:val="007C07A0"/>
    <w:rsid w:val="007C0F01"/>
    <w:rsid w:val="007C10C2"/>
    <w:rsid w:val="007C14CF"/>
    <w:rsid w:val="007C1952"/>
    <w:rsid w:val="007C1CC1"/>
    <w:rsid w:val="007C2EF2"/>
    <w:rsid w:val="007C3185"/>
    <w:rsid w:val="007C4490"/>
    <w:rsid w:val="007C460E"/>
    <w:rsid w:val="007C533B"/>
    <w:rsid w:val="007C6DAC"/>
    <w:rsid w:val="007C791E"/>
    <w:rsid w:val="007C7B4C"/>
    <w:rsid w:val="007C7C73"/>
    <w:rsid w:val="007C7D97"/>
    <w:rsid w:val="007C7EC7"/>
    <w:rsid w:val="007D0B94"/>
    <w:rsid w:val="007D0BF3"/>
    <w:rsid w:val="007D0C2E"/>
    <w:rsid w:val="007D1601"/>
    <w:rsid w:val="007D1E0C"/>
    <w:rsid w:val="007D1F5B"/>
    <w:rsid w:val="007D1FED"/>
    <w:rsid w:val="007D2DF2"/>
    <w:rsid w:val="007D3844"/>
    <w:rsid w:val="007D38DD"/>
    <w:rsid w:val="007D3AE1"/>
    <w:rsid w:val="007D4330"/>
    <w:rsid w:val="007D437A"/>
    <w:rsid w:val="007D471A"/>
    <w:rsid w:val="007D4D61"/>
    <w:rsid w:val="007D5150"/>
    <w:rsid w:val="007D5251"/>
    <w:rsid w:val="007D547A"/>
    <w:rsid w:val="007D5512"/>
    <w:rsid w:val="007D55A6"/>
    <w:rsid w:val="007D6476"/>
    <w:rsid w:val="007D6975"/>
    <w:rsid w:val="007D723B"/>
    <w:rsid w:val="007D7BA8"/>
    <w:rsid w:val="007E0013"/>
    <w:rsid w:val="007E09D0"/>
    <w:rsid w:val="007E0EC1"/>
    <w:rsid w:val="007E157B"/>
    <w:rsid w:val="007E17E0"/>
    <w:rsid w:val="007E2742"/>
    <w:rsid w:val="007E290A"/>
    <w:rsid w:val="007E2C61"/>
    <w:rsid w:val="007E33BC"/>
    <w:rsid w:val="007E34BF"/>
    <w:rsid w:val="007E3B92"/>
    <w:rsid w:val="007E3BEA"/>
    <w:rsid w:val="007E4155"/>
    <w:rsid w:val="007E48CF"/>
    <w:rsid w:val="007E4A11"/>
    <w:rsid w:val="007E5268"/>
    <w:rsid w:val="007E5391"/>
    <w:rsid w:val="007E59A9"/>
    <w:rsid w:val="007E5CDB"/>
    <w:rsid w:val="007E602B"/>
    <w:rsid w:val="007E6228"/>
    <w:rsid w:val="007E6AE5"/>
    <w:rsid w:val="007E7FA9"/>
    <w:rsid w:val="007F01DF"/>
    <w:rsid w:val="007F12BC"/>
    <w:rsid w:val="007F1C7D"/>
    <w:rsid w:val="007F1F86"/>
    <w:rsid w:val="007F2D9B"/>
    <w:rsid w:val="007F3807"/>
    <w:rsid w:val="007F3E06"/>
    <w:rsid w:val="007F420A"/>
    <w:rsid w:val="007F4304"/>
    <w:rsid w:val="007F4460"/>
    <w:rsid w:val="007F4612"/>
    <w:rsid w:val="007F4E6D"/>
    <w:rsid w:val="007F52D9"/>
    <w:rsid w:val="007F5AF9"/>
    <w:rsid w:val="007F5EA5"/>
    <w:rsid w:val="007F5EC0"/>
    <w:rsid w:val="007F6246"/>
    <w:rsid w:val="007F64AE"/>
    <w:rsid w:val="007F6670"/>
    <w:rsid w:val="007F7719"/>
    <w:rsid w:val="007F7D37"/>
    <w:rsid w:val="007F7D8D"/>
    <w:rsid w:val="00801869"/>
    <w:rsid w:val="00802385"/>
    <w:rsid w:val="008025D5"/>
    <w:rsid w:val="008026CA"/>
    <w:rsid w:val="00802CD1"/>
    <w:rsid w:val="008038BF"/>
    <w:rsid w:val="00803A5B"/>
    <w:rsid w:val="00803C3E"/>
    <w:rsid w:val="008040F1"/>
    <w:rsid w:val="0080438A"/>
    <w:rsid w:val="00805055"/>
    <w:rsid w:val="008050AC"/>
    <w:rsid w:val="008051AE"/>
    <w:rsid w:val="008059EC"/>
    <w:rsid w:val="00805CB1"/>
    <w:rsid w:val="00805EDC"/>
    <w:rsid w:val="008062AF"/>
    <w:rsid w:val="008069A5"/>
    <w:rsid w:val="0080722A"/>
    <w:rsid w:val="00807CC8"/>
    <w:rsid w:val="00807FF2"/>
    <w:rsid w:val="00811340"/>
    <w:rsid w:val="00811E68"/>
    <w:rsid w:val="0081207C"/>
    <w:rsid w:val="008127C7"/>
    <w:rsid w:val="00812C28"/>
    <w:rsid w:val="00812E92"/>
    <w:rsid w:val="008132AA"/>
    <w:rsid w:val="00813534"/>
    <w:rsid w:val="00813C9E"/>
    <w:rsid w:val="008141C0"/>
    <w:rsid w:val="008141CB"/>
    <w:rsid w:val="00814547"/>
    <w:rsid w:val="00814806"/>
    <w:rsid w:val="008151F8"/>
    <w:rsid w:val="00815495"/>
    <w:rsid w:val="00815AC5"/>
    <w:rsid w:val="00815DFA"/>
    <w:rsid w:val="00815EA3"/>
    <w:rsid w:val="00815F3E"/>
    <w:rsid w:val="008160D2"/>
    <w:rsid w:val="00816600"/>
    <w:rsid w:val="008166FF"/>
    <w:rsid w:val="00816B13"/>
    <w:rsid w:val="00816C32"/>
    <w:rsid w:val="00817485"/>
    <w:rsid w:val="008177A7"/>
    <w:rsid w:val="00817C7D"/>
    <w:rsid w:val="00820E6A"/>
    <w:rsid w:val="00820EA2"/>
    <w:rsid w:val="00821365"/>
    <w:rsid w:val="00821692"/>
    <w:rsid w:val="0082182C"/>
    <w:rsid w:val="00821AAB"/>
    <w:rsid w:val="00822ADD"/>
    <w:rsid w:val="00822C21"/>
    <w:rsid w:val="008230D9"/>
    <w:rsid w:val="00823793"/>
    <w:rsid w:val="008238EE"/>
    <w:rsid w:val="00823CA8"/>
    <w:rsid w:val="008249FB"/>
    <w:rsid w:val="00824C66"/>
    <w:rsid w:val="00824D5E"/>
    <w:rsid w:val="00825795"/>
    <w:rsid w:val="0082628F"/>
    <w:rsid w:val="00827646"/>
    <w:rsid w:val="00827E9C"/>
    <w:rsid w:val="00827F39"/>
    <w:rsid w:val="00830C52"/>
    <w:rsid w:val="00830E73"/>
    <w:rsid w:val="008317CE"/>
    <w:rsid w:val="00831A0D"/>
    <w:rsid w:val="00831EDC"/>
    <w:rsid w:val="00832737"/>
    <w:rsid w:val="00833442"/>
    <w:rsid w:val="00833EA6"/>
    <w:rsid w:val="0083402F"/>
    <w:rsid w:val="00834199"/>
    <w:rsid w:val="008357F2"/>
    <w:rsid w:val="008361C3"/>
    <w:rsid w:val="00836C77"/>
    <w:rsid w:val="0083709B"/>
    <w:rsid w:val="0083710E"/>
    <w:rsid w:val="008371A4"/>
    <w:rsid w:val="0083785A"/>
    <w:rsid w:val="00837991"/>
    <w:rsid w:val="0084017A"/>
    <w:rsid w:val="008401BA"/>
    <w:rsid w:val="0084127E"/>
    <w:rsid w:val="008415AF"/>
    <w:rsid w:val="0084161F"/>
    <w:rsid w:val="00842101"/>
    <w:rsid w:val="00842AF1"/>
    <w:rsid w:val="008434DE"/>
    <w:rsid w:val="0084379E"/>
    <w:rsid w:val="00843805"/>
    <w:rsid w:val="008438A4"/>
    <w:rsid w:val="00843E13"/>
    <w:rsid w:val="00843F10"/>
    <w:rsid w:val="00844100"/>
    <w:rsid w:val="0084582B"/>
    <w:rsid w:val="00846445"/>
    <w:rsid w:val="008469DA"/>
    <w:rsid w:val="00846B91"/>
    <w:rsid w:val="00847E24"/>
    <w:rsid w:val="00851970"/>
    <w:rsid w:val="0085271C"/>
    <w:rsid w:val="00852C86"/>
    <w:rsid w:val="0085376A"/>
    <w:rsid w:val="00854278"/>
    <w:rsid w:val="00855033"/>
    <w:rsid w:val="008550E4"/>
    <w:rsid w:val="00855336"/>
    <w:rsid w:val="00855A1C"/>
    <w:rsid w:val="0085612A"/>
    <w:rsid w:val="0085699D"/>
    <w:rsid w:val="00856C4D"/>
    <w:rsid w:val="00856E1E"/>
    <w:rsid w:val="008573CF"/>
    <w:rsid w:val="0085758F"/>
    <w:rsid w:val="008576D8"/>
    <w:rsid w:val="00857E72"/>
    <w:rsid w:val="0086005D"/>
    <w:rsid w:val="00860096"/>
    <w:rsid w:val="008601B6"/>
    <w:rsid w:val="00860265"/>
    <w:rsid w:val="0086073E"/>
    <w:rsid w:val="00860925"/>
    <w:rsid w:val="00860CD7"/>
    <w:rsid w:val="00860E14"/>
    <w:rsid w:val="0086104E"/>
    <w:rsid w:val="0086164D"/>
    <w:rsid w:val="00861BB3"/>
    <w:rsid w:val="00861C00"/>
    <w:rsid w:val="0086260D"/>
    <w:rsid w:val="00862A68"/>
    <w:rsid w:val="00862E0E"/>
    <w:rsid w:val="00862FE8"/>
    <w:rsid w:val="0086382F"/>
    <w:rsid w:val="00863CB1"/>
    <w:rsid w:val="00863FAF"/>
    <w:rsid w:val="008642C3"/>
    <w:rsid w:val="00864695"/>
    <w:rsid w:val="008655D5"/>
    <w:rsid w:val="00865986"/>
    <w:rsid w:val="00865A4E"/>
    <w:rsid w:val="00866B5A"/>
    <w:rsid w:val="008675D1"/>
    <w:rsid w:val="0087040D"/>
    <w:rsid w:val="008707AF"/>
    <w:rsid w:val="00871218"/>
    <w:rsid w:val="008717EA"/>
    <w:rsid w:val="0087283E"/>
    <w:rsid w:val="008728BA"/>
    <w:rsid w:val="00872A5D"/>
    <w:rsid w:val="00873177"/>
    <w:rsid w:val="00873227"/>
    <w:rsid w:val="0087349A"/>
    <w:rsid w:val="00873976"/>
    <w:rsid w:val="008745C1"/>
    <w:rsid w:val="008748BD"/>
    <w:rsid w:val="00874BAA"/>
    <w:rsid w:val="00874D78"/>
    <w:rsid w:val="0087585E"/>
    <w:rsid w:val="008765AB"/>
    <w:rsid w:val="00876BD3"/>
    <w:rsid w:val="00876F39"/>
    <w:rsid w:val="00877427"/>
    <w:rsid w:val="00877B37"/>
    <w:rsid w:val="00877F1E"/>
    <w:rsid w:val="00877FC3"/>
    <w:rsid w:val="00880088"/>
    <w:rsid w:val="00880742"/>
    <w:rsid w:val="00880D1F"/>
    <w:rsid w:val="00880DC1"/>
    <w:rsid w:val="00882628"/>
    <w:rsid w:val="008826C8"/>
    <w:rsid w:val="0088280B"/>
    <w:rsid w:val="00882F37"/>
    <w:rsid w:val="00882F56"/>
    <w:rsid w:val="00883130"/>
    <w:rsid w:val="00883183"/>
    <w:rsid w:val="00883EBB"/>
    <w:rsid w:val="00886650"/>
    <w:rsid w:val="00886E30"/>
    <w:rsid w:val="0088717D"/>
    <w:rsid w:val="00890185"/>
    <w:rsid w:val="00890D2F"/>
    <w:rsid w:val="0089199D"/>
    <w:rsid w:val="00891E85"/>
    <w:rsid w:val="008920E2"/>
    <w:rsid w:val="00893437"/>
    <w:rsid w:val="008936F1"/>
    <w:rsid w:val="008939E8"/>
    <w:rsid w:val="00893E9F"/>
    <w:rsid w:val="00894D44"/>
    <w:rsid w:val="00894DFE"/>
    <w:rsid w:val="008952FE"/>
    <w:rsid w:val="00895338"/>
    <w:rsid w:val="008956DC"/>
    <w:rsid w:val="00895EE7"/>
    <w:rsid w:val="00896015"/>
    <w:rsid w:val="00896525"/>
    <w:rsid w:val="008966BC"/>
    <w:rsid w:val="00896B12"/>
    <w:rsid w:val="00897221"/>
    <w:rsid w:val="00897D4B"/>
    <w:rsid w:val="008A06B7"/>
    <w:rsid w:val="008A077D"/>
    <w:rsid w:val="008A0905"/>
    <w:rsid w:val="008A128F"/>
    <w:rsid w:val="008A12A2"/>
    <w:rsid w:val="008A12DB"/>
    <w:rsid w:val="008A1778"/>
    <w:rsid w:val="008A2D5A"/>
    <w:rsid w:val="008A304F"/>
    <w:rsid w:val="008A4783"/>
    <w:rsid w:val="008A4EB4"/>
    <w:rsid w:val="008A5D29"/>
    <w:rsid w:val="008A5D8E"/>
    <w:rsid w:val="008A6135"/>
    <w:rsid w:val="008A624F"/>
    <w:rsid w:val="008A657B"/>
    <w:rsid w:val="008A6771"/>
    <w:rsid w:val="008A695B"/>
    <w:rsid w:val="008A7B73"/>
    <w:rsid w:val="008A7CA4"/>
    <w:rsid w:val="008A7CB2"/>
    <w:rsid w:val="008A7EFE"/>
    <w:rsid w:val="008B043B"/>
    <w:rsid w:val="008B1179"/>
    <w:rsid w:val="008B1ABD"/>
    <w:rsid w:val="008B1F88"/>
    <w:rsid w:val="008B2A9C"/>
    <w:rsid w:val="008B31B9"/>
    <w:rsid w:val="008B31F4"/>
    <w:rsid w:val="008B38AB"/>
    <w:rsid w:val="008B3B2C"/>
    <w:rsid w:val="008B3F2B"/>
    <w:rsid w:val="008B4621"/>
    <w:rsid w:val="008B4A32"/>
    <w:rsid w:val="008B531B"/>
    <w:rsid w:val="008B5F0D"/>
    <w:rsid w:val="008B6351"/>
    <w:rsid w:val="008B6409"/>
    <w:rsid w:val="008B649B"/>
    <w:rsid w:val="008B761D"/>
    <w:rsid w:val="008B78A7"/>
    <w:rsid w:val="008C0680"/>
    <w:rsid w:val="008C0C3D"/>
    <w:rsid w:val="008C1454"/>
    <w:rsid w:val="008C1E81"/>
    <w:rsid w:val="008C1E8C"/>
    <w:rsid w:val="008C3723"/>
    <w:rsid w:val="008C37B5"/>
    <w:rsid w:val="008C3AD1"/>
    <w:rsid w:val="008C4068"/>
    <w:rsid w:val="008C4277"/>
    <w:rsid w:val="008C42E1"/>
    <w:rsid w:val="008C4814"/>
    <w:rsid w:val="008C487F"/>
    <w:rsid w:val="008C4901"/>
    <w:rsid w:val="008C4E8A"/>
    <w:rsid w:val="008C4F71"/>
    <w:rsid w:val="008C56A0"/>
    <w:rsid w:val="008C5A22"/>
    <w:rsid w:val="008C5A97"/>
    <w:rsid w:val="008C618F"/>
    <w:rsid w:val="008C7026"/>
    <w:rsid w:val="008C73FB"/>
    <w:rsid w:val="008D0728"/>
    <w:rsid w:val="008D090F"/>
    <w:rsid w:val="008D0E84"/>
    <w:rsid w:val="008D140D"/>
    <w:rsid w:val="008D1BE1"/>
    <w:rsid w:val="008D200F"/>
    <w:rsid w:val="008D2253"/>
    <w:rsid w:val="008D2891"/>
    <w:rsid w:val="008D2BBD"/>
    <w:rsid w:val="008D2CA8"/>
    <w:rsid w:val="008D2D7A"/>
    <w:rsid w:val="008D2E93"/>
    <w:rsid w:val="008D368E"/>
    <w:rsid w:val="008D4197"/>
    <w:rsid w:val="008D4329"/>
    <w:rsid w:val="008D49E1"/>
    <w:rsid w:val="008D4C4C"/>
    <w:rsid w:val="008D4F96"/>
    <w:rsid w:val="008D5069"/>
    <w:rsid w:val="008D5925"/>
    <w:rsid w:val="008D5B84"/>
    <w:rsid w:val="008D6AF8"/>
    <w:rsid w:val="008D70A7"/>
    <w:rsid w:val="008D70C5"/>
    <w:rsid w:val="008D7813"/>
    <w:rsid w:val="008D79D5"/>
    <w:rsid w:val="008E0CE4"/>
    <w:rsid w:val="008E19FA"/>
    <w:rsid w:val="008E1B34"/>
    <w:rsid w:val="008E1E80"/>
    <w:rsid w:val="008E1F4A"/>
    <w:rsid w:val="008E2575"/>
    <w:rsid w:val="008E2818"/>
    <w:rsid w:val="008E29D0"/>
    <w:rsid w:val="008E31A0"/>
    <w:rsid w:val="008E3491"/>
    <w:rsid w:val="008E3B8A"/>
    <w:rsid w:val="008E3C89"/>
    <w:rsid w:val="008E3C95"/>
    <w:rsid w:val="008E3E04"/>
    <w:rsid w:val="008E40F8"/>
    <w:rsid w:val="008E4501"/>
    <w:rsid w:val="008E470E"/>
    <w:rsid w:val="008E494B"/>
    <w:rsid w:val="008E55CB"/>
    <w:rsid w:val="008E5DFF"/>
    <w:rsid w:val="008E6277"/>
    <w:rsid w:val="008E6453"/>
    <w:rsid w:val="008E6835"/>
    <w:rsid w:val="008E6F52"/>
    <w:rsid w:val="008E7263"/>
    <w:rsid w:val="008E7B77"/>
    <w:rsid w:val="008F0F24"/>
    <w:rsid w:val="008F0FD0"/>
    <w:rsid w:val="008F1638"/>
    <w:rsid w:val="008F19B7"/>
    <w:rsid w:val="008F1D01"/>
    <w:rsid w:val="008F2125"/>
    <w:rsid w:val="008F24DC"/>
    <w:rsid w:val="008F24ED"/>
    <w:rsid w:val="008F3610"/>
    <w:rsid w:val="008F39BA"/>
    <w:rsid w:val="008F3B95"/>
    <w:rsid w:val="008F3BC6"/>
    <w:rsid w:val="008F42C4"/>
    <w:rsid w:val="008F43FC"/>
    <w:rsid w:val="008F47A3"/>
    <w:rsid w:val="008F488C"/>
    <w:rsid w:val="008F6675"/>
    <w:rsid w:val="008F67E6"/>
    <w:rsid w:val="008F6AE5"/>
    <w:rsid w:val="008F76ED"/>
    <w:rsid w:val="008F7ACF"/>
    <w:rsid w:val="008F7C35"/>
    <w:rsid w:val="009006A7"/>
    <w:rsid w:val="00900A0C"/>
    <w:rsid w:val="00900FFA"/>
    <w:rsid w:val="00901951"/>
    <w:rsid w:val="00901C7E"/>
    <w:rsid w:val="00901EE2"/>
    <w:rsid w:val="009025D6"/>
    <w:rsid w:val="00902815"/>
    <w:rsid w:val="00902E92"/>
    <w:rsid w:val="0090302F"/>
    <w:rsid w:val="0090328B"/>
    <w:rsid w:val="00903E19"/>
    <w:rsid w:val="00904427"/>
    <w:rsid w:val="0090468B"/>
    <w:rsid w:val="00904C5C"/>
    <w:rsid w:val="00906A2A"/>
    <w:rsid w:val="00906ADE"/>
    <w:rsid w:val="00906CC7"/>
    <w:rsid w:val="00907D13"/>
    <w:rsid w:val="009102AE"/>
    <w:rsid w:val="00910477"/>
    <w:rsid w:val="00910E7A"/>
    <w:rsid w:val="009118E9"/>
    <w:rsid w:val="00911B2C"/>
    <w:rsid w:val="00911C10"/>
    <w:rsid w:val="0091216F"/>
    <w:rsid w:val="0091255A"/>
    <w:rsid w:val="00912F1B"/>
    <w:rsid w:val="00913675"/>
    <w:rsid w:val="00913C06"/>
    <w:rsid w:val="00913D9B"/>
    <w:rsid w:val="00913E71"/>
    <w:rsid w:val="00914565"/>
    <w:rsid w:val="00914800"/>
    <w:rsid w:val="00914A6D"/>
    <w:rsid w:val="00915761"/>
    <w:rsid w:val="0091586E"/>
    <w:rsid w:val="00915DA1"/>
    <w:rsid w:val="009165D4"/>
    <w:rsid w:val="009167D5"/>
    <w:rsid w:val="00917575"/>
    <w:rsid w:val="0091759C"/>
    <w:rsid w:val="00917B38"/>
    <w:rsid w:val="009202B4"/>
    <w:rsid w:val="009202F3"/>
    <w:rsid w:val="0092160B"/>
    <w:rsid w:val="00921722"/>
    <w:rsid w:val="00921F15"/>
    <w:rsid w:val="00922238"/>
    <w:rsid w:val="009225EA"/>
    <w:rsid w:val="0092290E"/>
    <w:rsid w:val="009239DB"/>
    <w:rsid w:val="00923E46"/>
    <w:rsid w:val="00924104"/>
    <w:rsid w:val="0092412B"/>
    <w:rsid w:val="00924685"/>
    <w:rsid w:val="00926929"/>
    <w:rsid w:val="00926E42"/>
    <w:rsid w:val="00927B5D"/>
    <w:rsid w:val="0093011A"/>
    <w:rsid w:val="0093022A"/>
    <w:rsid w:val="0093028F"/>
    <w:rsid w:val="0093059C"/>
    <w:rsid w:val="009305EA"/>
    <w:rsid w:val="009306BB"/>
    <w:rsid w:val="00930933"/>
    <w:rsid w:val="00931362"/>
    <w:rsid w:val="00931877"/>
    <w:rsid w:val="009318EA"/>
    <w:rsid w:val="00931AD8"/>
    <w:rsid w:val="009321B8"/>
    <w:rsid w:val="00932484"/>
    <w:rsid w:val="0093291D"/>
    <w:rsid w:val="009330CA"/>
    <w:rsid w:val="00933499"/>
    <w:rsid w:val="0093459D"/>
    <w:rsid w:val="00934B93"/>
    <w:rsid w:val="00935119"/>
    <w:rsid w:val="009353AF"/>
    <w:rsid w:val="00935857"/>
    <w:rsid w:val="0093601A"/>
    <w:rsid w:val="009366DD"/>
    <w:rsid w:val="00936A39"/>
    <w:rsid w:val="00936BDD"/>
    <w:rsid w:val="00936F0D"/>
    <w:rsid w:val="00937B68"/>
    <w:rsid w:val="0094036A"/>
    <w:rsid w:val="00940A68"/>
    <w:rsid w:val="0094175E"/>
    <w:rsid w:val="00941979"/>
    <w:rsid w:val="00941AAD"/>
    <w:rsid w:val="00941ADB"/>
    <w:rsid w:val="0094366C"/>
    <w:rsid w:val="009443B2"/>
    <w:rsid w:val="00944DA6"/>
    <w:rsid w:val="0094556E"/>
    <w:rsid w:val="00945B5C"/>
    <w:rsid w:val="009460EC"/>
    <w:rsid w:val="009462CA"/>
    <w:rsid w:val="00946579"/>
    <w:rsid w:val="0095089D"/>
    <w:rsid w:val="00950C63"/>
    <w:rsid w:val="00951478"/>
    <w:rsid w:val="009519DA"/>
    <w:rsid w:val="00951C71"/>
    <w:rsid w:val="00951CE8"/>
    <w:rsid w:val="00951EE1"/>
    <w:rsid w:val="00951FDF"/>
    <w:rsid w:val="00952694"/>
    <w:rsid w:val="00952B15"/>
    <w:rsid w:val="00952CB9"/>
    <w:rsid w:val="00952E1E"/>
    <w:rsid w:val="00953097"/>
    <w:rsid w:val="00953A16"/>
    <w:rsid w:val="0095434A"/>
    <w:rsid w:val="00954B72"/>
    <w:rsid w:val="00954BF8"/>
    <w:rsid w:val="009555D9"/>
    <w:rsid w:val="00955A98"/>
    <w:rsid w:val="009562EA"/>
    <w:rsid w:val="00956495"/>
    <w:rsid w:val="0095656C"/>
    <w:rsid w:val="009567D6"/>
    <w:rsid w:val="009569CE"/>
    <w:rsid w:val="00956C49"/>
    <w:rsid w:val="00956E30"/>
    <w:rsid w:val="009572CE"/>
    <w:rsid w:val="009605BD"/>
    <w:rsid w:val="00960E72"/>
    <w:rsid w:val="00960FE2"/>
    <w:rsid w:val="00961303"/>
    <w:rsid w:val="00961562"/>
    <w:rsid w:val="00963A09"/>
    <w:rsid w:val="00963DBA"/>
    <w:rsid w:val="00964466"/>
    <w:rsid w:val="0096461C"/>
    <w:rsid w:val="00965125"/>
    <w:rsid w:val="009653A5"/>
    <w:rsid w:val="009657BF"/>
    <w:rsid w:val="0096658D"/>
    <w:rsid w:val="009675B0"/>
    <w:rsid w:val="009679FB"/>
    <w:rsid w:val="00970892"/>
    <w:rsid w:val="0097090E"/>
    <w:rsid w:val="00970B45"/>
    <w:rsid w:val="00970E67"/>
    <w:rsid w:val="00971577"/>
    <w:rsid w:val="009716D6"/>
    <w:rsid w:val="00971A2A"/>
    <w:rsid w:val="00971DB7"/>
    <w:rsid w:val="00972884"/>
    <w:rsid w:val="009728D4"/>
    <w:rsid w:val="00972B66"/>
    <w:rsid w:val="0097345B"/>
    <w:rsid w:val="009741A2"/>
    <w:rsid w:val="009749D1"/>
    <w:rsid w:val="00974DD8"/>
    <w:rsid w:val="00974F8A"/>
    <w:rsid w:val="0097535C"/>
    <w:rsid w:val="009754B8"/>
    <w:rsid w:val="0097755A"/>
    <w:rsid w:val="0097775A"/>
    <w:rsid w:val="00977E00"/>
    <w:rsid w:val="00980506"/>
    <w:rsid w:val="009808AE"/>
    <w:rsid w:val="00981310"/>
    <w:rsid w:val="0098139E"/>
    <w:rsid w:val="00981E7C"/>
    <w:rsid w:val="00982001"/>
    <w:rsid w:val="00982A0C"/>
    <w:rsid w:val="00982F9A"/>
    <w:rsid w:val="00983C53"/>
    <w:rsid w:val="009858B6"/>
    <w:rsid w:val="00985E21"/>
    <w:rsid w:val="009860E5"/>
    <w:rsid w:val="009868EA"/>
    <w:rsid w:val="00986DEB"/>
    <w:rsid w:val="0098701D"/>
    <w:rsid w:val="009877A4"/>
    <w:rsid w:val="00990220"/>
    <w:rsid w:val="00990449"/>
    <w:rsid w:val="00990471"/>
    <w:rsid w:val="00990484"/>
    <w:rsid w:val="009905F8"/>
    <w:rsid w:val="00992994"/>
    <w:rsid w:val="009931CC"/>
    <w:rsid w:val="00993C09"/>
    <w:rsid w:val="00993E89"/>
    <w:rsid w:val="00994150"/>
    <w:rsid w:val="0099432E"/>
    <w:rsid w:val="0099483B"/>
    <w:rsid w:val="00994C13"/>
    <w:rsid w:val="00995593"/>
    <w:rsid w:val="00996364"/>
    <w:rsid w:val="00996C94"/>
    <w:rsid w:val="00996E38"/>
    <w:rsid w:val="00996F4E"/>
    <w:rsid w:val="00997461"/>
    <w:rsid w:val="009977DD"/>
    <w:rsid w:val="00997B4C"/>
    <w:rsid w:val="00997D77"/>
    <w:rsid w:val="009A0285"/>
    <w:rsid w:val="009A0A75"/>
    <w:rsid w:val="009A0E31"/>
    <w:rsid w:val="009A105F"/>
    <w:rsid w:val="009A16D7"/>
    <w:rsid w:val="009A2949"/>
    <w:rsid w:val="009A2CB6"/>
    <w:rsid w:val="009A31B6"/>
    <w:rsid w:val="009A3369"/>
    <w:rsid w:val="009A3C31"/>
    <w:rsid w:val="009A3CDA"/>
    <w:rsid w:val="009A3E3B"/>
    <w:rsid w:val="009A418E"/>
    <w:rsid w:val="009A4310"/>
    <w:rsid w:val="009A4480"/>
    <w:rsid w:val="009A4715"/>
    <w:rsid w:val="009A4FAD"/>
    <w:rsid w:val="009A51A3"/>
    <w:rsid w:val="009A5252"/>
    <w:rsid w:val="009A5802"/>
    <w:rsid w:val="009A65CF"/>
    <w:rsid w:val="009A6AA8"/>
    <w:rsid w:val="009A6C17"/>
    <w:rsid w:val="009A76C6"/>
    <w:rsid w:val="009A7B27"/>
    <w:rsid w:val="009A7CF5"/>
    <w:rsid w:val="009B02D2"/>
    <w:rsid w:val="009B0482"/>
    <w:rsid w:val="009B09A4"/>
    <w:rsid w:val="009B10D8"/>
    <w:rsid w:val="009B1857"/>
    <w:rsid w:val="009B189D"/>
    <w:rsid w:val="009B1DAE"/>
    <w:rsid w:val="009B272D"/>
    <w:rsid w:val="009B281C"/>
    <w:rsid w:val="009B2CC9"/>
    <w:rsid w:val="009B2DD6"/>
    <w:rsid w:val="009B3057"/>
    <w:rsid w:val="009B4553"/>
    <w:rsid w:val="009B4A5E"/>
    <w:rsid w:val="009B51D2"/>
    <w:rsid w:val="009B5950"/>
    <w:rsid w:val="009B5A29"/>
    <w:rsid w:val="009B5E38"/>
    <w:rsid w:val="009B649B"/>
    <w:rsid w:val="009B671F"/>
    <w:rsid w:val="009B70BA"/>
    <w:rsid w:val="009B78F9"/>
    <w:rsid w:val="009B7BF7"/>
    <w:rsid w:val="009B7D71"/>
    <w:rsid w:val="009B7F29"/>
    <w:rsid w:val="009B7F5E"/>
    <w:rsid w:val="009C00E4"/>
    <w:rsid w:val="009C0280"/>
    <w:rsid w:val="009C0621"/>
    <w:rsid w:val="009C1620"/>
    <w:rsid w:val="009C1907"/>
    <w:rsid w:val="009C1987"/>
    <w:rsid w:val="009C1F3F"/>
    <w:rsid w:val="009C249A"/>
    <w:rsid w:val="009C29B1"/>
    <w:rsid w:val="009C2A28"/>
    <w:rsid w:val="009C2E97"/>
    <w:rsid w:val="009C3A39"/>
    <w:rsid w:val="009C4A00"/>
    <w:rsid w:val="009C4F9A"/>
    <w:rsid w:val="009C5195"/>
    <w:rsid w:val="009C563C"/>
    <w:rsid w:val="009C5CFA"/>
    <w:rsid w:val="009C6768"/>
    <w:rsid w:val="009C6A40"/>
    <w:rsid w:val="009C7129"/>
    <w:rsid w:val="009C773F"/>
    <w:rsid w:val="009D07B4"/>
    <w:rsid w:val="009D1442"/>
    <w:rsid w:val="009D18F3"/>
    <w:rsid w:val="009D1965"/>
    <w:rsid w:val="009D1A03"/>
    <w:rsid w:val="009D2809"/>
    <w:rsid w:val="009D2E5D"/>
    <w:rsid w:val="009D3894"/>
    <w:rsid w:val="009D3DC7"/>
    <w:rsid w:val="009D42D2"/>
    <w:rsid w:val="009D4B45"/>
    <w:rsid w:val="009D4C6E"/>
    <w:rsid w:val="009D5060"/>
    <w:rsid w:val="009D5FC9"/>
    <w:rsid w:val="009D705A"/>
    <w:rsid w:val="009D75CD"/>
    <w:rsid w:val="009D78EB"/>
    <w:rsid w:val="009D7E93"/>
    <w:rsid w:val="009E06C6"/>
    <w:rsid w:val="009E1687"/>
    <w:rsid w:val="009E19D5"/>
    <w:rsid w:val="009E2098"/>
    <w:rsid w:val="009E2AE4"/>
    <w:rsid w:val="009E2D95"/>
    <w:rsid w:val="009E3558"/>
    <w:rsid w:val="009E388E"/>
    <w:rsid w:val="009E3E65"/>
    <w:rsid w:val="009E3ECA"/>
    <w:rsid w:val="009E4034"/>
    <w:rsid w:val="009E46DF"/>
    <w:rsid w:val="009E4AB9"/>
    <w:rsid w:val="009E4AE5"/>
    <w:rsid w:val="009E4F28"/>
    <w:rsid w:val="009E5A39"/>
    <w:rsid w:val="009E657A"/>
    <w:rsid w:val="009E6BAB"/>
    <w:rsid w:val="009E71B3"/>
    <w:rsid w:val="009E7460"/>
    <w:rsid w:val="009E7A3C"/>
    <w:rsid w:val="009F0319"/>
    <w:rsid w:val="009F03F7"/>
    <w:rsid w:val="009F0A78"/>
    <w:rsid w:val="009F10BF"/>
    <w:rsid w:val="009F220E"/>
    <w:rsid w:val="009F2420"/>
    <w:rsid w:val="009F250D"/>
    <w:rsid w:val="009F2959"/>
    <w:rsid w:val="009F2A86"/>
    <w:rsid w:val="009F3105"/>
    <w:rsid w:val="009F32BB"/>
    <w:rsid w:val="009F425B"/>
    <w:rsid w:val="009F51E4"/>
    <w:rsid w:val="009F53B3"/>
    <w:rsid w:val="009F54DC"/>
    <w:rsid w:val="009F5622"/>
    <w:rsid w:val="009F570D"/>
    <w:rsid w:val="009F5EFB"/>
    <w:rsid w:val="009F660A"/>
    <w:rsid w:val="009F6C1A"/>
    <w:rsid w:val="009F6DD2"/>
    <w:rsid w:val="009F72D6"/>
    <w:rsid w:val="009F741C"/>
    <w:rsid w:val="00A0047B"/>
    <w:rsid w:val="00A006CE"/>
    <w:rsid w:val="00A00AA1"/>
    <w:rsid w:val="00A00D28"/>
    <w:rsid w:val="00A01A63"/>
    <w:rsid w:val="00A02414"/>
    <w:rsid w:val="00A02451"/>
    <w:rsid w:val="00A024A2"/>
    <w:rsid w:val="00A02582"/>
    <w:rsid w:val="00A0286D"/>
    <w:rsid w:val="00A03181"/>
    <w:rsid w:val="00A034FC"/>
    <w:rsid w:val="00A03BFF"/>
    <w:rsid w:val="00A04027"/>
    <w:rsid w:val="00A04905"/>
    <w:rsid w:val="00A04EB1"/>
    <w:rsid w:val="00A050A6"/>
    <w:rsid w:val="00A05194"/>
    <w:rsid w:val="00A056D4"/>
    <w:rsid w:val="00A059E7"/>
    <w:rsid w:val="00A05A93"/>
    <w:rsid w:val="00A061C1"/>
    <w:rsid w:val="00A07574"/>
    <w:rsid w:val="00A0769E"/>
    <w:rsid w:val="00A076AA"/>
    <w:rsid w:val="00A07ABC"/>
    <w:rsid w:val="00A101E4"/>
    <w:rsid w:val="00A1162F"/>
    <w:rsid w:val="00A11945"/>
    <w:rsid w:val="00A126E5"/>
    <w:rsid w:val="00A130F2"/>
    <w:rsid w:val="00A139F6"/>
    <w:rsid w:val="00A13A46"/>
    <w:rsid w:val="00A13A99"/>
    <w:rsid w:val="00A14CC3"/>
    <w:rsid w:val="00A150E2"/>
    <w:rsid w:val="00A17C58"/>
    <w:rsid w:val="00A17CE9"/>
    <w:rsid w:val="00A200D1"/>
    <w:rsid w:val="00A20ED2"/>
    <w:rsid w:val="00A2192A"/>
    <w:rsid w:val="00A22578"/>
    <w:rsid w:val="00A2294B"/>
    <w:rsid w:val="00A22C9D"/>
    <w:rsid w:val="00A2311F"/>
    <w:rsid w:val="00A23A14"/>
    <w:rsid w:val="00A2476F"/>
    <w:rsid w:val="00A25535"/>
    <w:rsid w:val="00A25557"/>
    <w:rsid w:val="00A261D6"/>
    <w:rsid w:val="00A265D8"/>
    <w:rsid w:val="00A2674A"/>
    <w:rsid w:val="00A269A8"/>
    <w:rsid w:val="00A27ACC"/>
    <w:rsid w:val="00A322F0"/>
    <w:rsid w:val="00A32536"/>
    <w:rsid w:val="00A32675"/>
    <w:rsid w:val="00A32C5B"/>
    <w:rsid w:val="00A34FFD"/>
    <w:rsid w:val="00A35F91"/>
    <w:rsid w:val="00A36B1F"/>
    <w:rsid w:val="00A3770C"/>
    <w:rsid w:val="00A37E4A"/>
    <w:rsid w:val="00A3BDDF"/>
    <w:rsid w:val="00A40478"/>
    <w:rsid w:val="00A40736"/>
    <w:rsid w:val="00A40930"/>
    <w:rsid w:val="00A40CE4"/>
    <w:rsid w:val="00A4123E"/>
    <w:rsid w:val="00A41B05"/>
    <w:rsid w:val="00A422E8"/>
    <w:rsid w:val="00A42504"/>
    <w:rsid w:val="00A42ACC"/>
    <w:rsid w:val="00A42B32"/>
    <w:rsid w:val="00A42F73"/>
    <w:rsid w:val="00A4367A"/>
    <w:rsid w:val="00A437A8"/>
    <w:rsid w:val="00A43EE6"/>
    <w:rsid w:val="00A44F13"/>
    <w:rsid w:val="00A45700"/>
    <w:rsid w:val="00A4605E"/>
    <w:rsid w:val="00A46493"/>
    <w:rsid w:val="00A47402"/>
    <w:rsid w:val="00A476AD"/>
    <w:rsid w:val="00A4784F"/>
    <w:rsid w:val="00A500BE"/>
    <w:rsid w:val="00A51B8A"/>
    <w:rsid w:val="00A52425"/>
    <w:rsid w:val="00A52466"/>
    <w:rsid w:val="00A52507"/>
    <w:rsid w:val="00A52BF9"/>
    <w:rsid w:val="00A52DD1"/>
    <w:rsid w:val="00A52E85"/>
    <w:rsid w:val="00A52F06"/>
    <w:rsid w:val="00A53355"/>
    <w:rsid w:val="00A534EB"/>
    <w:rsid w:val="00A535D0"/>
    <w:rsid w:val="00A536B5"/>
    <w:rsid w:val="00A536C4"/>
    <w:rsid w:val="00A54161"/>
    <w:rsid w:val="00A54CCB"/>
    <w:rsid w:val="00A55751"/>
    <w:rsid w:val="00A55DBD"/>
    <w:rsid w:val="00A5655A"/>
    <w:rsid w:val="00A57340"/>
    <w:rsid w:val="00A6089A"/>
    <w:rsid w:val="00A60C50"/>
    <w:rsid w:val="00A60E74"/>
    <w:rsid w:val="00A6110F"/>
    <w:rsid w:val="00A61953"/>
    <w:rsid w:val="00A6365D"/>
    <w:rsid w:val="00A63757"/>
    <w:rsid w:val="00A6389F"/>
    <w:rsid w:val="00A63FA7"/>
    <w:rsid w:val="00A64254"/>
    <w:rsid w:val="00A64CC4"/>
    <w:rsid w:val="00A65527"/>
    <w:rsid w:val="00A65A13"/>
    <w:rsid w:val="00A65F8A"/>
    <w:rsid w:val="00A66DEA"/>
    <w:rsid w:val="00A670C7"/>
    <w:rsid w:val="00A7061A"/>
    <w:rsid w:val="00A70948"/>
    <w:rsid w:val="00A712FC"/>
    <w:rsid w:val="00A7185B"/>
    <w:rsid w:val="00A71D85"/>
    <w:rsid w:val="00A71E1B"/>
    <w:rsid w:val="00A71FBD"/>
    <w:rsid w:val="00A71FEB"/>
    <w:rsid w:val="00A72742"/>
    <w:rsid w:val="00A728E1"/>
    <w:rsid w:val="00A729BF"/>
    <w:rsid w:val="00A72B50"/>
    <w:rsid w:val="00A7316C"/>
    <w:rsid w:val="00A73DB1"/>
    <w:rsid w:val="00A74174"/>
    <w:rsid w:val="00A74CA2"/>
    <w:rsid w:val="00A76032"/>
    <w:rsid w:val="00A76200"/>
    <w:rsid w:val="00A76551"/>
    <w:rsid w:val="00A76959"/>
    <w:rsid w:val="00A76A3E"/>
    <w:rsid w:val="00A770FF"/>
    <w:rsid w:val="00A7756C"/>
    <w:rsid w:val="00A7794B"/>
    <w:rsid w:val="00A77C95"/>
    <w:rsid w:val="00A77D4A"/>
    <w:rsid w:val="00A80838"/>
    <w:rsid w:val="00A80D80"/>
    <w:rsid w:val="00A811E5"/>
    <w:rsid w:val="00A814FE"/>
    <w:rsid w:val="00A8212E"/>
    <w:rsid w:val="00A827BF"/>
    <w:rsid w:val="00A828AA"/>
    <w:rsid w:val="00A82AFB"/>
    <w:rsid w:val="00A82B5C"/>
    <w:rsid w:val="00A8310D"/>
    <w:rsid w:val="00A8345E"/>
    <w:rsid w:val="00A83957"/>
    <w:rsid w:val="00A83B80"/>
    <w:rsid w:val="00A83E66"/>
    <w:rsid w:val="00A83EA9"/>
    <w:rsid w:val="00A850A6"/>
    <w:rsid w:val="00A85B0D"/>
    <w:rsid w:val="00A8784D"/>
    <w:rsid w:val="00A9021F"/>
    <w:rsid w:val="00A9063A"/>
    <w:rsid w:val="00A90A1C"/>
    <w:rsid w:val="00A90B99"/>
    <w:rsid w:val="00A90DD6"/>
    <w:rsid w:val="00A92228"/>
    <w:rsid w:val="00A92F1B"/>
    <w:rsid w:val="00A935D0"/>
    <w:rsid w:val="00A93F90"/>
    <w:rsid w:val="00A94017"/>
    <w:rsid w:val="00A946D1"/>
    <w:rsid w:val="00A94796"/>
    <w:rsid w:val="00A94A1B"/>
    <w:rsid w:val="00A94AF3"/>
    <w:rsid w:val="00A95486"/>
    <w:rsid w:val="00A955A3"/>
    <w:rsid w:val="00A95A03"/>
    <w:rsid w:val="00A9646E"/>
    <w:rsid w:val="00A96D07"/>
    <w:rsid w:val="00A97ADD"/>
    <w:rsid w:val="00A97C23"/>
    <w:rsid w:val="00AA00CB"/>
    <w:rsid w:val="00AA00F2"/>
    <w:rsid w:val="00AA02BD"/>
    <w:rsid w:val="00AA0A69"/>
    <w:rsid w:val="00AA109F"/>
    <w:rsid w:val="00AA15FE"/>
    <w:rsid w:val="00AA25CC"/>
    <w:rsid w:val="00AA2806"/>
    <w:rsid w:val="00AA2E25"/>
    <w:rsid w:val="00AA3495"/>
    <w:rsid w:val="00AA3C74"/>
    <w:rsid w:val="00AA3D77"/>
    <w:rsid w:val="00AA3E69"/>
    <w:rsid w:val="00AA3F1A"/>
    <w:rsid w:val="00AA3FE5"/>
    <w:rsid w:val="00AA45F5"/>
    <w:rsid w:val="00AA495C"/>
    <w:rsid w:val="00AA4C19"/>
    <w:rsid w:val="00AA50E2"/>
    <w:rsid w:val="00AA5187"/>
    <w:rsid w:val="00AA525B"/>
    <w:rsid w:val="00AA5332"/>
    <w:rsid w:val="00AA6103"/>
    <w:rsid w:val="00AA61A1"/>
    <w:rsid w:val="00AA6EA3"/>
    <w:rsid w:val="00AA701C"/>
    <w:rsid w:val="00AA7421"/>
    <w:rsid w:val="00AA7816"/>
    <w:rsid w:val="00AA7B77"/>
    <w:rsid w:val="00AA7D16"/>
    <w:rsid w:val="00AA7F8E"/>
    <w:rsid w:val="00AA7FFE"/>
    <w:rsid w:val="00AB0661"/>
    <w:rsid w:val="00AB091A"/>
    <w:rsid w:val="00AB0A31"/>
    <w:rsid w:val="00AB1946"/>
    <w:rsid w:val="00AB2042"/>
    <w:rsid w:val="00AB3044"/>
    <w:rsid w:val="00AB3844"/>
    <w:rsid w:val="00AB3D44"/>
    <w:rsid w:val="00AB3ECA"/>
    <w:rsid w:val="00AB444B"/>
    <w:rsid w:val="00AB6100"/>
    <w:rsid w:val="00AB73B8"/>
    <w:rsid w:val="00AB74F1"/>
    <w:rsid w:val="00AB7DFB"/>
    <w:rsid w:val="00AC0706"/>
    <w:rsid w:val="00AC08E8"/>
    <w:rsid w:val="00AC1508"/>
    <w:rsid w:val="00AC1BC0"/>
    <w:rsid w:val="00AC20B1"/>
    <w:rsid w:val="00AC2B95"/>
    <w:rsid w:val="00AC2BE6"/>
    <w:rsid w:val="00AC2E75"/>
    <w:rsid w:val="00AC3B17"/>
    <w:rsid w:val="00AC3E36"/>
    <w:rsid w:val="00AC46C0"/>
    <w:rsid w:val="00AC5230"/>
    <w:rsid w:val="00AC53A6"/>
    <w:rsid w:val="00AC6509"/>
    <w:rsid w:val="00AC7A89"/>
    <w:rsid w:val="00AC7AF2"/>
    <w:rsid w:val="00AC7C0D"/>
    <w:rsid w:val="00AC7C32"/>
    <w:rsid w:val="00AD0393"/>
    <w:rsid w:val="00AD0AF7"/>
    <w:rsid w:val="00AD0DA1"/>
    <w:rsid w:val="00AD1BEC"/>
    <w:rsid w:val="00AD1FC1"/>
    <w:rsid w:val="00AD2233"/>
    <w:rsid w:val="00AD225D"/>
    <w:rsid w:val="00AD2487"/>
    <w:rsid w:val="00AD252B"/>
    <w:rsid w:val="00AD29F7"/>
    <w:rsid w:val="00AD2B9C"/>
    <w:rsid w:val="00AD2FC5"/>
    <w:rsid w:val="00AD3672"/>
    <w:rsid w:val="00AD3B10"/>
    <w:rsid w:val="00AD443E"/>
    <w:rsid w:val="00AD44DF"/>
    <w:rsid w:val="00AD44EA"/>
    <w:rsid w:val="00AD4876"/>
    <w:rsid w:val="00AD4888"/>
    <w:rsid w:val="00AD4E50"/>
    <w:rsid w:val="00AD5CD5"/>
    <w:rsid w:val="00AD5D84"/>
    <w:rsid w:val="00AD605D"/>
    <w:rsid w:val="00AD6AE0"/>
    <w:rsid w:val="00AD71A9"/>
    <w:rsid w:val="00AD71AA"/>
    <w:rsid w:val="00AD734F"/>
    <w:rsid w:val="00AD79F4"/>
    <w:rsid w:val="00AD7E98"/>
    <w:rsid w:val="00AE06A5"/>
    <w:rsid w:val="00AE0896"/>
    <w:rsid w:val="00AE132B"/>
    <w:rsid w:val="00AE1A39"/>
    <w:rsid w:val="00AE2098"/>
    <w:rsid w:val="00AE33B9"/>
    <w:rsid w:val="00AE345F"/>
    <w:rsid w:val="00AE3ECB"/>
    <w:rsid w:val="00AE4126"/>
    <w:rsid w:val="00AE46E2"/>
    <w:rsid w:val="00AE4745"/>
    <w:rsid w:val="00AE4B67"/>
    <w:rsid w:val="00AE5EB7"/>
    <w:rsid w:val="00AE69A5"/>
    <w:rsid w:val="00AE6AAF"/>
    <w:rsid w:val="00AE6C36"/>
    <w:rsid w:val="00AE7368"/>
    <w:rsid w:val="00AE7787"/>
    <w:rsid w:val="00AE7C12"/>
    <w:rsid w:val="00AE7F4B"/>
    <w:rsid w:val="00AF0013"/>
    <w:rsid w:val="00AF02A5"/>
    <w:rsid w:val="00AF0CDA"/>
    <w:rsid w:val="00AF1132"/>
    <w:rsid w:val="00AF1417"/>
    <w:rsid w:val="00AF1C4B"/>
    <w:rsid w:val="00AF2254"/>
    <w:rsid w:val="00AF2728"/>
    <w:rsid w:val="00AF33A9"/>
    <w:rsid w:val="00AF354F"/>
    <w:rsid w:val="00AF3C48"/>
    <w:rsid w:val="00AF40ED"/>
    <w:rsid w:val="00AF424B"/>
    <w:rsid w:val="00AF4AF1"/>
    <w:rsid w:val="00AF4FDD"/>
    <w:rsid w:val="00AF5C69"/>
    <w:rsid w:val="00AF5D0B"/>
    <w:rsid w:val="00AF5F33"/>
    <w:rsid w:val="00AF62BE"/>
    <w:rsid w:val="00AF6433"/>
    <w:rsid w:val="00AF7B9D"/>
    <w:rsid w:val="00B00035"/>
    <w:rsid w:val="00B0012B"/>
    <w:rsid w:val="00B00D94"/>
    <w:rsid w:val="00B01836"/>
    <w:rsid w:val="00B018AA"/>
    <w:rsid w:val="00B0251A"/>
    <w:rsid w:val="00B02B8A"/>
    <w:rsid w:val="00B02DC1"/>
    <w:rsid w:val="00B03395"/>
    <w:rsid w:val="00B03970"/>
    <w:rsid w:val="00B03D2E"/>
    <w:rsid w:val="00B04011"/>
    <w:rsid w:val="00B0422C"/>
    <w:rsid w:val="00B0527F"/>
    <w:rsid w:val="00B05940"/>
    <w:rsid w:val="00B05B5C"/>
    <w:rsid w:val="00B0788A"/>
    <w:rsid w:val="00B1001D"/>
    <w:rsid w:val="00B106BA"/>
    <w:rsid w:val="00B106D1"/>
    <w:rsid w:val="00B10774"/>
    <w:rsid w:val="00B10872"/>
    <w:rsid w:val="00B11C35"/>
    <w:rsid w:val="00B11C6B"/>
    <w:rsid w:val="00B11FB6"/>
    <w:rsid w:val="00B13A91"/>
    <w:rsid w:val="00B13BC8"/>
    <w:rsid w:val="00B14233"/>
    <w:rsid w:val="00B1456A"/>
    <w:rsid w:val="00B1487C"/>
    <w:rsid w:val="00B14DFA"/>
    <w:rsid w:val="00B15306"/>
    <w:rsid w:val="00B1545C"/>
    <w:rsid w:val="00B15601"/>
    <w:rsid w:val="00B15B6E"/>
    <w:rsid w:val="00B16082"/>
    <w:rsid w:val="00B1660F"/>
    <w:rsid w:val="00B16944"/>
    <w:rsid w:val="00B16AD6"/>
    <w:rsid w:val="00B16D09"/>
    <w:rsid w:val="00B16D76"/>
    <w:rsid w:val="00B170AD"/>
    <w:rsid w:val="00B17124"/>
    <w:rsid w:val="00B17720"/>
    <w:rsid w:val="00B20310"/>
    <w:rsid w:val="00B2044E"/>
    <w:rsid w:val="00B205CD"/>
    <w:rsid w:val="00B20DDA"/>
    <w:rsid w:val="00B21413"/>
    <w:rsid w:val="00B218D8"/>
    <w:rsid w:val="00B22E23"/>
    <w:rsid w:val="00B236AA"/>
    <w:rsid w:val="00B2389D"/>
    <w:rsid w:val="00B23F19"/>
    <w:rsid w:val="00B24574"/>
    <w:rsid w:val="00B24671"/>
    <w:rsid w:val="00B2479C"/>
    <w:rsid w:val="00B24DCF"/>
    <w:rsid w:val="00B253D1"/>
    <w:rsid w:val="00B2540B"/>
    <w:rsid w:val="00B25D91"/>
    <w:rsid w:val="00B26047"/>
    <w:rsid w:val="00B26570"/>
    <w:rsid w:val="00B26CB4"/>
    <w:rsid w:val="00B26D65"/>
    <w:rsid w:val="00B27337"/>
    <w:rsid w:val="00B27789"/>
    <w:rsid w:val="00B278F4"/>
    <w:rsid w:val="00B30D51"/>
    <w:rsid w:val="00B317D7"/>
    <w:rsid w:val="00B31DCC"/>
    <w:rsid w:val="00B32C82"/>
    <w:rsid w:val="00B33220"/>
    <w:rsid w:val="00B33B55"/>
    <w:rsid w:val="00B33FF3"/>
    <w:rsid w:val="00B3411F"/>
    <w:rsid w:val="00B34DA9"/>
    <w:rsid w:val="00B359EC"/>
    <w:rsid w:val="00B3626A"/>
    <w:rsid w:val="00B36DCD"/>
    <w:rsid w:val="00B4045E"/>
    <w:rsid w:val="00B40D58"/>
    <w:rsid w:val="00B40D6E"/>
    <w:rsid w:val="00B410E6"/>
    <w:rsid w:val="00B42158"/>
    <w:rsid w:val="00B42A1B"/>
    <w:rsid w:val="00B42BC1"/>
    <w:rsid w:val="00B42CAE"/>
    <w:rsid w:val="00B42F61"/>
    <w:rsid w:val="00B44171"/>
    <w:rsid w:val="00B449C7"/>
    <w:rsid w:val="00B45431"/>
    <w:rsid w:val="00B454CE"/>
    <w:rsid w:val="00B46384"/>
    <w:rsid w:val="00B46561"/>
    <w:rsid w:val="00B46E77"/>
    <w:rsid w:val="00B47411"/>
    <w:rsid w:val="00B477AE"/>
    <w:rsid w:val="00B479C2"/>
    <w:rsid w:val="00B47A40"/>
    <w:rsid w:val="00B50319"/>
    <w:rsid w:val="00B50C1B"/>
    <w:rsid w:val="00B50EA2"/>
    <w:rsid w:val="00B51095"/>
    <w:rsid w:val="00B5110A"/>
    <w:rsid w:val="00B51179"/>
    <w:rsid w:val="00B525B8"/>
    <w:rsid w:val="00B53142"/>
    <w:rsid w:val="00B5348B"/>
    <w:rsid w:val="00B53F56"/>
    <w:rsid w:val="00B54700"/>
    <w:rsid w:val="00B57280"/>
    <w:rsid w:val="00B57539"/>
    <w:rsid w:val="00B5793E"/>
    <w:rsid w:val="00B6039D"/>
    <w:rsid w:val="00B60BD3"/>
    <w:rsid w:val="00B612D2"/>
    <w:rsid w:val="00B61F9B"/>
    <w:rsid w:val="00B6265A"/>
    <w:rsid w:val="00B62812"/>
    <w:rsid w:val="00B6386F"/>
    <w:rsid w:val="00B638B9"/>
    <w:rsid w:val="00B6400F"/>
    <w:rsid w:val="00B646B2"/>
    <w:rsid w:val="00B65AD3"/>
    <w:rsid w:val="00B65BFB"/>
    <w:rsid w:val="00B6657D"/>
    <w:rsid w:val="00B66B16"/>
    <w:rsid w:val="00B67CD9"/>
    <w:rsid w:val="00B67DFA"/>
    <w:rsid w:val="00B71124"/>
    <w:rsid w:val="00B716C7"/>
    <w:rsid w:val="00B7225D"/>
    <w:rsid w:val="00B723E9"/>
    <w:rsid w:val="00B72BE5"/>
    <w:rsid w:val="00B72E8D"/>
    <w:rsid w:val="00B732A0"/>
    <w:rsid w:val="00B73301"/>
    <w:rsid w:val="00B73DD9"/>
    <w:rsid w:val="00B73EF9"/>
    <w:rsid w:val="00B74DE4"/>
    <w:rsid w:val="00B74F0F"/>
    <w:rsid w:val="00B7590B"/>
    <w:rsid w:val="00B762FC"/>
    <w:rsid w:val="00B7692D"/>
    <w:rsid w:val="00B769DE"/>
    <w:rsid w:val="00B76D9C"/>
    <w:rsid w:val="00B77C2C"/>
    <w:rsid w:val="00B8058D"/>
    <w:rsid w:val="00B808C8"/>
    <w:rsid w:val="00B81301"/>
    <w:rsid w:val="00B81A2C"/>
    <w:rsid w:val="00B81A95"/>
    <w:rsid w:val="00B83131"/>
    <w:rsid w:val="00B8372B"/>
    <w:rsid w:val="00B841A2"/>
    <w:rsid w:val="00B84722"/>
    <w:rsid w:val="00B84A3D"/>
    <w:rsid w:val="00B84C7D"/>
    <w:rsid w:val="00B85142"/>
    <w:rsid w:val="00B856FF"/>
    <w:rsid w:val="00B85778"/>
    <w:rsid w:val="00B857A3"/>
    <w:rsid w:val="00B85F7A"/>
    <w:rsid w:val="00B86907"/>
    <w:rsid w:val="00B8707B"/>
    <w:rsid w:val="00B87383"/>
    <w:rsid w:val="00B8782C"/>
    <w:rsid w:val="00B90DEB"/>
    <w:rsid w:val="00B90E29"/>
    <w:rsid w:val="00B91162"/>
    <w:rsid w:val="00B91B69"/>
    <w:rsid w:val="00B91D83"/>
    <w:rsid w:val="00B922EC"/>
    <w:rsid w:val="00B9288F"/>
    <w:rsid w:val="00B929A9"/>
    <w:rsid w:val="00B939AD"/>
    <w:rsid w:val="00B945F2"/>
    <w:rsid w:val="00B959A4"/>
    <w:rsid w:val="00B971CA"/>
    <w:rsid w:val="00BA022F"/>
    <w:rsid w:val="00BA0741"/>
    <w:rsid w:val="00BA0FB5"/>
    <w:rsid w:val="00BA104C"/>
    <w:rsid w:val="00BA1EB1"/>
    <w:rsid w:val="00BA2573"/>
    <w:rsid w:val="00BA2CF7"/>
    <w:rsid w:val="00BA31E6"/>
    <w:rsid w:val="00BA378C"/>
    <w:rsid w:val="00BA3B4F"/>
    <w:rsid w:val="00BA3B79"/>
    <w:rsid w:val="00BA3C1F"/>
    <w:rsid w:val="00BA469E"/>
    <w:rsid w:val="00BA5300"/>
    <w:rsid w:val="00BA56F8"/>
    <w:rsid w:val="00BA59BE"/>
    <w:rsid w:val="00BA66A5"/>
    <w:rsid w:val="00BA6A86"/>
    <w:rsid w:val="00BA777F"/>
    <w:rsid w:val="00BA789F"/>
    <w:rsid w:val="00BA790C"/>
    <w:rsid w:val="00BA7ED2"/>
    <w:rsid w:val="00BB0695"/>
    <w:rsid w:val="00BB0BBF"/>
    <w:rsid w:val="00BB0DEE"/>
    <w:rsid w:val="00BB1592"/>
    <w:rsid w:val="00BB1652"/>
    <w:rsid w:val="00BB1905"/>
    <w:rsid w:val="00BB324F"/>
    <w:rsid w:val="00BB3344"/>
    <w:rsid w:val="00BB3DD0"/>
    <w:rsid w:val="00BB40EE"/>
    <w:rsid w:val="00BB4315"/>
    <w:rsid w:val="00BB5CF1"/>
    <w:rsid w:val="00BB6555"/>
    <w:rsid w:val="00BB6ED4"/>
    <w:rsid w:val="00BB773A"/>
    <w:rsid w:val="00BB7B07"/>
    <w:rsid w:val="00BC12FD"/>
    <w:rsid w:val="00BC17D6"/>
    <w:rsid w:val="00BC17FD"/>
    <w:rsid w:val="00BC1D8E"/>
    <w:rsid w:val="00BC29C1"/>
    <w:rsid w:val="00BC2DFB"/>
    <w:rsid w:val="00BC30FD"/>
    <w:rsid w:val="00BC348A"/>
    <w:rsid w:val="00BC49DE"/>
    <w:rsid w:val="00BC4C23"/>
    <w:rsid w:val="00BC525E"/>
    <w:rsid w:val="00BC574A"/>
    <w:rsid w:val="00BC64DE"/>
    <w:rsid w:val="00BC6F0B"/>
    <w:rsid w:val="00BC77EC"/>
    <w:rsid w:val="00BC7818"/>
    <w:rsid w:val="00BC7A6A"/>
    <w:rsid w:val="00BC7D5B"/>
    <w:rsid w:val="00BD0386"/>
    <w:rsid w:val="00BD0711"/>
    <w:rsid w:val="00BD120D"/>
    <w:rsid w:val="00BD140C"/>
    <w:rsid w:val="00BD1C3F"/>
    <w:rsid w:val="00BD219B"/>
    <w:rsid w:val="00BD22BE"/>
    <w:rsid w:val="00BD2890"/>
    <w:rsid w:val="00BD3C9F"/>
    <w:rsid w:val="00BD3E45"/>
    <w:rsid w:val="00BD4A45"/>
    <w:rsid w:val="00BD4DF8"/>
    <w:rsid w:val="00BD5B96"/>
    <w:rsid w:val="00BD60B9"/>
    <w:rsid w:val="00BD6EF0"/>
    <w:rsid w:val="00BD75A1"/>
    <w:rsid w:val="00BD7BBB"/>
    <w:rsid w:val="00BE04A2"/>
    <w:rsid w:val="00BE0969"/>
    <w:rsid w:val="00BE0EB8"/>
    <w:rsid w:val="00BE1A1D"/>
    <w:rsid w:val="00BE1F72"/>
    <w:rsid w:val="00BE21DF"/>
    <w:rsid w:val="00BE2504"/>
    <w:rsid w:val="00BE3302"/>
    <w:rsid w:val="00BE48E1"/>
    <w:rsid w:val="00BE49AF"/>
    <w:rsid w:val="00BE5F68"/>
    <w:rsid w:val="00BE6533"/>
    <w:rsid w:val="00BE72CB"/>
    <w:rsid w:val="00BE760A"/>
    <w:rsid w:val="00BE7883"/>
    <w:rsid w:val="00BF0084"/>
    <w:rsid w:val="00BF0E88"/>
    <w:rsid w:val="00BF0F56"/>
    <w:rsid w:val="00BF168E"/>
    <w:rsid w:val="00BF1EF4"/>
    <w:rsid w:val="00BF2043"/>
    <w:rsid w:val="00BF2614"/>
    <w:rsid w:val="00BF265A"/>
    <w:rsid w:val="00BF3423"/>
    <w:rsid w:val="00BF3DD5"/>
    <w:rsid w:val="00BF4147"/>
    <w:rsid w:val="00BF6525"/>
    <w:rsid w:val="00BF6982"/>
    <w:rsid w:val="00BF69D0"/>
    <w:rsid w:val="00BF6ED6"/>
    <w:rsid w:val="00BF7344"/>
    <w:rsid w:val="00C00C44"/>
    <w:rsid w:val="00C0254E"/>
    <w:rsid w:val="00C028FD"/>
    <w:rsid w:val="00C02D2C"/>
    <w:rsid w:val="00C03B5B"/>
    <w:rsid w:val="00C03C96"/>
    <w:rsid w:val="00C048A7"/>
    <w:rsid w:val="00C056CA"/>
    <w:rsid w:val="00C05AEC"/>
    <w:rsid w:val="00C05D77"/>
    <w:rsid w:val="00C06200"/>
    <w:rsid w:val="00C06293"/>
    <w:rsid w:val="00C0649B"/>
    <w:rsid w:val="00C065CB"/>
    <w:rsid w:val="00C067AA"/>
    <w:rsid w:val="00C06F6C"/>
    <w:rsid w:val="00C07011"/>
    <w:rsid w:val="00C077F8"/>
    <w:rsid w:val="00C07B88"/>
    <w:rsid w:val="00C100BC"/>
    <w:rsid w:val="00C1025F"/>
    <w:rsid w:val="00C1068D"/>
    <w:rsid w:val="00C10A96"/>
    <w:rsid w:val="00C10C66"/>
    <w:rsid w:val="00C113B6"/>
    <w:rsid w:val="00C116C3"/>
    <w:rsid w:val="00C117D3"/>
    <w:rsid w:val="00C122E6"/>
    <w:rsid w:val="00C12985"/>
    <w:rsid w:val="00C12CAE"/>
    <w:rsid w:val="00C13631"/>
    <w:rsid w:val="00C1389A"/>
    <w:rsid w:val="00C145D1"/>
    <w:rsid w:val="00C153C3"/>
    <w:rsid w:val="00C154FD"/>
    <w:rsid w:val="00C156CC"/>
    <w:rsid w:val="00C15F7F"/>
    <w:rsid w:val="00C165B8"/>
    <w:rsid w:val="00C1730A"/>
    <w:rsid w:val="00C175BB"/>
    <w:rsid w:val="00C17AE3"/>
    <w:rsid w:val="00C20D88"/>
    <w:rsid w:val="00C214B7"/>
    <w:rsid w:val="00C21879"/>
    <w:rsid w:val="00C21FE5"/>
    <w:rsid w:val="00C2211F"/>
    <w:rsid w:val="00C221E9"/>
    <w:rsid w:val="00C23997"/>
    <w:rsid w:val="00C239A3"/>
    <w:rsid w:val="00C23B92"/>
    <w:rsid w:val="00C23F48"/>
    <w:rsid w:val="00C2410B"/>
    <w:rsid w:val="00C24A47"/>
    <w:rsid w:val="00C25173"/>
    <w:rsid w:val="00C25F33"/>
    <w:rsid w:val="00C26071"/>
    <w:rsid w:val="00C26529"/>
    <w:rsid w:val="00C265E9"/>
    <w:rsid w:val="00C26EE8"/>
    <w:rsid w:val="00C27991"/>
    <w:rsid w:val="00C279BD"/>
    <w:rsid w:val="00C30291"/>
    <w:rsid w:val="00C30590"/>
    <w:rsid w:val="00C306D1"/>
    <w:rsid w:val="00C30C0C"/>
    <w:rsid w:val="00C3165C"/>
    <w:rsid w:val="00C319C4"/>
    <w:rsid w:val="00C31B67"/>
    <w:rsid w:val="00C31C70"/>
    <w:rsid w:val="00C31CC3"/>
    <w:rsid w:val="00C3295E"/>
    <w:rsid w:val="00C32CE9"/>
    <w:rsid w:val="00C32D1A"/>
    <w:rsid w:val="00C3301F"/>
    <w:rsid w:val="00C3371E"/>
    <w:rsid w:val="00C33E54"/>
    <w:rsid w:val="00C34141"/>
    <w:rsid w:val="00C34A81"/>
    <w:rsid w:val="00C36B12"/>
    <w:rsid w:val="00C3734C"/>
    <w:rsid w:val="00C373C3"/>
    <w:rsid w:val="00C37637"/>
    <w:rsid w:val="00C37D94"/>
    <w:rsid w:val="00C400DF"/>
    <w:rsid w:val="00C40421"/>
    <w:rsid w:val="00C4071D"/>
    <w:rsid w:val="00C408A2"/>
    <w:rsid w:val="00C41085"/>
    <w:rsid w:val="00C41132"/>
    <w:rsid w:val="00C41779"/>
    <w:rsid w:val="00C41C5E"/>
    <w:rsid w:val="00C4223C"/>
    <w:rsid w:val="00C422EF"/>
    <w:rsid w:val="00C4280F"/>
    <w:rsid w:val="00C44010"/>
    <w:rsid w:val="00C44F3C"/>
    <w:rsid w:val="00C44FAC"/>
    <w:rsid w:val="00C45061"/>
    <w:rsid w:val="00C4524C"/>
    <w:rsid w:val="00C4556E"/>
    <w:rsid w:val="00C45814"/>
    <w:rsid w:val="00C4599D"/>
    <w:rsid w:val="00C45CF8"/>
    <w:rsid w:val="00C45EBA"/>
    <w:rsid w:val="00C4644D"/>
    <w:rsid w:val="00C46A9B"/>
    <w:rsid w:val="00C46CDD"/>
    <w:rsid w:val="00C46F46"/>
    <w:rsid w:val="00C46FB4"/>
    <w:rsid w:val="00C47078"/>
    <w:rsid w:val="00C477E8"/>
    <w:rsid w:val="00C47873"/>
    <w:rsid w:val="00C511A3"/>
    <w:rsid w:val="00C52448"/>
    <w:rsid w:val="00C5269F"/>
    <w:rsid w:val="00C539DB"/>
    <w:rsid w:val="00C54681"/>
    <w:rsid w:val="00C54F36"/>
    <w:rsid w:val="00C55230"/>
    <w:rsid w:val="00C563DF"/>
    <w:rsid w:val="00C56955"/>
    <w:rsid w:val="00C56E62"/>
    <w:rsid w:val="00C57825"/>
    <w:rsid w:val="00C57AD2"/>
    <w:rsid w:val="00C57B03"/>
    <w:rsid w:val="00C600D9"/>
    <w:rsid w:val="00C6082C"/>
    <w:rsid w:val="00C60A58"/>
    <w:rsid w:val="00C60C7E"/>
    <w:rsid w:val="00C60DC7"/>
    <w:rsid w:val="00C60DCA"/>
    <w:rsid w:val="00C60EDA"/>
    <w:rsid w:val="00C61594"/>
    <w:rsid w:val="00C61857"/>
    <w:rsid w:val="00C61BCD"/>
    <w:rsid w:val="00C61EBC"/>
    <w:rsid w:val="00C62FA7"/>
    <w:rsid w:val="00C63324"/>
    <w:rsid w:val="00C63489"/>
    <w:rsid w:val="00C636EC"/>
    <w:rsid w:val="00C63A22"/>
    <w:rsid w:val="00C63DFC"/>
    <w:rsid w:val="00C65209"/>
    <w:rsid w:val="00C65483"/>
    <w:rsid w:val="00C65849"/>
    <w:rsid w:val="00C65E9B"/>
    <w:rsid w:val="00C67234"/>
    <w:rsid w:val="00C67BFA"/>
    <w:rsid w:val="00C7009A"/>
    <w:rsid w:val="00C705A6"/>
    <w:rsid w:val="00C706DC"/>
    <w:rsid w:val="00C70865"/>
    <w:rsid w:val="00C70D10"/>
    <w:rsid w:val="00C70E0F"/>
    <w:rsid w:val="00C72836"/>
    <w:rsid w:val="00C72A46"/>
    <w:rsid w:val="00C73AD6"/>
    <w:rsid w:val="00C73FB1"/>
    <w:rsid w:val="00C741EC"/>
    <w:rsid w:val="00C74329"/>
    <w:rsid w:val="00C7549B"/>
    <w:rsid w:val="00C763D6"/>
    <w:rsid w:val="00C76D99"/>
    <w:rsid w:val="00C814DF"/>
    <w:rsid w:val="00C81AD0"/>
    <w:rsid w:val="00C82425"/>
    <w:rsid w:val="00C825E2"/>
    <w:rsid w:val="00C8261A"/>
    <w:rsid w:val="00C82EC2"/>
    <w:rsid w:val="00C83386"/>
    <w:rsid w:val="00C835E5"/>
    <w:rsid w:val="00C84234"/>
    <w:rsid w:val="00C843E9"/>
    <w:rsid w:val="00C84781"/>
    <w:rsid w:val="00C84A1C"/>
    <w:rsid w:val="00C84A47"/>
    <w:rsid w:val="00C84F45"/>
    <w:rsid w:val="00C85195"/>
    <w:rsid w:val="00C8556C"/>
    <w:rsid w:val="00C8564F"/>
    <w:rsid w:val="00C85E22"/>
    <w:rsid w:val="00C85F21"/>
    <w:rsid w:val="00C85F4B"/>
    <w:rsid w:val="00C86353"/>
    <w:rsid w:val="00C86834"/>
    <w:rsid w:val="00C8713D"/>
    <w:rsid w:val="00C87B2D"/>
    <w:rsid w:val="00C91061"/>
    <w:rsid w:val="00C9119C"/>
    <w:rsid w:val="00C91272"/>
    <w:rsid w:val="00C912D2"/>
    <w:rsid w:val="00C9230F"/>
    <w:rsid w:val="00C92649"/>
    <w:rsid w:val="00C92836"/>
    <w:rsid w:val="00C92DA9"/>
    <w:rsid w:val="00C92E09"/>
    <w:rsid w:val="00C94147"/>
    <w:rsid w:val="00C94401"/>
    <w:rsid w:val="00C945B2"/>
    <w:rsid w:val="00C947A7"/>
    <w:rsid w:val="00C94F9D"/>
    <w:rsid w:val="00C95475"/>
    <w:rsid w:val="00C95775"/>
    <w:rsid w:val="00C95AEF"/>
    <w:rsid w:val="00C9609A"/>
    <w:rsid w:val="00C96A8F"/>
    <w:rsid w:val="00C970FD"/>
    <w:rsid w:val="00C97BF8"/>
    <w:rsid w:val="00CA03FA"/>
    <w:rsid w:val="00CA08A1"/>
    <w:rsid w:val="00CA08A5"/>
    <w:rsid w:val="00CA0902"/>
    <w:rsid w:val="00CA0F25"/>
    <w:rsid w:val="00CA1078"/>
    <w:rsid w:val="00CA19CB"/>
    <w:rsid w:val="00CA1C26"/>
    <w:rsid w:val="00CA34D0"/>
    <w:rsid w:val="00CA38DB"/>
    <w:rsid w:val="00CA3A64"/>
    <w:rsid w:val="00CA44EF"/>
    <w:rsid w:val="00CA4BBC"/>
    <w:rsid w:val="00CA5675"/>
    <w:rsid w:val="00CA6296"/>
    <w:rsid w:val="00CA6340"/>
    <w:rsid w:val="00CA67C9"/>
    <w:rsid w:val="00CA7782"/>
    <w:rsid w:val="00CA78B6"/>
    <w:rsid w:val="00CB0520"/>
    <w:rsid w:val="00CB0595"/>
    <w:rsid w:val="00CB0FE3"/>
    <w:rsid w:val="00CB15B4"/>
    <w:rsid w:val="00CB225B"/>
    <w:rsid w:val="00CB25C1"/>
    <w:rsid w:val="00CB2623"/>
    <w:rsid w:val="00CB3605"/>
    <w:rsid w:val="00CB38A3"/>
    <w:rsid w:val="00CB3AD5"/>
    <w:rsid w:val="00CB3B7C"/>
    <w:rsid w:val="00CB4225"/>
    <w:rsid w:val="00CB458C"/>
    <w:rsid w:val="00CB51DB"/>
    <w:rsid w:val="00CB53C4"/>
    <w:rsid w:val="00CB57FC"/>
    <w:rsid w:val="00CB67A7"/>
    <w:rsid w:val="00CB6B99"/>
    <w:rsid w:val="00CC06B1"/>
    <w:rsid w:val="00CC0754"/>
    <w:rsid w:val="00CC0AB6"/>
    <w:rsid w:val="00CC0D7E"/>
    <w:rsid w:val="00CC21B9"/>
    <w:rsid w:val="00CC2C69"/>
    <w:rsid w:val="00CC2F03"/>
    <w:rsid w:val="00CC3447"/>
    <w:rsid w:val="00CC375E"/>
    <w:rsid w:val="00CC3B88"/>
    <w:rsid w:val="00CC4FFB"/>
    <w:rsid w:val="00CC5D1B"/>
    <w:rsid w:val="00CC6DAA"/>
    <w:rsid w:val="00CC716B"/>
    <w:rsid w:val="00CC73E5"/>
    <w:rsid w:val="00CC740F"/>
    <w:rsid w:val="00CC7548"/>
    <w:rsid w:val="00CD047D"/>
    <w:rsid w:val="00CD0C37"/>
    <w:rsid w:val="00CD0DE9"/>
    <w:rsid w:val="00CD1B60"/>
    <w:rsid w:val="00CD1C66"/>
    <w:rsid w:val="00CD1DB8"/>
    <w:rsid w:val="00CD1F14"/>
    <w:rsid w:val="00CD1F2B"/>
    <w:rsid w:val="00CD2118"/>
    <w:rsid w:val="00CD2286"/>
    <w:rsid w:val="00CD25C9"/>
    <w:rsid w:val="00CD2B33"/>
    <w:rsid w:val="00CD2F19"/>
    <w:rsid w:val="00CD394E"/>
    <w:rsid w:val="00CD3B2F"/>
    <w:rsid w:val="00CD3D16"/>
    <w:rsid w:val="00CD472A"/>
    <w:rsid w:val="00CD4CC6"/>
    <w:rsid w:val="00CD501E"/>
    <w:rsid w:val="00CD5455"/>
    <w:rsid w:val="00CD5703"/>
    <w:rsid w:val="00CD585D"/>
    <w:rsid w:val="00CD59A7"/>
    <w:rsid w:val="00CD5B18"/>
    <w:rsid w:val="00CD5B69"/>
    <w:rsid w:val="00CD5F59"/>
    <w:rsid w:val="00CD6433"/>
    <w:rsid w:val="00CD6DB9"/>
    <w:rsid w:val="00CD70AF"/>
    <w:rsid w:val="00CD745C"/>
    <w:rsid w:val="00CE070E"/>
    <w:rsid w:val="00CE0A92"/>
    <w:rsid w:val="00CE0E62"/>
    <w:rsid w:val="00CE1367"/>
    <w:rsid w:val="00CE2292"/>
    <w:rsid w:val="00CE32E7"/>
    <w:rsid w:val="00CE3356"/>
    <w:rsid w:val="00CE38A5"/>
    <w:rsid w:val="00CE39A9"/>
    <w:rsid w:val="00CE4DF4"/>
    <w:rsid w:val="00CE4F12"/>
    <w:rsid w:val="00CE50CA"/>
    <w:rsid w:val="00CE55D4"/>
    <w:rsid w:val="00CE5BF5"/>
    <w:rsid w:val="00CE614A"/>
    <w:rsid w:val="00CE6A32"/>
    <w:rsid w:val="00CE6BE1"/>
    <w:rsid w:val="00CE6DD7"/>
    <w:rsid w:val="00CE73D2"/>
    <w:rsid w:val="00CE7735"/>
    <w:rsid w:val="00CE78CE"/>
    <w:rsid w:val="00CE790D"/>
    <w:rsid w:val="00CF0156"/>
    <w:rsid w:val="00CF0A48"/>
    <w:rsid w:val="00CF0BEF"/>
    <w:rsid w:val="00CF0E14"/>
    <w:rsid w:val="00CF131C"/>
    <w:rsid w:val="00CF166D"/>
    <w:rsid w:val="00CF18EF"/>
    <w:rsid w:val="00CF1ABD"/>
    <w:rsid w:val="00CF1AE6"/>
    <w:rsid w:val="00CF1B64"/>
    <w:rsid w:val="00CF2A07"/>
    <w:rsid w:val="00CF2A70"/>
    <w:rsid w:val="00CF2D5F"/>
    <w:rsid w:val="00CF2EC1"/>
    <w:rsid w:val="00CF2F35"/>
    <w:rsid w:val="00CF356C"/>
    <w:rsid w:val="00CF3C06"/>
    <w:rsid w:val="00CF3E00"/>
    <w:rsid w:val="00CF411A"/>
    <w:rsid w:val="00CF460D"/>
    <w:rsid w:val="00CF56CB"/>
    <w:rsid w:val="00CF5B58"/>
    <w:rsid w:val="00CF5E0C"/>
    <w:rsid w:val="00CF6532"/>
    <w:rsid w:val="00CF65A2"/>
    <w:rsid w:val="00CF69E8"/>
    <w:rsid w:val="00CF6D7E"/>
    <w:rsid w:val="00CF6F67"/>
    <w:rsid w:val="00CF6F76"/>
    <w:rsid w:val="00D00B4D"/>
    <w:rsid w:val="00D00F3E"/>
    <w:rsid w:val="00D01C73"/>
    <w:rsid w:val="00D02135"/>
    <w:rsid w:val="00D026F1"/>
    <w:rsid w:val="00D027D2"/>
    <w:rsid w:val="00D02D05"/>
    <w:rsid w:val="00D03ACC"/>
    <w:rsid w:val="00D055FC"/>
    <w:rsid w:val="00D068C9"/>
    <w:rsid w:val="00D07542"/>
    <w:rsid w:val="00D07A0E"/>
    <w:rsid w:val="00D109D9"/>
    <w:rsid w:val="00D10A06"/>
    <w:rsid w:val="00D114AC"/>
    <w:rsid w:val="00D11643"/>
    <w:rsid w:val="00D1194C"/>
    <w:rsid w:val="00D11B74"/>
    <w:rsid w:val="00D11CF9"/>
    <w:rsid w:val="00D11FC2"/>
    <w:rsid w:val="00D121A6"/>
    <w:rsid w:val="00D129A7"/>
    <w:rsid w:val="00D12E40"/>
    <w:rsid w:val="00D13138"/>
    <w:rsid w:val="00D13451"/>
    <w:rsid w:val="00D13643"/>
    <w:rsid w:val="00D1382B"/>
    <w:rsid w:val="00D13B25"/>
    <w:rsid w:val="00D1472B"/>
    <w:rsid w:val="00D14847"/>
    <w:rsid w:val="00D149D4"/>
    <w:rsid w:val="00D15405"/>
    <w:rsid w:val="00D1617A"/>
    <w:rsid w:val="00D16386"/>
    <w:rsid w:val="00D164A9"/>
    <w:rsid w:val="00D1685F"/>
    <w:rsid w:val="00D16F39"/>
    <w:rsid w:val="00D16FC2"/>
    <w:rsid w:val="00D1767F"/>
    <w:rsid w:val="00D2006D"/>
    <w:rsid w:val="00D20370"/>
    <w:rsid w:val="00D20FBA"/>
    <w:rsid w:val="00D21868"/>
    <w:rsid w:val="00D21B72"/>
    <w:rsid w:val="00D226C2"/>
    <w:rsid w:val="00D228ED"/>
    <w:rsid w:val="00D22936"/>
    <w:rsid w:val="00D22B01"/>
    <w:rsid w:val="00D22BFC"/>
    <w:rsid w:val="00D235CC"/>
    <w:rsid w:val="00D23A24"/>
    <w:rsid w:val="00D23A60"/>
    <w:rsid w:val="00D23C48"/>
    <w:rsid w:val="00D23FB2"/>
    <w:rsid w:val="00D24421"/>
    <w:rsid w:val="00D25930"/>
    <w:rsid w:val="00D25F4B"/>
    <w:rsid w:val="00D260DA"/>
    <w:rsid w:val="00D268E4"/>
    <w:rsid w:val="00D26D4A"/>
    <w:rsid w:val="00D275D9"/>
    <w:rsid w:val="00D2773E"/>
    <w:rsid w:val="00D30B68"/>
    <w:rsid w:val="00D30B94"/>
    <w:rsid w:val="00D30C3B"/>
    <w:rsid w:val="00D30C41"/>
    <w:rsid w:val="00D3156E"/>
    <w:rsid w:val="00D31827"/>
    <w:rsid w:val="00D32099"/>
    <w:rsid w:val="00D32B60"/>
    <w:rsid w:val="00D32C91"/>
    <w:rsid w:val="00D331F2"/>
    <w:rsid w:val="00D34BBA"/>
    <w:rsid w:val="00D34DAE"/>
    <w:rsid w:val="00D35355"/>
    <w:rsid w:val="00D35AE7"/>
    <w:rsid w:val="00D3647B"/>
    <w:rsid w:val="00D368E8"/>
    <w:rsid w:val="00D36CE8"/>
    <w:rsid w:val="00D400E8"/>
    <w:rsid w:val="00D4015E"/>
    <w:rsid w:val="00D401BE"/>
    <w:rsid w:val="00D40CA4"/>
    <w:rsid w:val="00D41156"/>
    <w:rsid w:val="00D41314"/>
    <w:rsid w:val="00D41662"/>
    <w:rsid w:val="00D41700"/>
    <w:rsid w:val="00D4181F"/>
    <w:rsid w:val="00D41999"/>
    <w:rsid w:val="00D41DCE"/>
    <w:rsid w:val="00D421B0"/>
    <w:rsid w:val="00D42E7E"/>
    <w:rsid w:val="00D43283"/>
    <w:rsid w:val="00D4439B"/>
    <w:rsid w:val="00D4466B"/>
    <w:rsid w:val="00D44807"/>
    <w:rsid w:val="00D44A45"/>
    <w:rsid w:val="00D45338"/>
    <w:rsid w:val="00D45512"/>
    <w:rsid w:val="00D45576"/>
    <w:rsid w:val="00D46B00"/>
    <w:rsid w:val="00D46D81"/>
    <w:rsid w:val="00D47130"/>
    <w:rsid w:val="00D47470"/>
    <w:rsid w:val="00D47C61"/>
    <w:rsid w:val="00D50383"/>
    <w:rsid w:val="00D51AED"/>
    <w:rsid w:val="00D52184"/>
    <w:rsid w:val="00D5253D"/>
    <w:rsid w:val="00D528C7"/>
    <w:rsid w:val="00D53801"/>
    <w:rsid w:val="00D5385D"/>
    <w:rsid w:val="00D54029"/>
    <w:rsid w:val="00D54130"/>
    <w:rsid w:val="00D54A03"/>
    <w:rsid w:val="00D54D94"/>
    <w:rsid w:val="00D55871"/>
    <w:rsid w:val="00D55CCE"/>
    <w:rsid w:val="00D55D2C"/>
    <w:rsid w:val="00D55F0A"/>
    <w:rsid w:val="00D560DC"/>
    <w:rsid w:val="00D56B69"/>
    <w:rsid w:val="00D570E3"/>
    <w:rsid w:val="00D574CA"/>
    <w:rsid w:val="00D5762A"/>
    <w:rsid w:val="00D604AA"/>
    <w:rsid w:val="00D61B0E"/>
    <w:rsid w:val="00D6263D"/>
    <w:rsid w:val="00D62EA4"/>
    <w:rsid w:val="00D62F75"/>
    <w:rsid w:val="00D639FC"/>
    <w:rsid w:val="00D63BB6"/>
    <w:rsid w:val="00D63F20"/>
    <w:rsid w:val="00D644ED"/>
    <w:rsid w:val="00D649B9"/>
    <w:rsid w:val="00D64AED"/>
    <w:rsid w:val="00D64F1C"/>
    <w:rsid w:val="00D64F70"/>
    <w:rsid w:val="00D6503F"/>
    <w:rsid w:val="00D65248"/>
    <w:rsid w:val="00D65595"/>
    <w:rsid w:val="00D65D0F"/>
    <w:rsid w:val="00D701D5"/>
    <w:rsid w:val="00D7023B"/>
    <w:rsid w:val="00D70ECC"/>
    <w:rsid w:val="00D713B6"/>
    <w:rsid w:val="00D71A99"/>
    <w:rsid w:val="00D71AC2"/>
    <w:rsid w:val="00D71BE4"/>
    <w:rsid w:val="00D73CFC"/>
    <w:rsid w:val="00D7486A"/>
    <w:rsid w:val="00D74B74"/>
    <w:rsid w:val="00D74E2A"/>
    <w:rsid w:val="00D751F8"/>
    <w:rsid w:val="00D756E0"/>
    <w:rsid w:val="00D75902"/>
    <w:rsid w:val="00D75F69"/>
    <w:rsid w:val="00D75F83"/>
    <w:rsid w:val="00D760E3"/>
    <w:rsid w:val="00D7610A"/>
    <w:rsid w:val="00D764BE"/>
    <w:rsid w:val="00D77194"/>
    <w:rsid w:val="00D77DA4"/>
    <w:rsid w:val="00D77F83"/>
    <w:rsid w:val="00D80879"/>
    <w:rsid w:val="00D80B35"/>
    <w:rsid w:val="00D80DAD"/>
    <w:rsid w:val="00D80F93"/>
    <w:rsid w:val="00D813B7"/>
    <w:rsid w:val="00D81D8F"/>
    <w:rsid w:val="00D81DC3"/>
    <w:rsid w:val="00D82560"/>
    <w:rsid w:val="00D82CC2"/>
    <w:rsid w:val="00D830AD"/>
    <w:rsid w:val="00D83BA4"/>
    <w:rsid w:val="00D83C02"/>
    <w:rsid w:val="00D83C07"/>
    <w:rsid w:val="00D841B6"/>
    <w:rsid w:val="00D84263"/>
    <w:rsid w:val="00D84EDC"/>
    <w:rsid w:val="00D8511D"/>
    <w:rsid w:val="00D862D4"/>
    <w:rsid w:val="00D86387"/>
    <w:rsid w:val="00D864B4"/>
    <w:rsid w:val="00D87AED"/>
    <w:rsid w:val="00D87C28"/>
    <w:rsid w:val="00D87C72"/>
    <w:rsid w:val="00D87E48"/>
    <w:rsid w:val="00D87F2B"/>
    <w:rsid w:val="00D90589"/>
    <w:rsid w:val="00D90976"/>
    <w:rsid w:val="00D91DF8"/>
    <w:rsid w:val="00D920DC"/>
    <w:rsid w:val="00D920F5"/>
    <w:rsid w:val="00D92115"/>
    <w:rsid w:val="00D92224"/>
    <w:rsid w:val="00D927D6"/>
    <w:rsid w:val="00D92E44"/>
    <w:rsid w:val="00D92FD5"/>
    <w:rsid w:val="00D93404"/>
    <w:rsid w:val="00D93679"/>
    <w:rsid w:val="00D9398D"/>
    <w:rsid w:val="00D93A4B"/>
    <w:rsid w:val="00D93A88"/>
    <w:rsid w:val="00D93AEA"/>
    <w:rsid w:val="00D93D18"/>
    <w:rsid w:val="00D94147"/>
    <w:rsid w:val="00D94772"/>
    <w:rsid w:val="00D94C02"/>
    <w:rsid w:val="00D952BC"/>
    <w:rsid w:val="00D9545D"/>
    <w:rsid w:val="00D961B5"/>
    <w:rsid w:val="00D96ECF"/>
    <w:rsid w:val="00D96F3D"/>
    <w:rsid w:val="00D97324"/>
    <w:rsid w:val="00D97B25"/>
    <w:rsid w:val="00DA05DB"/>
    <w:rsid w:val="00DA0F64"/>
    <w:rsid w:val="00DA18DA"/>
    <w:rsid w:val="00DA1FBB"/>
    <w:rsid w:val="00DA2215"/>
    <w:rsid w:val="00DA28FD"/>
    <w:rsid w:val="00DA2C03"/>
    <w:rsid w:val="00DA2EFF"/>
    <w:rsid w:val="00DA3810"/>
    <w:rsid w:val="00DA38C6"/>
    <w:rsid w:val="00DA3D22"/>
    <w:rsid w:val="00DA4124"/>
    <w:rsid w:val="00DA4747"/>
    <w:rsid w:val="00DA5FF1"/>
    <w:rsid w:val="00DA63BD"/>
    <w:rsid w:val="00DA6AF2"/>
    <w:rsid w:val="00DA766B"/>
    <w:rsid w:val="00DA7878"/>
    <w:rsid w:val="00DB0D02"/>
    <w:rsid w:val="00DB0E4F"/>
    <w:rsid w:val="00DB13AA"/>
    <w:rsid w:val="00DB1765"/>
    <w:rsid w:val="00DB1AB6"/>
    <w:rsid w:val="00DB2043"/>
    <w:rsid w:val="00DB2089"/>
    <w:rsid w:val="00DB2409"/>
    <w:rsid w:val="00DB30C8"/>
    <w:rsid w:val="00DB3CEE"/>
    <w:rsid w:val="00DB41A6"/>
    <w:rsid w:val="00DB45C3"/>
    <w:rsid w:val="00DB4FC6"/>
    <w:rsid w:val="00DB598A"/>
    <w:rsid w:val="00DB5A11"/>
    <w:rsid w:val="00DB5B1B"/>
    <w:rsid w:val="00DB5F92"/>
    <w:rsid w:val="00DB667E"/>
    <w:rsid w:val="00DB66CC"/>
    <w:rsid w:val="00DB6D3C"/>
    <w:rsid w:val="00DB6D9B"/>
    <w:rsid w:val="00DB7492"/>
    <w:rsid w:val="00DB7CD1"/>
    <w:rsid w:val="00DC0189"/>
    <w:rsid w:val="00DC1352"/>
    <w:rsid w:val="00DC1405"/>
    <w:rsid w:val="00DC168F"/>
    <w:rsid w:val="00DC19C3"/>
    <w:rsid w:val="00DC1BD1"/>
    <w:rsid w:val="00DC2A32"/>
    <w:rsid w:val="00DC33C4"/>
    <w:rsid w:val="00DC3F84"/>
    <w:rsid w:val="00DC48B2"/>
    <w:rsid w:val="00DC4B6D"/>
    <w:rsid w:val="00DC4E87"/>
    <w:rsid w:val="00DC56F9"/>
    <w:rsid w:val="00DC5770"/>
    <w:rsid w:val="00DC5E2D"/>
    <w:rsid w:val="00DC62F1"/>
    <w:rsid w:val="00DC6C5B"/>
    <w:rsid w:val="00DC6CD6"/>
    <w:rsid w:val="00DC7FA5"/>
    <w:rsid w:val="00DD141A"/>
    <w:rsid w:val="00DD2224"/>
    <w:rsid w:val="00DD2731"/>
    <w:rsid w:val="00DD2896"/>
    <w:rsid w:val="00DD28A6"/>
    <w:rsid w:val="00DD3031"/>
    <w:rsid w:val="00DD30C1"/>
    <w:rsid w:val="00DD3121"/>
    <w:rsid w:val="00DD3292"/>
    <w:rsid w:val="00DD51C7"/>
    <w:rsid w:val="00DD5DD9"/>
    <w:rsid w:val="00DD5E65"/>
    <w:rsid w:val="00DD5F9D"/>
    <w:rsid w:val="00DD624F"/>
    <w:rsid w:val="00DD62E7"/>
    <w:rsid w:val="00DD6398"/>
    <w:rsid w:val="00DD66EA"/>
    <w:rsid w:val="00DD6D0E"/>
    <w:rsid w:val="00DE0488"/>
    <w:rsid w:val="00DE0748"/>
    <w:rsid w:val="00DE1666"/>
    <w:rsid w:val="00DE16E6"/>
    <w:rsid w:val="00DE18F3"/>
    <w:rsid w:val="00DE1985"/>
    <w:rsid w:val="00DE1A18"/>
    <w:rsid w:val="00DE2781"/>
    <w:rsid w:val="00DE2A15"/>
    <w:rsid w:val="00DE2AA6"/>
    <w:rsid w:val="00DE2B7E"/>
    <w:rsid w:val="00DE2E91"/>
    <w:rsid w:val="00DE3A5D"/>
    <w:rsid w:val="00DE4A04"/>
    <w:rsid w:val="00DE4B15"/>
    <w:rsid w:val="00DE5D29"/>
    <w:rsid w:val="00DE619E"/>
    <w:rsid w:val="00DE629F"/>
    <w:rsid w:val="00DE6809"/>
    <w:rsid w:val="00DE792D"/>
    <w:rsid w:val="00DE7BF0"/>
    <w:rsid w:val="00DF0918"/>
    <w:rsid w:val="00DF0F0D"/>
    <w:rsid w:val="00DF113A"/>
    <w:rsid w:val="00DF19B8"/>
    <w:rsid w:val="00DF1B77"/>
    <w:rsid w:val="00DF1CB9"/>
    <w:rsid w:val="00DF22A7"/>
    <w:rsid w:val="00DF2AC0"/>
    <w:rsid w:val="00DF347C"/>
    <w:rsid w:val="00DF37F4"/>
    <w:rsid w:val="00DF3B53"/>
    <w:rsid w:val="00DF3D8A"/>
    <w:rsid w:val="00DF4382"/>
    <w:rsid w:val="00DF44D2"/>
    <w:rsid w:val="00DF4F2B"/>
    <w:rsid w:val="00DF552B"/>
    <w:rsid w:val="00DF5AB6"/>
    <w:rsid w:val="00E007F8"/>
    <w:rsid w:val="00E0112C"/>
    <w:rsid w:val="00E01476"/>
    <w:rsid w:val="00E0174C"/>
    <w:rsid w:val="00E01C7F"/>
    <w:rsid w:val="00E01F93"/>
    <w:rsid w:val="00E02095"/>
    <w:rsid w:val="00E021DD"/>
    <w:rsid w:val="00E02577"/>
    <w:rsid w:val="00E02CA9"/>
    <w:rsid w:val="00E02D35"/>
    <w:rsid w:val="00E03731"/>
    <w:rsid w:val="00E037B2"/>
    <w:rsid w:val="00E03CFF"/>
    <w:rsid w:val="00E04CC2"/>
    <w:rsid w:val="00E04D15"/>
    <w:rsid w:val="00E055FA"/>
    <w:rsid w:val="00E0598C"/>
    <w:rsid w:val="00E05A93"/>
    <w:rsid w:val="00E066CD"/>
    <w:rsid w:val="00E06CDF"/>
    <w:rsid w:val="00E07A8D"/>
    <w:rsid w:val="00E07B4A"/>
    <w:rsid w:val="00E07DC6"/>
    <w:rsid w:val="00E10E6C"/>
    <w:rsid w:val="00E1110D"/>
    <w:rsid w:val="00E11C6C"/>
    <w:rsid w:val="00E12732"/>
    <w:rsid w:val="00E1349D"/>
    <w:rsid w:val="00E139F5"/>
    <w:rsid w:val="00E13DC8"/>
    <w:rsid w:val="00E14AE0"/>
    <w:rsid w:val="00E15249"/>
    <w:rsid w:val="00E1528E"/>
    <w:rsid w:val="00E166FD"/>
    <w:rsid w:val="00E16B62"/>
    <w:rsid w:val="00E16E47"/>
    <w:rsid w:val="00E16FAA"/>
    <w:rsid w:val="00E1710B"/>
    <w:rsid w:val="00E171B9"/>
    <w:rsid w:val="00E17C3A"/>
    <w:rsid w:val="00E201FE"/>
    <w:rsid w:val="00E202AC"/>
    <w:rsid w:val="00E204F4"/>
    <w:rsid w:val="00E2060C"/>
    <w:rsid w:val="00E20A8C"/>
    <w:rsid w:val="00E215B6"/>
    <w:rsid w:val="00E2174D"/>
    <w:rsid w:val="00E21C64"/>
    <w:rsid w:val="00E21E40"/>
    <w:rsid w:val="00E221F3"/>
    <w:rsid w:val="00E22960"/>
    <w:rsid w:val="00E22A39"/>
    <w:rsid w:val="00E23B6F"/>
    <w:rsid w:val="00E24548"/>
    <w:rsid w:val="00E24571"/>
    <w:rsid w:val="00E25AF7"/>
    <w:rsid w:val="00E2793D"/>
    <w:rsid w:val="00E303A3"/>
    <w:rsid w:val="00E303A6"/>
    <w:rsid w:val="00E30571"/>
    <w:rsid w:val="00E30624"/>
    <w:rsid w:val="00E30829"/>
    <w:rsid w:val="00E31259"/>
    <w:rsid w:val="00E3134A"/>
    <w:rsid w:val="00E318C0"/>
    <w:rsid w:val="00E31B96"/>
    <w:rsid w:val="00E31C95"/>
    <w:rsid w:val="00E32231"/>
    <w:rsid w:val="00E32570"/>
    <w:rsid w:val="00E32915"/>
    <w:rsid w:val="00E32C05"/>
    <w:rsid w:val="00E33CA1"/>
    <w:rsid w:val="00E34B24"/>
    <w:rsid w:val="00E350C5"/>
    <w:rsid w:val="00E3569B"/>
    <w:rsid w:val="00E372F8"/>
    <w:rsid w:val="00E373A9"/>
    <w:rsid w:val="00E374A5"/>
    <w:rsid w:val="00E3795F"/>
    <w:rsid w:val="00E37A99"/>
    <w:rsid w:val="00E37E86"/>
    <w:rsid w:val="00E37FF2"/>
    <w:rsid w:val="00E400CA"/>
    <w:rsid w:val="00E401BE"/>
    <w:rsid w:val="00E405E3"/>
    <w:rsid w:val="00E40E76"/>
    <w:rsid w:val="00E410F8"/>
    <w:rsid w:val="00E418D0"/>
    <w:rsid w:val="00E41A2B"/>
    <w:rsid w:val="00E42034"/>
    <w:rsid w:val="00E42687"/>
    <w:rsid w:val="00E42EE3"/>
    <w:rsid w:val="00E4317B"/>
    <w:rsid w:val="00E438EF"/>
    <w:rsid w:val="00E4398A"/>
    <w:rsid w:val="00E43C84"/>
    <w:rsid w:val="00E43D4E"/>
    <w:rsid w:val="00E4423F"/>
    <w:rsid w:val="00E447A4"/>
    <w:rsid w:val="00E44BB8"/>
    <w:rsid w:val="00E45813"/>
    <w:rsid w:val="00E4683E"/>
    <w:rsid w:val="00E477E5"/>
    <w:rsid w:val="00E47984"/>
    <w:rsid w:val="00E500AC"/>
    <w:rsid w:val="00E502B2"/>
    <w:rsid w:val="00E502BD"/>
    <w:rsid w:val="00E50753"/>
    <w:rsid w:val="00E50922"/>
    <w:rsid w:val="00E50D74"/>
    <w:rsid w:val="00E516CC"/>
    <w:rsid w:val="00E51C0E"/>
    <w:rsid w:val="00E52F57"/>
    <w:rsid w:val="00E532E8"/>
    <w:rsid w:val="00E533DE"/>
    <w:rsid w:val="00E53A83"/>
    <w:rsid w:val="00E53BC3"/>
    <w:rsid w:val="00E54557"/>
    <w:rsid w:val="00E54620"/>
    <w:rsid w:val="00E549ED"/>
    <w:rsid w:val="00E54C39"/>
    <w:rsid w:val="00E54FF6"/>
    <w:rsid w:val="00E55BAC"/>
    <w:rsid w:val="00E571E6"/>
    <w:rsid w:val="00E57290"/>
    <w:rsid w:val="00E5733A"/>
    <w:rsid w:val="00E57A4B"/>
    <w:rsid w:val="00E57B16"/>
    <w:rsid w:val="00E57BF6"/>
    <w:rsid w:val="00E57C5E"/>
    <w:rsid w:val="00E60E83"/>
    <w:rsid w:val="00E6105F"/>
    <w:rsid w:val="00E6167D"/>
    <w:rsid w:val="00E61C58"/>
    <w:rsid w:val="00E61C90"/>
    <w:rsid w:val="00E6254D"/>
    <w:rsid w:val="00E635BD"/>
    <w:rsid w:val="00E639FF"/>
    <w:rsid w:val="00E63A57"/>
    <w:rsid w:val="00E63CA2"/>
    <w:rsid w:val="00E63E2D"/>
    <w:rsid w:val="00E64DCD"/>
    <w:rsid w:val="00E64EE0"/>
    <w:rsid w:val="00E6561A"/>
    <w:rsid w:val="00E65DFC"/>
    <w:rsid w:val="00E66739"/>
    <w:rsid w:val="00E66F3D"/>
    <w:rsid w:val="00E66F5F"/>
    <w:rsid w:val="00E6709F"/>
    <w:rsid w:val="00E67349"/>
    <w:rsid w:val="00E67CC6"/>
    <w:rsid w:val="00E70458"/>
    <w:rsid w:val="00E72443"/>
    <w:rsid w:val="00E7252D"/>
    <w:rsid w:val="00E72569"/>
    <w:rsid w:val="00E7259D"/>
    <w:rsid w:val="00E7306E"/>
    <w:rsid w:val="00E741B5"/>
    <w:rsid w:val="00E744BB"/>
    <w:rsid w:val="00E748CF"/>
    <w:rsid w:val="00E74CE7"/>
    <w:rsid w:val="00E75087"/>
    <w:rsid w:val="00E7596C"/>
    <w:rsid w:val="00E761F1"/>
    <w:rsid w:val="00E762B6"/>
    <w:rsid w:val="00E7634B"/>
    <w:rsid w:val="00E7653E"/>
    <w:rsid w:val="00E7655D"/>
    <w:rsid w:val="00E77480"/>
    <w:rsid w:val="00E7762D"/>
    <w:rsid w:val="00E78621"/>
    <w:rsid w:val="00E8006D"/>
    <w:rsid w:val="00E80C30"/>
    <w:rsid w:val="00E814D2"/>
    <w:rsid w:val="00E8200B"/>
    <w:rsid w:val="00E8267F"/>
    <w:rsid w:val="00E82F85"/>
    <w:rsid w:val="00E831DA"/>
    <w:rsid w:val="00E835FB"/>
    <w:rsid w:val="00E839B3"/>
    <w:rsid w:val="00E83E6E"/>
    <w:rsid w:val="00E83F8D"/>
    <w:rsid w:val="00E849E8"/>
    <w:rsid w:val="00E84B31"/>
    <w:rsid w:val="00E84EAA"/>
    <w:rsid w:val="00E85337"/>
    <w:rsid w:val="00E85580"/>
    <w:rsid w:val="00E855CF"/>
    <w:rsid w:val="00E858B3"/>
    <w:rsid w:val="00E85C35"/>
    <w:rsid w:val="00E86729"/>
    <w:rsid w:val="00E867C9"/>
    <w:rsid w:val="00E8710A"/>
    <w:rsid w:val="00E87445"/>
    <w:rsid w:val="00E8751D"/>
    <w:rsid w:val="00E87E52"/>
    <w:rsid w:val="00E87FA2"/>
    <w:rsid w:val="00E90164"/>
    <w:rsid w:val="00E90DB2"/>
    <w:rsid w:val="00E90DB8"/>
    <w:rsid w:val="00E90E5C"/>
    <w:rsid w:val="00E90EF7"/>
    <w:rsid w:val="00E91035"/>
    <w:rsid w:val="00E91268"/>
    <w:rsid w:val="00E92ACF"/>
    <w:rsid w:val="00E93C88"/>
    <w:rsid w:val="00E93E1B"/>
    <w:rsid w:val="00E94E8B"/>
    <w:rsid w:val="00E95044"/>
    <w:rsid w:val="00E95C2E"/>
    <w:rsid w:val="00E96D26"/>
    <w:rsid w:val="00E96DD0"/>
    <w:rsid w:val="00E97184"/>
    <w:rsid w:val="00E973FE"/>
    <w:rsid w:val="00E975E6"/>
    <w:rsid w:val="00E9791A"/>
    <w:rsid w:val="00E97A9F"/>
    <w:rsid w:val="00E97CC5"/>
    <w:rsid w:val="00EA0171"/>
    <w:rsid w:val="00EA05CB"/>
    <w:rsid w:val="00EA0B6E"/>
    <w:rsid w:val="00EA0DDA"/>
    <w:rsid w:val="00EA1415"/>
    <w:rsid w:val="00EA171D"/>
    <w:rsid w:val="00EA2720"/>
    <w:rsid w:val="00EA275D"/>
    <w:rsid w:val="00EA2CCF"/>
    <w:rsid w:val="00EA2D51"/>
    <w:rsid w:val="00EA39B6"/>
    <w:rsid w:val="00EA3A14"/>
    <w:rsid w:val="00EA3BA4"/>
    <w:rsid w:val="00EA3E22"/>
    <w:rsid w:val="00EA42D3"/>
    <w:rsid w:val="00EA431D"/>
    <w:rsid w:val="00EA4BB6"/>
    <w:rsid w:val="00EA6AAE"/>
    <w:rsid w:val="00EA70F8"/>
    <w:rsid w:val="00EA7FA1"/>
    <w:rsid w:val="00EB0249"/>
    <w:rsid w:val="00EB03BE"/>
    <w:rsid w:val="00EB07B1"/>
    <w:rsid w:val="00EB0C04"/>
    <w:rsid w:val="00EB0C6A"/>
    <w:rsid w:val="00EB0ED1"/>
    <w:rsid w:val="00EB1100"/>
    <w:rsid w:val="00EB134E"/>
    <w:rsid w:val="00EB1C8D"/>
    <w:rsid w:val="00EB1C9C"/>
    <w:rsid w:val="00EB1C9F"/>
    <w:rsid w:val="00EB2A50"/>
    <w:rsid w:val="00EB334C"/>
    <w:rsid w:val="00EB37B2"/>
    <w:rsid w:val="00EB3851"/>
    <w:rsid w:val="00EB3D31"/>
    <w:rsid w:val="00EB4062"/>
    <w:rsid w:val="00EB5953"/>
    <w:rsid w:val="00EB5A1D"/>
    <w:rsid w:val="00EB626D"/>
    <w:rsid w:val="00EB7E32"/>
    <w:rsid w:val="00EB7EA1"/>
    <w:rsid w:val="00EB7F11"/>
    <w:rsid w:val="00EC015E"/>
    <w:rsid w:val="00EC03F5"/>
    <w:rsid w:val="00EC0429"/>
    <w:rsid w:val="00EC0A3E"/>
    <w:rsid w:val="00EC0DB9"/>
    <w:rsid w:val="00EC0ED1"/>
    <w:rsid w:val="00EC14EC"/>
    <w:rsid w:val="00EC16B9"/>
    <w:rsid w:val="00EC19E9"/>
    <w:rsid w:val="00EC20CF"/>
    <w:rsid w:val="00EC2136"/>
    <w:rsid w:val="00EC2A30"/>
    <w:rsid w:val="00EC2B7B"/>
    <w:rsid w:val="00EC325E"/>
    <w:rsid w:val="00EC373C"/>
    <w:rsid w:val="00EC3740"/>
    <w:rsid w:val="00EC3754"/>
    <w:rsid w:val="00EC3B2E"/>
    <w:rsid w:val="00EC4BA2"/>
    <w:rsid w:val="00EC4D90"/>
    <w:rsid w:val="00EC516A"/>
    <w:rsid w:val="00EC5231"/>
    <w:rsid w:val="00EC5E0D"/>
    <w:rsid w:val="00EC5E24"/>
    <w:rsid w:val="00EC60DB"/>
    <w:rsid w:val="00EC6187"/>
    <w:rsid w:val="00EC6855"/>
    <w:rsid w:val="00EC6895"/>
    <w:rsid w:val="00EC6913"/>
    <w:rsid w:val="00EC73A3"/>
    <w:rsid w:val="00EC74E4"/>
    <w:rsid w:val="00EC79B4"/>
    <w:rsid w:val="00EC7E17"/>
    <w:rsid w:val="00EC7E7F"/>
    <w:rsid w:val="00EC7FFA"/>
    <w:rsid w:val="00ED0827"/>
    <w:rsid w:val="00ED1012"/>
    <w:rsid w:val="00ED1CA3"/>
    <w:rsid w:val="00ED2873"/>
    <w:rsid w:val="00ED2FE5"/>
    <w:rsid w:val="00ED36EA"/>
    <w:rsid w:val="00ED3DAE"/>
    <w:rsid w:val="00ED43A2"/>
    <w:rsid w:val="00ED4847"/>
    <w:rsid w:val="00ED543E"/>
    <w:rsid w:val="00ED5F52"/>
    <w:rsid w:val="00ED5F56"/>
    <w:rsid w:val="00ED64F2"/>
    <w:rsid w:val="00ED661D"/>
    <w:rsid w:val="00ED673C"/>
    <w:rsid w:val="00ED6AAB"/>
    <w:rsid w:val="00ED6EA3"/>
    <w:rsid w:val="00ED7898"/>
    <w:rsid w:val="00ED7C88"/>
    <w:rsid w:val="00ED7E89"/>
    <w:rsid w:val="00EE05DD"/>
    <w:rsid w:val="00EE0840"/>
    <w:rsid w:val="00EE1290"/>
    <w:rsid w:val="00EE14C8"/>
    <w:rsid w:val="00EE1651"/>
    <w:rsid w:val="00EE214D"/>
    <w:rsid w:val="00EE23BF"/>
    <w:rsid w:val="00EE23D2"/>
    <w:rsid w:val="00EE25F3"/>
    <w:rsid w:val="00EE2A10"/>
    <w:rsid w:val="00EE3002"/>
    <w:rsid w:val="00EE34A3"/>
    <w:rsid w:val="00EE3BA9"/>
    <w:rsid w:val="00EE3BF0"/>
    <w:rsid w:val="00EE4C20"/>
    <w:rsid w:val="00EE50CE"/>
    <w:rsid w:val="00EE56F7"/>
    <w:rsid w:val="00EE5C11"/>
    <w:rsid w:val="00EE62A3"/>
    <w:rsid w:val="00EE661D"/>
    <w:rsid w:val="00EE7231"/>
    <w:rsid w:val="00EE72EA"/>
    <w:rsid w:val="00EE746E"/>
    <w:rsid w:val="00EE76AA"/>
    <w:rsid w:val="00EE784B"/>
    <w:rsid w:val="00EE7869"/>
    <w:rsid w:val="00EE7B86"/>
    <w:rsid w:val="00EE7BAE"/>
    <w:rsid w:val="00EF08AC"/>
    <w:rsid w:val="00EF1673"/>
    <w:rsid w:val="00EF2023"/>
    <w:rsid w:val="00EF2F57"/>
    <w:rsid w:val="00EF2F75"/>
    <w:rsid w:val="00EF34D7"/>
    <w:rsid w:val="00EF4035"/>
    <w:rsid w:val="00EF430A"/>
    <w:rsid w:val="00EF4CDF"/>
    <w:rsid w:val="00EF4E47"/>
    <w:rsid w:val="00EF50C7"/>
    <w:rsid w:val="00EF5AA2"/>
    <w:rsid w:val="00EF5BC9"/>
    <w:rsid w:val="00EF5EA7"/>
    <w:rsid w:val="00EF63B9"/>
    <w:rsid w:val="00EF65A7"/>
    <w:rsid w:val="00EF66E8"/>
    <w:rsid w:val="00EF679B"/>
    <w:rsid w:val="00EF68D2"/>
    <w:rsid w:val="00EF68D8"/>
    <w:rsid w:val="00EF767C"/>
    <w:rsid w:val="00EF7B31"/>
    <w:rsid w:val="00F00211"/>
    <w:rsid w:val="00F0046A"/>
    <w:rsid w:val="00F00B81"/>
    <w:rsid w:val="00F01895"/>
    <w:rsid w:val="00F019DF"/>
    <w:rsid w:val="00F01BAB"/>
    <w:rsid w:val="00F01D32"/>
    <w:rsid w:val="00F01E20"/>
    <w:rsid w:val="00F0233F"/>
    <w:rsid w:val="00F02B79"/>
    <w:rsid w:val="00F02D51"/>
    <w:rsid w:val="00F02DB6"/>
    <w:rsid w:val="00F037BD"/>
    <w:rsid w:val="00F04C10"/>
    <w:rsid w:val="00F04C90"/>
    <w:rsid w:val="00F04F4B"/>
    <w:rsid w:val="00F0563C"/>
    <w:rsid w:val="00F06592"/>
    <w:rsid w:val="00F079AB"/>
    <w:rsid w:val="00F07BB6"/>
    <w:rsid w:val="00F07DA4"/>
    <w:rsid w:val="00F07DD1"/>
    <w:rsid w:val="00F10117"/>
    <w:rsid w:val="00F1064B"/>
    <w:rsid w:val="00F108C2"/>
    <w:rsid w:val="00F10CBF"/>
    <w:rsid w:val="00F110C3"/>
    <w:rsid w:val="00F121F6"/>
    <w:rsid w:val="00F12820"/>
    <w:rsid w:val="00F12871"/>
    <w:rsid w:val="00F12F26"/>
    <w:rsid w:val="00F139D4"/>
    <w:rsid w:val="00F13A6D"/>
    <w:rsid w:val="00F1488A"/>
    <w:rsid w:val="00F14B1C"/>
    <w:rsid w:val="00F14E75"/>
    <w:rsid w:val="00F16380"/>
    <w:rsid w:val="00F168CC"/>
    <w:rsid w:val="00F1719C"/>
    <w:rsid w:val="00F17254"/>
    <w:rsid w:val="00F17966"/>
    <w:rsid w:val="00F202CD"/>
    <w:rsid w:val="00F202D0"/>
    <w:rsid w:val="00F203C6"/>
    <w:rsid w:val="00F21663"/>
    <w:rsid w:val="00F23060"/>
    <w:rsid w:val="00F23873"/>
    <w:rsid w:val="00F24293"/>
    <w:rsid w:val="00F249AC"/>
    <w:rsid w:val="00F24AE6"/>
    <w:rsid w:val="00F2542B"/>
    <w:rsid w:val="00F25534"/>
    <w:rsid w:val="00F256BE"/>
    <w:rsid w:val="00F2681A"/>
    <w:rsid w:val="00F26950"/>
    <w:rsid w:val="00F26A77"/>
    <w:rsid w:val="00F26E78"/>
    <w:rsid w:val="00F271B8"/>
    <w:rsid w:val="00F279C9"/>
    <w:rsid w:val="00F30332"/>
    <w:rsid w:val="00F304A7"/>
    <w:rsid w:val="00F306C0"/>
    <w:rsid w:val="00F30B07"/>
    <w:rsid w:val="00F30B55"/>
    <w:rsid w:val="00F31557"/>
    <w:rsid w:val="00F315F6"/>
    <w:rsid w:val="00F31EFB"/>
    <w:rsid w:val="00F3255F"/>
    <w:rsid w:val="00F346CE"/>
    <w:rsid w:val="00F34770"/>
    <w:rsid w:val="00F34DC9"/>
    <w:rsid w:val="00F358C3"/>
    <w:rsid w:val="00F35BF5"/>
    <w:rsid w:val="00F35C2D"/>
    <w:rsid w:val="00F3611F"/>
    <w:rsid w:val="00F36B78"/>
    <w:rsid w:val="00F37024"/>
    <w:rsid w:val="00F37168"/>
    <w:rsid w:val="00F37470"/>
    <w:rsid w:val="00F376E2"/>
    <w:rsid w:val="00F4002D"/>
    <w:rsid w:val="00F4017E"/>
    <w:rsid w:val="00F40DC2"/>
    <w:rsid w:val="00F41802"/>
    <w:rsid w:val="00F41BB9"/>
    <w:rsid w:val="00F4226C"/>
    <w:rsid w:val="00F42A35"/>
    <w:rsid w:val="00F42C63"/>
    <w:rsid w:val="00F43BD7"/>
    <w:rsid w:val="00F43FB5"/>
    <w:rsid w:val="00F441A4"/>
    <w:rsid w:val="00F44819"/>
    <w:rsid w:val="00F44ED0"/>
    <w:rsid w:val="00F451EE"/>
    <w:rsid w:val="00F4560C"/>
    <w:rsid w:val="00F47293"/>
    <w:rsid w:val="00F5064A"/>
    <w:rsid w:val="00F507D3"/>
    <w:rsid w:val="00F5095D"/>
    <w:rsid w:val="00F50B5D"/>
    <w:rsid w:val="00F50C44"/>
    <w:rsid w:val="00F51360"/>
    <w:rsid w:val="00F52BAB"/>
    <w:rsid w:val="00F52DFF"/>
    <w:rsid w:val="00F52F38"/>
    <w:rsid w:val="00F53911"/>
    <w:rsid w:val="00F53B6A"/>
    <w:rsid w:val="00F53CA6"/>
    <w:rsid w:val="00F53D77"/>
    <w:rsid w:val="00F53F05"/>
    <w:rsid w:val="00F542A4"/>
    <w:rsid w:val="00F544CC"/>
    <w:rsid w:val="00F54771"/>
    <w:rsid w:val="00F54AA5"/>
    <w:rsid w:val="00F54EEE"/>
    <w:rsid w:val="00F55046"/>
    <w:rsid w:val="00F557F0"/>
    <w:rsid w:val="00F559A8"/>
    <w:rsid w:val="00F55AEF"/>
    <w:rsid w:val="00F56694"/>
    <w:rsid w:val="00F57073"/>
    <w:rsid w:val="00F571B2"/>
    <w:rsid w:val="00F57A85"/>
    <w:rsid w:val="00F6008D"/>
    <w:rsid w:val="00F60C5A"/>
    <w:rsid w:val="00F61E5C"/>
    <w:rsid w:val="00F61F67"/>
    <w:rsid w:val="00F620DB"/>
    <w:rsid w:val="00F624A8"/>
    <w:rsid w:val="00F628F4"/>
    <w:rsid w:val="00F62B82"/>
    <w:rsid w:val="00F631AB"/>
    <w:rsid w:val="00F63B23"/>
    <w:rsid w:val="00F63C38"/>
    <w:rsid w:val="00F64905"/>
    <w:rsid w:val="00F64B77"/>
    <w:rsid w:val="00F65D71"/>
    <w:rsid w:val="00F65DF0"/>
    <w:rsid w:val="00F665B3"/>
    <w:rsid w:val="00F675E4"/>
    <w:rsid w:val="00F67B2C"/>
    <w:rsid w:val="00F67ECD"/>
    <w:rsid w:val="00F703AB"/>
    <w:rsid w:val="00F704F9"/>
    <w:rsid w:val="00F70AD5"/>
    <w:rsid w:val="00F70FC2"/>
    <w:rsid w:val="00F7106F"/>
    <w:rsid w:val="00F71B0B"/>
    <w:rsid w:val="00F71BEA"/>
    <w:rsid w:val="00F71BF8"/>
    <w:rsid w:val="00F72571"/>
    <w:rsid w:val="00F73BBD"/>
    <w:rsid w:val="00F743F9"/>
    <w:rsid w:val="00F74AC3"/>
    <w:rsid w:val="00F74B5E"/>
    <w:rsid w:val="00F765E4"/>
    <w:rsid w:val="00F7669D"/>
    <w:rsid w:val="00F7707A"/>
    <w:rsid w:val="00F7727A"/>
    <w:rsid w:val="00F8011D"/>
    <w:rsid w:val="00F80C5A"/>
    <w:rsid w:val="00F811CD"/>
    <w:rsid w:val="00F81640"/>
    <w:rsid w:val="00F8173D"/>
    <w:rsid w:val="00F81F20"/>
    <w:rsid w:val="00F824DD"/>
    <w:rsid w:val="00F8251E"/>
    <w:rsid w:val="00F82561"/>
    <w:rsid w:val="00F82D86"/>
    <w:rsid w:val="00F82FE2"/>
    <w:rsid w:val="00F838CE"/>
    <w:rsid w:val="00F83FE3"/>
    <w:rsid w:val="00F84071"/>
    <w:rsid w:val="00F846EC"/>
    <w:rsid w:val="00F84A2A"/>
    <w:rsid w:val="00F84D80"/>
    <w:rsid w:val="00F8545F"/>
    <w:rsid w:val="00F85582"/>
    <w:rsid w:val="00F85AA4"/>
    <w:rsid w:val="00F85AF6"/>
    <w:rsid w:val="00F863B0"/>
    <w:rsid w:val="00F86AEC"/>
    <w:rsid w:val="00F86D76"/>
    <w:rsid w:val="00F8731C"/>
    <w:rsid w:val="00F87373"/>
    <w:rsid w:val="00F87B11"/>
    <w:rsid w:val="00F87E50"/>
    <w:rsid w:val="00F900A4"/>
    <w:rsid w:val="00F900AD"/>
    <w:rsid w:val="00F90CCE"/>
    <w:rsid w:val="00F91120"/>
    <w:rsid w:val="00F93077"/>
    <w:rsid w:val="00F94170"/>
    <w:rsid w:val="00F944FF"/>
    <w:rsid w:val="00F953A4"/>
    <w:rsid w:val="00F9541E"/>
    <w:rsid w:val="00F961B8"/>
    <w:rsid w:val="00F9723E"/>
    <w:rsid w:val="00F975DA"/>
    <w:rsid w:val="00F979A5"/>
    <w:rsid w:val="00F97BFB"/>
    <w:rsid w:val="00F97C95"/>
    <w:rsid w:val="00F97FB6"/>
    <w:rsid w:val="00FA02D7"/>
    <w:rsid w:val="00FA07AC"/>
    <w:rsid w:val="00FA0C3B"/>
    <w:rsid w:val="00FA0F2F"/>
    <w:rsid w:val="00FA0F4C"/>
    <w:rsid w:val="00FA1121"/>
    <w:rsid w:val="00FA1656"/>
    <w:rsid w:val="00FA1A95"/>
    <w:rsid w:val="00FA1B04"/>
    <w:rsid w:val="00FA27FE"/>
    <w:rsid w:val="00FA29EC"/>
    <w:rsid w:val="00FA2A32"/>
    <w:rsid w:val="00FA2BE1"/>
    <w:rsid w:val="00FA2C75"/>
    <w:rsid w:val="00FA2D67"/>
    <w:rsid w:val="00FA3950"/>
    <w:rsid w:val="00FA3CAA"/>
    <w:rsid w:val="00FA3E8E"/>
    <w:rsid w:val="00FA409C"/>
    <w:rsid w:val="00FA458E"/>
    <w:rsid w:val="00FA4D3C"/>
    <w:rsid w:val="00FA5361"/>
    <w:rsid w:val="00FA542B"/>
    <w:rsid w:val="00FA569F"/>
    <w:rsid w:val="00FA5741"/>
    <w:rsid w:val="00FA5ED3"/>
    <w:rsid w:val="00FA6597"/>
    <w:rsid w:val="00FA6BD9"/>
    <w:rsid w:val="00FA6E04"/>
    <w:rsid w:val="00FA6E69"/>
    <w:rsid w:val="00FA73DB"/>
    <w:rsid w:val="00FA7ABF"/>
    <w:rsid w:val="00FA7ACC"/>
    <w:rsid w:val="00FA7DFA"/>
    <w:rsid w:val="00FB0138"/>
    <w:rsid w:val="00FB0305"/>
    <w:rsid w:val="00FB06FB"/>
    <w:rsid w:val="00FB0D71"/>
    <w:rsid w:val="00FB0DBE"/>
    <w:rsid w:val="00FB1140"/>
    <w:rsid w:val="00FB1A54"/>
    <w:rsid w:val="00FB2047"/>
    <w:rsid w:val="00FB2099"/>
    <w:rsid w:val="00FB21C6"/>
    <w:rsid w:val="00FB2A0F"/>
    <w:rsid w:val="00FB2DE3"/>
    <w:rsid w:val="00FB2F04"/>
    <w:rsid w:val="00FB3811"/>
    <w:rsid w:val="00FB3EF9"/>
    <w:rsid w:val="00FB3FEC"/>
    <w:rsid w:val="00FB43CF"/>
    <w:rsid w:val="00FB451E"/>
    <w:rsid w:val="00FB48FD"/>
    <w:rsid w:val="00FB4919"/>
    <w:rsid w:val="00FB4B16"/>
    <w:rsid w:val="00FB5D9A"/>
    <w:rsid w:val="00FB6141"/>
    <w:rsid w:val="00FB648F"/>
    <w:rsid w:val="00FB77F7"/>
    <w:rsid w:val="00FB78C3"/>
    <w:rsid w:val="00FC0218"/>
    <w:rsid w:val="00FC05A2"/>
    <w:rsid w:val="00FC093A"/>
    <w:rsid w:val="00FC0EF2"/>
    <w:rsid w:val="00FC27C5"/>
    <w:rsid w:val="00FC2BAA"/>
    <w:rsid w:val="00FC4F07"/>
    <w:rsid w:val="00FC5086"/>
    <w:rsid w:val="00FC50B9"/>
    <w:rsid w:val="00FC60C6"/>
    <w:rsid w:val="00FC6152"/>
    <w:rsid w:val="00FC6256"/>
    <w:rsid w:val="00FC78DA"/>
    <w:rsid w:val="00FC7E11"/>
    <w:rsid w:val="00FD0082"/>
    <w:rsid w:val="00FD048F"/>
    <w:rsid w:val="00FD09A9"/>
    <w:rsid w:val="00FD0B05"/>
    <w:rsid w:val="00FD127F"/>
    <w:rsid w:val="00FD233C"/>
    <w:rsid w:val="00FD2FA9"/>
    <w:rsid w:val="00FD2FFB"/>
    <w:rsid w:val="00FD301D"/>
    <w:rsid w:val="00FD36B9"/>
    <w:rsid w:val="00FD3A14"/>
    <w:rsid w:val="00FD3DA0"/>
    <w:rsid w:val="00FD4100"/>
    <w:rsid w:val="00FD445D"/>
    <w:rsid w:val="00FD4F12"/>
    <w:rsid w:val="00FD5808"/>
    <w:rsid w:val="00FD587C"/>
    <w:rsid w:val="00FD5B69"/>
    <w:rsid w:val="00FD5D2C"/>
    <w:rsid w:val="00FD5F17"/>
    <w:rsid w:val="00FD6688"/>
    <w:rsid w:val="00FD69BE"/>
    <w:rsid w:val="00FD6CCC"/>
    <w:rsid w:val="00FD6D89"/>
    <w:rsid w:val="00FD6D95"/>
    <w:rsid w:val="00FD704C"/>
    <w:rsid w:val="00FD73F3"/>
    <w:rsid w:val="00FE002A"/>
    <w:rsid w:val="00FE01CF"/>
    <w:rsid w:val="00FE0208"/>
    <w:rsid w:val="00FE0D38"/>
    <w:rsid w:val="00FE0FD8"/>
    <w:rsid w:val="00FE131E"/>
    <w:rsid w:val="00FE15FC"/>
    <w:rsid w:val="00FE1883"/>
    <w:rsid w:val="00FE1992"/>
    <w:rsid w:val="00FE2342"/>
    <w:rsid w:val="00FE28B6"/>
    <w:rsid w:val="00FE29A9"/>
    <w:rsid w:val="00FE2DA6"/>
    <w:rsid w:val="00FE2ED3"/>
    <w:rsid w:val="00FE2F4B"/>
    <w:rsid w:val="00FE308A"/>
    <w:rsid w:val="00FE3AA7"/>
    <w:rsid w:val="00FE3F90"/>
    <w:rsid w:val="00FE6379"/>
    <w:rsid w:val="00FE6B1F"/>
    <w:rsid w:val="00FE70EC"/>
    <w:rsid w:val="00FE79C0"/>
    <w:rsid w:val="00FF011D"/>
    <w:rsid w:val="00FF0149"/>
    <w:rsid w:val="00FF09F8"/>
    <w:rsid w:val="00FF1F1B"/>
    <w:rsid w:val="00FF2240"/>
    <w:rsid w:val="00FF2843"/>
    <w:rsid w:val="00FF2CD7"/>
    <w:rsid w:val="00FF2F22"/>
    <w:rsid w:val="00FF337C"/>
    <w:rsid w:val="00FF34F9"/>
    <w:rsid w:val="00FF3B33"/>
    <w:rsid w:val="00FF3BE1"/>
    <w:rsid w:val="00FF3CAD"/>
    <w:rsid w:val="00FF3EDE"/>
    <w:rsid w:val="00FF4A84"/>
    <w:rsid w:val="00FF548F"/>
    <w:rsid w:val="00FF6666"/>
    <w:rsid w:val="00FF78A9"/>
    <w:rsid w:val="01038C6D"/>
    <w:rsid w:val="011A7257"/>
    <w:rsid w:val="011DAAB1"/>
    <w:rsid w:val="0123395C"/>
    <w:rsid w:val="015EABC9"/>
    <w:rsid w:val="016DE72F"/>
    <w:rsid w:val="01BA9F0B"/>
    <w:rsid w:val="01C8DAD4"/>
    <w:rsid w:val="01CF43D4"/>
    <w:rsid w:val="020064A3"/>
    <w:rsid w:val="021DA9B9"/>
    <w:rsid w:val="02238299"/>
    <w:rsid w:val="022CD545"/>
    <w:rsid w:val="0247E4B4"/>
    <w:rsid w:val="02839A23"/>
    <w:rsid w:val="02949791"/>
    <w:rsid w:val="02959492"/>
    <w:rsid w:val="029DDF62"/>
    <w:rsid w:val="02CED936"/>
    <w:rsid w:val="02DAC22C"/>
    <w:rsid w:val="03117787"/>
    <w:rsid w:val="032B68EF"/>
    <w:rsid w:val="0331BDDF"/>
    <w:rsid w:val="03AA15DC"/>
    <w:rsid w:val="041B2A91"/>
    <w:rsid w:val="043B8B9E"/>
    <w:rsid w:val="04B3E496"/>
    <w:rsid w:val="04CB5205"/>
    <w:rsid w:val="04CBCE10"/>
    <w:rsid w:val="0529E629"/>
    <w:rsid w:val="054B5847"/>
    <w:rsid w:val="0553D8E0"/>
    <w:rsid w:val="05AA5A1D"/>
    <w:rsid w:val="05C35A41"/>
    <w:rsid w:val="05DB253D"/>
    <w:rsid w:val="06169172"/>
    <w:rsid w:val="062AC12C"/>
    <w:rsid w:val="0642D676"/>
    <w:rsid w:val="06764992"/>
    <w:rsid w:val="06D9CA13"/>
    <w:rsid w:val="06F1597E"/>
    <w:rsid w:val="07003138"/>
    <w:rsid w:val="0706C795"/>
    <w:rsid w:val="070BED39"/>
    <w:rsid w:val="073B7FCC"/>
    <w:rsid w:val="073C0C0D"/>
    <w:rsid w:val="0744BCEC"/>
    <w:rsid w:val="076A01D4"/>
    <w:rsid w:val="076A38A9"/>
    <w:rsid w:val="07819A9E"/>
    <w:rsid w:val="07927048"/>
    <w:rsid w:val="07A191DB"/>
    <w:rsid w:val="07AEA965"/>
    <w:rsid w:val="07BF7D7D"/>
    <w:rsid w:val="07C36A35"/>
    <w:rsid w:val="07C52BC8"/>
    <w:rsid w:val="07E74148"/>
    <w:rsid w:val="07EE965B"/>
    <w:rsid w:val="080C72E9"/>
    <w:rsid w:val="0842BDAE"/>
    <w:rsid w:val="08A61F6B"/>
    <w:rsid w:val="08C799DC"/>
    <w:rsid w:val="08CF9118"/>
    <w:rsid w:val="08E64987"/>
    <w:rsid w:val="090B93B1"/>
    <w:rsid w:val="0928C1A6"/>
    <w:rsid w:val="093C54D8"/>
    <w:rsid w:val="094F9932"/>
    <w:rsid w:val="0989A172"/>
    <w:rsid w:val="098CD56C"/>
    <w:rsid w:val="098FFC9A"/>
    <w:rsid w:val="099E5C7D"/>
    <w:rsid w:val="09AD2B9E"/>
    <w:rsid w:val="09CCD42D"/>
    <w:rsid w:val="09D8B3F1"/>
    <w:rsid w:val="09E1081D"/>
    <w:rsid w:val="09E2CAAB"/>
    <w:rsid w:val="0A10F71D"/>
    <w:rsid w:val="0A3585E5"/>
    <w:rsid w:val="0A411470"/>
    <w:rsid w:val="0AA4B7CF"/>
    <w:rsid w:val="0AB250A6"/>
    <w:rsid w:val="0AC91571"/>
    <w:rsid w:val="0AF535EF"/>
    <w:rsid w:val="0B7861F9"/>
    <w:rsid w:val="0B8DAAD4"/>
    <w:rsid w:val="0BA4AC26"/>
    <w:rsid w:val="0BA7A4FC"/>
    <w:rsid w:val="0BD523BD"/>
    <w:rsid w:val="0BE2FA24"/>
    <w:rsid w:val="0C1B2D04"/>
    <w:rsid w:val="0C3305C7"/>
    <w:rsid w:val="0C4D57B9"/>
    <w:rsid w:val="0C583226"/>
    <w:rsid w:val="0CE326FE"/>
    <w:rsid w:val="0CE5E985"/>
    <w:rsid w:val="0D064A4F"/>
    <w:rsid w:val="0D15A94B"/>
    <w:rsid w:val="0D380E29"/>
    <w:rsid w:val="0D3A9347"/>
    <w:rsid w:val="0D707973"/>
    <w:rsid w:val="0D71D18F"/>
    <w:rsid w:val="0DDDD4C4"/>
    <w:rsid w:val="0E2EECB7"/>
    <w:rsid w:val="0E30C2F9"/>
    <w:rsid w:val="0E3A2215"/>
    <w:rsid w:val="0E73BC68"/>
    <w:rsid w:val="0F4DF88F"/>
    <w:rsid w:val="0F572AFE"/>
    <w:rsid w:val="0F7E33AD"/>
    <w:rsid w:val="0F8DB3AF"/>
    <w:rsid w:val="0FA95554"/>
    <w:rsid w:val="0FAB3BC7"/>
    <w:rsid w:val="0FE3AC10"/>
    <w:rsid w:val="0FFF5449"/>
    <w:rsid w:val="102A2084"/>
    <w:rsid w:val="102FD768"/>
    <w:rsid w:val="103EC994"/>
    <w:rsid w:val="1050E7F0"/>
    <w:rsid w:val="1053E0AD"/>
    <w:rsid w:val="1080E34A"/>
    <w:rsid w:val="109B08E3"/>
    <w:rsid w:val="10D0B168"/>
    <w:rsid w:val="11180757"/>
    <w:rsid w:val="111CBE29"/>
    <w:rsid w:val="118E5A63"/>
    <w:rsid w:val="11947EE0"/>
    <w:rsid w:val="11B24D96"/>
    <w:rsid w:val="11E75B7C"/>
    <w:rsid w:val="11EB71FD"/>
    <w:rsid w:val="11FC3CB3"/>
    <w:rsid w:val="12065FC7"/>
    <w:rsid w:val="122527B8"/>
    <w:rsid w:val="1236032A"/>
    <w:rsid w:val="1266ECE1"/>
    <w:rsid w:val="12743B83"/>
    <w:rsid w:val="12C14C8C"/>
    <w:rsid w:val="13145E9A"/>
    <w:rsid w:val="132CC10E"/>
    <w:rsid w:val="13316AA7"/>
    <w:rsid w:val="13342C4C"/>
    <w:rsid w:val="1346B2B9"/>
    <w:rsid w:val="1358B69B"/>
    <w:rsid w:val="1360F29D"/>
    <w:rsid w:val="13709F38"/>
    <w:rsid w:val="1372F5A5"/>
    <w:rsid w:val="13C10A27"/>
    <w:rsid w:val="1414364B"/>
    <w:rsid w:val="142148D6"/>
    <w:rsid w:val="143B829B"/>
    <w:rsid w:val="143FD281"/>
    <w:rsid w:val="14488955"/>
    <w:rsid w:val="146BDE7C"/>
    <w:rsid w:val="146C1785"/>
    <w:rsid w:val="148C9955"/>
    <w:rsid w:val="149CD3AD"/>
    <w:rsid w:val="14C11423"/>
    <w:rsid w:val="14C65B85"/>
    <w:rsid w:val="14CB547C"/>
    <w:rsid w:val="14E3FA0B"/>
    <w:rsid w:val="1503488B"/>
    <w:rsid w:val="15161299"/>
    <w:rsid w:val="152CE176"/>
    <w:rsid w:val="1546FF5E"/>
    <w:rsid w:val="154CA668"/>
    <w:rsid w:val="1579A823"/>
    <w:rsid w:val="15872116"/>
    <w:rsid w:val="15A61AC9"/>
    <w:rsid w:val="15E95145"/>
    <w:rsid w:val="15F10B9E"/>
    <w:rsid w:val="160A012A"/>
    <w:rsid w:val="16227FDA"/>
    <w:rsid w:val="164BA9AD"/>
    <w:rsid w:val="164FCCFA"/>
    <w:rsid w:val="1650417B"/>
    <w:rsid w:val="1656107B"/>
    <w:rsid w:val="165D7BFC"/>
    <w:rsid w:val="16688A1C"/>
    <w:rsid w:val="16F6B093"/>
    <w:rsid w:val="172B42A9"/>
    <w:rsid w:val="17E06169"/>
    <w:rsid w:val="17F9E7F5"/>
    <w:rsid w:val="17FA1AC6"/>
    <w:rsid w:val="18450C7A"/>
    <w:rsid w:val="1869115F"/>
    <w:rsid w:val="1883F977"/>
    <w:rsid w:val="188CA3EF"/>
    <w:rsid w:val="18A138C5"/>
    <w:rsid w:val="1917FE69"/>
    <w:rsid w:val="199BCA28"/>
    <w:rsid w:val="19D3BED9"/>
    <w:rsid w:val="19DF0048"/>
    <w:rsid w:val="1A23177B"/>
    <w:rsid w:val="1A521E10"/>
    <w:rsid w:val="1AA03613"/>
    <w:rsid w:val="1AA88840"/>
    <w:rsid w:val="1B144467"/>
    <w:rsid w:val="1B227B07"/>
    <w:rsid w:val="1B4E14B0"/>
    <w:rsid w:val="1BABF2F9"/>
    <w:rsid w:val="1C44960A"/>
    <w:rsid w:val="1C621410"/>
    <w:rsid w:val="1C7D2D91"/>
    <w:rsid w:val="1C977964"/>
    <w:rsid w:val="1C9A091A"/>
    <w:rsid w:val="1CAC4AA8"/>
    <w:rsid w:val="1CC4805C"/>
    <w:rsid w:val="1CC8F442"/>
    <w:rsid w:val="1CD60BCC"/>
    <w:rsid w:val="1CFF670B"/>
    <w:rsid w:val="1D55ECA8"/>
    <w:rsid w:val="1D662B60"/>
    <w:rsid w:val="1D67818E"/>
    <w:rsid w:val="1D6ABDEC"/>
    <w:rsid w:val="1D98BEC0"/>
    <w:rsid w:val="1DB03628"/>
    <w:rsid w:val="1DDBCC50"/>
    <w:rsid w:val="1DDD12A4"/>
    <w:rsid w:val="1DF6FE17"/>
    <w:rsid w:val="1E82E433"/>
    <w:rsid w:val="1E856E50"/>
    <w:rsid w:val="1E8D8EFB"/>
    <w:rsid w:val="1ED84617"/>
    <w:rsid w:val="1EDAA990"/>
    <w:rsid w:val="1EFA18AC"/>
    <w:rsid w:val="1F8C1B75"/>
    <w:rsid w:val="1FECE089"/>
    <w:rsid w:val="1FF25922"/>
    <w:rsid w:val="2017F065"/>
    <w:rsid w:val="2032040C"/>
    <w:rsid w:val="207D9D2E"/>
    <w:rsid w:val="209BFB22"/>
    <w:rsid w:val="20B0FAD7"/>
    <w:rsid w:val="20FFA4B9"/>
    <w:rsid w:val="216E6530"/>
    <w:rsid w:val="2170B23B"/>
    <w:rsid w:val="21BFBA8C"/>
    <w:rsid w:val="21E3C3D1"/>
    <w:rsid w:val="21EE73DE"/>
    <w:rsid w:val="21FE148A"/>
    <w:rsid w:val="222ED6A7"/>
    <w:rsid w:val="2236A72B"/>
    <w:rsid w:val="229D0ADD"/>
    <w:rsid w:val="230BEE8E"/>
    <w:rsid w:val="233963BB"/>
    <w:rsid w:val="23689BFF"/>
    <w:rsid w:val="239EC6EE"/>
    <w:rsid w:val="23EA9837"/>
    <w:rsid w:val="242EE58C"/>
    <w:rsid w:val="2434B4CA"/>
    <w:rsid w:val="244A6682"/>
    <w:rsid w:val="244DBA49"/>
    <w:rsid w:val="2457B0DD"/>
    <w:rsid w:val="24677E65"/>
    <w:rsid w:val="246BD361"/>
    <w:rsid w:val="247AA226"/>
    <w:rsid w:val="247D202A"/>
    <w:rsid w:val="247D7A52"/>
    <w:rsid w:val="248C1580"/>
    <w:rsid w:val="2534D091"/>
    <w:rsid w:val="25530CC7"/>
    <w:rsid w:val="259150B3"/>
    <w:rsid w:val="2599C982"/>
    <w:rsid w:val="25A0EB27"/>
    <w:rsid w:val="25BAB11B"/>
    <w:rsid w:val="2605348C"/>
    <w:rsid w:val="260CED66"/>
    <w:rsid w:val="263A492D"/>
    <w:rsid w:val="2663610E"/>
    <w:rsid w:val="266AB621"/>
    <w:rsid w:val="26A58665"/>
    <w:rsid w:val="26B68D4B"/>
    <w:rsid w:val="26BE1AC8"/>
    <w:rsid w:val="26E0D512"/>
    <w:rsid w:val="27111FC7"/>
    <w:rsid w:val="271DBB76"/>
    <w:rsid w:val="274DB4AF"/>
    <w:rsid w:val="275DE5BC"/>
    <w:rsid w:val="2762D56A"/>
    <w:rsid w:val="27C83265"/>
    <w:rsid w:val="27E88E30"/>
    <w:rsid w:val="2805FA9D"/>
    <w:rsid w:val="281247DE"/>
    <w:rsid w:val="281A08CB"/>
    <w:rsid w:val="2834853E"/>
    <w:rsid w:val="28350D03"/>
    <w:rsid w:val="2897F1AC"/>
    <w:rsid w:val="28D602C7"/>
    <w:rsid w:val="28DB8736"/>
    <w:rsid w:val="29004955"/>
    <w:rsid w:val="29046CA2"/>
    <w:rsid w:val="2911A70A"/>
    <w:rsid w:val="29243194"/>
    <w:rsid w:val="2986A603"/>
    <w:rsid w:val="299DDA69"/>
    <w:rsid w:val="29A21937"/>
    <w:rsid w:val="29AF58FA"/>
    <w:rsid w:val="29B58A54"/>
    <w:rsid w:val="29D96CFA"/>
    <w:rsid w:val="29DA5E81"/>
    <w:rsid w:val="2A10D591"/>
    <w:rsid w:val="2A202F8E"/>
    <w:rsid w:val="2A2F44B1"/>
    <w:rsid w:val="2A6F740F"/>
    <w:rsid w:val="2A7CD5B5"/>
    <w:rsid w:val="2A8E875A"/>
    <w:rsid w:val="2AC5EFF1"/>
    <w:rsid w:val="2ACAE3D8"/>
    <w:rsid w:val="2ADA5D89"/>
    <w:rsid w:val="2AED4884"/>
    <w:rsid w:val="2AF1A871"/>
    <w:rsid w:val="2AFF7918"/>
    <w:rsid w:val="2B320640"/>
    <w:rsid w:val="2B404DF3"/>
    <w:rsid w:val="2B61CBE2"/>
    <w:rsid w:val="2B62F659"/>
    <w:rsid w:val="2B790699"/>
    <w:rsid w:val="2B8018AA"/>
    <w:rsid w:val="2B9A308A"/>
    <w:rsid w:val="2BA3C3DC"/>
    <w:rsid w:val="2BB1AF4C"/>
    <w:rsid w:val="2BB26327"/>
    <w:rsid w:val="2BFB2F2A"/>
    <w:rsid w:val="2C32B480"/>
    <w:rsid w:val="2C3E8BEE"/>
    <w:rsid w:val="2C5CA77A"/>
    <w:rsid w:val="2C7C28CB"/>
    <w:rsid w:val="2CA499E0"/>
    <w:rsid w:val="2CD7DE61"/>
    <w:rsid w:val="2CF497D5"/>
    <w:rsid w:val="2CFBE6B0"/>
    <w:rsid w:val="2D16DACB"/>
    <w:rsid w:val="2D3B2179"/>
    <w:rsid w:val="2E197655"/>
    <w:rsid w:val="2E29910D"/>
    <w:rsid w:val="2E3E8BAC"/>
    <w:rsid w:val="2E467837"/>
    <w:rsid w:val="2E496834"/>
    <w:rsid w:val="2E5D5FB6"/>
    <w:rsid w:val="2E623BC4"/>
    <w:rsid w:val="2E98381B"/>
    <w:rsid w:val="2EC24279"/>
    <w:rsid w:val="2EC89535"/>
    <w:rsid w:val="2F00DE40"/>
    <w:rsid w:val="2F086624"/>
    <w:rsid w:val="2F2AAB4B"/>
    <w:rsid w:val="2F59B81B"/>
    <w:rsid w:val="2F7EF050"/>
    <w:rsid w:val="2FB6B756"/>
    <w:rsid w:val="2FC3F637"/>
    <w:rsid w:val="2FF57115"/>
    <w:rsid w:val="30353D05"/>
    <w:rsid w:val="30396551"/>
    <w:rsid w:val="303D195F"/>
    <w:rsid w:val="3069582B"/>
    <w:rsid w:val="30A6242B"/>
    <w:rsid w:val="30BF63BF"/>
    <w:rsid w:val="30C7E1B7"/>
    <w:rsid w:val="30C9B2B7"/>
    <w:rsid w:val="30D14C66"/>
    <w:rsid w:val="3116CF3A"/>
    <w:rsid w:val="312620A4"/>
    <w:rsid w:val="31311F54"/>
    <w:rsid w:val="313858BC"/>
    <w:rsid w:val="314F14C5"/>
    <w:rsid w:val="31663C32"/>
    <w:rsid w:val="31C5D26F"/>
    <w:rsid w:val="31CD1656"/>
    <w:rsid w:val="320624AB"/>
    <w:rsid w:val="32070AB8"/>
    <w:rsid w:val="321D86A0"/>
    <w:rsid w:val="323F8195"/>
    <w:rsid w:val="32799CD9"/>
    <w:rsid w:val="328DE77A"/>
    <w:rsid w:val="32B25BFA"/>
    <w:rsid w:val="32C1AF63"/>
    <w:rsid w:val="3330BF51"/>
    <w:rsid w:val="33505254"/>
    <w:rsid w:val="33747BD6"/>
    <w:rsid w:val="337C368B"/>
    <w:rsid w:val="339EA102"/>
    <w:rsid w:val="33C20FF0"/>
    <w:rsid w:val="33E290DE"/>
    <w:rsid w:val="33EF1176"/>
    <w:rsid w:val="33F69930"/>
    <w:rsid w:val="34256851"/>
    <w:rsid w:val="343AA9CF"/>
    <w:rsid w:val="345FE204"/>
    <w:rsid w:val="346CB591"/>
    <w:rsid w:val="3472EDDB"/>
    <w:rsid w:val="347F2C24"/>
    <w:rsid w:val="34A2F185"/>
    <w:rsid w:val="34AC18D6"/>
    <w:rsid w:val="34CD0585"/>
    <w:rsid w:val="34D90FC4"/>
    <w:rsid w:val="34E23CC7"/>
    <w:rsid w:val="34FAC275"/>
    <w:rsid w:val="35012644"/>
    <w:rsid w:val="3504639D"/>
    <w:rsid w:val="3525BF90"/>
    <w:rsid w:val="353C53D2"/>
    <w:rsid w:val="3559C6BA"/>
    <w:rsid w:val="35A9A80C"/>
    <w:rsid w:val="35B21DDD"/>
    <w:rsid w:val="35D813FF"/>
    <w:rsid w:val="35E712F7"/>
    <w:rsid w:val="35EFEC90"/>
    <w:rsid w:val="360E929E"/>
    <w:rsid w:val="36659945"/>
    <w:rsid w:val="368AEDAB"/>
    <w:rsid w:val="3693E162"/>
    <w:rsid w:val="36A31963"/>
    <w:rsid w:val="36D722BE"/>
    <w:rsid w:val="36DB4529"/>
    <w:rsid w:val="370665DA"/>
    <w:rsid w:val="374FB3DD"/>
    <w:rsid w:val="3783A294"/>
    <w:rsid w:val="37A3BAD7"/>
    <w:rsid w:val="38776F99"/>
    <w:rsid w:val="38F6F206"/>
    <w:rsid w:val="38FA0769"/>
    <w:rsid w:val="394627CD"/>
    <w:rsid w:val="3963836A"/>
    <w:rsid w:val="39B4C79A"/>
    <w:rsid w:val="39D747B9"/>
    <w:rsid w:val="3A07B66E"/>
    <w:rsid w:val="3A112A20"/>
    <w:rsid w:val="3A3058D3"/>
    <w:rsid w:val="3A42D465"/>
    <w:rsid w:val="3A50D643"/>
    <w:rsid w:val="3AE347E1"/>
    <w:rsid w:val="3AF8B1DB"/>
    <w:rsid w:val="3B8AA26F"/>
    <w:rsid w:val="3B91AF81"/>
    <w:rsid w:val="3BA01163"/>
    <w:rsid w:val="3BCE2D05"/>
    <w:rsid w:val="3BEADAA3"/>
    <w:rsid w:val="3BF332C5"/>
    <w:rsid w:val="3BF8A569"/>
    <w:rsid w:val="3BFB4C2C"/>
    <w:rsid w:val="3C4D01CF"/>
    <w:rsid w:val="3C5DE6F7"/>
    <w:rsid w:val="3C6D4636"/>
    <w:rsid w:val="3C6FA416"/>
    <w:rsid w:val="3C8255DE"/>
    <w:rsid w:val="3C89AAF1"/>
    <w:rsid w:val="3CA6C426"/>
    <w:rsid w:val="3CA6D9F5"/>
    <w:rsid w:val="3CB033BB"/>
    <w:rsid w:val="3D0C0C8B"/>
    <w:rsid w:val="3D198284"/>
    <w:rsid w:val="3D2147D1"/>
    <w:rsid w:val="3D2F2FDC"/>
    <w:rsid w:val="3D6017A2"/>
    <w:rsid w:val="3DB11F64"/>
    <w:rsid w:val="3DCB8686"/>
    <w:rsid w:val="3DFF1ECA"/>
    <w:rsid w:val="3E039794"/>
    <w:rsid w:val="3E69A8F3"/>
    <w:rsid w:val="3E746E17"/>
    <w:rsid w:val="3E8934DC"/>
    <w:rsid w:val="3E90EF91"/>
    <w:rsid w:val="3EBD8311"/>
    <w:rsid w:val="3EF40C48"/>
    <w:rsid w:val="3F332558"/>
    <w:rsid w:val="3F4701B0"/>
    <w:rsid w:val="3F56650C"/>
    <w:rsid w:val="3F693E55"/>
    <w:rsid w:val="3F6E9591"/>
    <w:rsid w:val="3F7934C9"/>
    <w:rsid w:val="3F7D957F"/>
    <w:rsid w:val="3F7EF645"/>
    <w:rsid w:val="3F8F51A3"/>
    <w:rsid w:val="3F93E98A"/>
    <w:rsid w:val="3FA9CDFA"/>
    <w:rsid w:val="3FC698F4"/>
    <w:rsid w:val="3FEDE48E"/>
    <w:rsid w:val="400E1EFC"/>
    <w:rsid w:val="402CEB50"/>
    <w:rsid w:val="403E3710"/>
    <w:rsid w:val="40460F8D"/>
    <w:rsid w:val="4076343D"/>
    <w:rsid w:val="4081DFF4"/>
    <w:rsid w:val="408971EA"/>
    <w:rsid w:val="40A802AF"/>
    <w:rsid w:val="40D0684A"/>
    <w:rsid w:val="411E47E3"/>
    <w:rsid w:val="4126289D"/>
    <w:rsid w:val="41320CBE"/>
    <w:rsid w:val="41651432"/>
    <w:rsid w:val="41684198"/>
    <w:rsid w:val="4199B63E"/>
    <w:rsid w:val="42149454"/>
    <w:rsid w:val="422D68DA"/>
    <w:rsid w:val="424B0E7A"/>
    <w:rsid w:val="424BB923"/>
    <w:rsid w:val="42D9FE3C"/>
    <w:rsid w:val="42E65C52"/>
    <w:rsid w:val="4309F996"/>
    <w:rsid w:val="430D1CA4"/>
    <w:rsid w:val="433AB7D6"/>
    <w:rsid w:val="435B07D0"/>
    <w:rsid w:val="43652A02"/>
    <w:rsid w:val="43919107"/>
    <w:rsid w:val="43CE1B25"/>
    <w:rsid w:val="43E623A3"/>
    <w:rsid w:val="43F548A0"/>
    <w:rsid w:val="44033803"/>
    <w:rsid w:val="44535D4F"/>
    <w:rsid w:val="44710308"/>
    <w:rsid w:val="4491DCB3"/>
    <w:rsid w:val="4498AE4D"/>
    <w:rsid w:val="44FE91EB"/>
    <w:rsid w:val="4511932A"/>
    <w:rsid w:val="4517B5E8"/>
    <w:rsid w:val="451E133C"/>
    <w:rsid w:val="45230033"/>
    <w:rsid w:val="4526AE4C"/>
    <w:rsid w:val="452F0B11"/>
    <w:rsid w:val="45346935"/>
    <w:rsid w:val="454A63D3"/>
    <w:rsid w:val="45515F76"/>
    <w:rsid w:val="4568ED4C"/>
    <w:rsid w:val="45B7C9FF"/>
    <w:rsid w:val="45E9E6ED"/>
    <w:rsid w:val="4600EED3"/>
    <w:rsid w:val="460C6A49"/>
    <w:rsid w:val="46426B19"/>
    <w:rsid w:val="464D6DA6"/>
    <w:rsid w:val="4690CBBC"/>
    <w:rsid w:val="46966738"/>
    <w:rsid w:val="46B9AC6C"/>
    <w:rsid w:val="46D0D653"/>
    <w:rsid w:val="46DA6F6B"/>
    <w:rsid w:val="46EE909D"/>
    <w:rsid w:val="470E4019"/>
    <w:rsid w:val="4710D419"/>
    <w:rsid w:val="471F085E"/>
    <w:rsid w:val="4768DE12"/>
    <w:rsid w:val="47C6FC63"/>
    <w:rsid w:val="47D905E3"/>
    <w:rsid w:val="47E9403B"/>
    <w:rsid w:val="47EED441"/>
    <w:rsid w:val="4803E2EE"/>
    <w:rsid w:val="48118D90"/>
    <w:rsid w:val="4861061B"/>
    <w:rsid w:val="4888A6C8"/>
    <w:rsid w:val="48BC19E4"/>
    <w:rsid w:val="48CA0A6F"/>
    <w:rsid w:val="48F16D97"/>
    <w:rsid w:val="48F7F558"/>
    <w:rsid w:val="490AFCB6"/>
    <w:rsid w:val="49221F27"/>
    <w:rsid w:val="495B5F52"/>
    <w:rsid w:val="49BC1F3D"/>
    <w:rsid w:val="49C4BDCE"/>
    <w:rsid w:val="49F7D278"/>
    <w:rsid w:val="4A28469F"/>
    <w:rsid w:val="4A43C149"/>
    <w:rsid w:val="4AA1A247"/>
    <w:rsid w:val="4AB5DCDF"/>
    <w:rsid w:val="4AD23169"/>
    <w:rsid w:val="4B1C1F8B"/>
    <w:rsid w:val="4B5AA05A"/>
    <w:rsid w:val="4B7E33CC"/>
    <w:rsid w:val="4B8EDE45"/>
    <w:rsid w:val="4BA0076A"/>
    <w:rsid w:val="4BB16538"/>
    <w:rsid w:val="4BB365F6"/>
    <w:rsid w:val="4BD0E689"/>
    <w:rsid w:val="4C3594FF"/>
    <w:rsid w:val="4C3FBE64"/>
    <w:rsid w:val="4CC53548"/>
    <w:rsid w:val="4CF10F86"/>
    <w:rsid w:val="4CF22617"/>
    <w:rsid w:val="4D1485B3"/>
    <w:rsid w:val="4D35D804"/>
    <w:rsid w:val="4D639498"/>
    <w:rsid w:val="4D839BD9"/>
    <w:rsid w:val="4D880323"/>
    <w:rsid w:val="4D8C42D3"/>
    <w:rsid w:val="4D967B73"/>
    <w:rsid w:val="4DD389DB"/>
    <w:rsid w:val="4DDA5FD5"/>
    <w:rsid w:val="4DE8A017"/>
    <w:rsid w:val="4E04ACDE"/>
    <w:rsid w:val="4E3145A0"/>
    <w:rsid w:val="4E3D5B72"/>
    <w:rsid w:val="4E71B3B9"/>
    <w:rsid w:val="4E7B9DDD"/>
    <w:rsid w:val="4E816054"/>
    <w:rsid w:val="4EA64F4A"/>
    <w:rsid w:val="4EE7FD0F"/>
    <w:rsid w:val="4F0D3FDC"/>
    <w:rsid w:val="4F126662"/>
    <w:rsid w:val="4F178B96"/>
    <w:rsid w:val="4F1A2B29"/>
    <w:rsid w:val="4F204336"/>
    <w:rsid w:val="4F2CBBEB"/>
    <w:rsid w:val="4F62AE49"/>
    <w:rsid w:val="4F65869F"/>
    <w:rsid w:val="4F7A3E53"/>
    <w:rsid w:val="4FE957D0"/>
    <w:rsid w:val="5005261C"/>
    <w:rsid w:val="501C3F2E"/>
    <w:rsid w:val="509CF6ED"/>
    <w:rsid w:val="50A4F384"/>
    <w:rsid w:val="50E0ACF7"/>
    <w:rsid w:val="5136C25A"/>
    <w:rsid w:val="514FFB87"/>
    <w:rsid w:val="51586EBA"/>
    <w:rsid w:val="518E2E04"/>
    <w:rsid w:val="51A74B2A"/>
    <w:rsid w:val="51AC10CA"/>
    <w:rsid w:val="51FD66C5"/>
    <w:rsid w:val="5214BD27"/>
    <w:rsid w:val="52431B18"/>
    <w:rsid w:val="5249DF60"/>
    <w:rsid w:val="527415FB"/>
    <w:rsid w:val="527FEE4B"/>
    <w:rsid w:val="52861B1B"/>
    <w:rsid w:val="52923AE6"/>
    <w:rsid w:val="52C319D3"/>
    <w:rsid w:val="53160C3E"/>
    <w:rsid w:val="53166C85"/>
    <w:rsid w:val="53368FE6"/>
    <w:rsid w:val="534879F2"/>
    <w:rsid w:val="53657F6E"/>
    <w:rsid w:val="5369D58C"/>
    <w:rsid w:val="538AB7A3"/>
    <w:rsid w:val="538DD938"/>
    <w:rsid w:val="53DC3A37"/>
    <w:rsid w:val="53DEBF55"/>
    <w:rsid w:val="53E117DA"/>
    <w:rsid w:val="542FD4D4"/>
    <w:rsid w:val="547762EC"/>
    <w:rsid w:val="5483355B"/>
    <w:rsid w:val="5492E82E"/>
    <w:rsid w:val="54F00600"/>
    <w:rsid w:val="550EF439"/>
    <w:rsid w:val="5534B810"/>
    <w:rsid w:val="556162F9"/>
    <w:rsid w:val="5572FC3F"/>
    <w:rsid w:val="55896215"/>
    <w:rsid w:val="5590F491"/>
    <w:rsid w:val="55B3E0B1"/>
    <w:rsid w:val="55CE9CA5"/>
    <w:rsid w:val="55EDADBC"/>
    <w:rsid w:val="5601792B"/>
    <w:rsid w:val="560921EB"/>
    <w:rsid w:val="563A9691"/>
    <w:rsid w:val="564319F5"/>
    <w:rsid w:val="56B5CDBB"/>
    <w:rsid w:val="56E4EFB8"/>
    <w:rsid w:val="56F51C7E"/>
    <w:rsid w:val="57359829"/>
    <w:rsid w:val="574CD323"/>
    <w:rsid w:val="576D5497"/>
    <w:rsid w:val="57C48996"/>
    <w:rsid w:val="57C54915"/>
    <w:rsid w:val="57E9FEAE"/>
    <w:rsid w:val="57F89361"/>
    <w:rsid w:val="57FE8176"/>
    <w:rsid w:val="580E12E7"/>
    <w:rsid w:val="5853F568"/>
    <w:rsid w:val="588393CC"/>
    <w:rsid w:val="58A806B7"/>
    <w:rsid w:val="58C986DA"/>
    <w:rsid w:val="59806DDA"/>
    <w:rsid w:val="59AB8DA9"/>
    <w:rsid w:val="59BB0850"/>
    <w:rsid w:val="59BE9FB8"/>
    <w:rsid w:val="59E0945C"/>
    <w:rsid w:val="59F222AE"/>
    <w:rsid w:val="59F7CF13"/>
    <w:rsid w:val="5A0CA057"/>
    <w:rsid w:val="5A2D5B30"/>
    <w:rsid w:val="5A3077C6"/>
    <w:rsid w:val="5A42AF18"/>
    <w:rsid w:val="5A590366"/>
    <w:rsid w:val="5A88762C"/>
    <w:rsid w:val="5AA63BAD"/>
    <w:rsid w:val="5B21047A"/>
    <w:rsid w:val="5B34B17F"/>
    <w:rsid w:val="5B527D3D"/>
    <w:rsid w:val="5B6CC815"/>
    <w:rsid w:val="5B927B1C"/>
    <w:rsid w:val="5BA77499"/>
    <w:rsid w:val="5BCF5E29"/>
    <w:rsid w:val="5BDB8660"/>
    <w:rsid w:val="5C1374BD"/>
    <w:rsid w:val="5C5A8B28"/>
    <w:rsid w:val="5C93C078"/>
    <w:rsid w:val="5C9537AC"/>
    <w:rsid w:val="5CB59971"/>
    <w:rsid w:val="5CD9EB99"/>
    <w:rsid w:val="5CEBA6DB"/>
    <w:rsid w:val="5D03FA57"/>
    <w:rsid w:val="5D1545D1"/>
    <w:rsid w:val="5D78F07A"/>
    <w:rsid w:val="5D93DC82"/>
    <w:rsid w:val="5DAC77FF"/>
    <w:rsid w:val="5DB064FD"/>
    <w:rsid w:val="5DBFB14C"/>
    <w:rsid w:val="5DD691F4"/>
    <w:rsid w:val="5DE25393"/>
    <w:rsid w:val="5E0DA0D8"/>
    <w:rsid w:val="5E5297C7"/>
    <w:rsid w:val="5E7706AE"/>
    <w:rsid w:val="5EA3C24E"/>
    <w:rsid w:val="5EB742D8"/>
    <w:rsid w:val="5EE3B353"/>
    <w:rsid w:val="5EE3C588"/>
    <w:rsid w:val="5EF3565A"/>
    <w:rsid w:val="5EF9446F"/>
    <w:rsid w:val="5F0A6A16"/>
    <w:rsid w:val="5F387487"/>
    <w:rsid w:val="5F555552"/>
    <w:rsid w:val="5F87DBE6"/>
    <w:rsid w:val="5F8FB25F"/>
    <w:rsid w:val="5FB496BD"/>
    <w:rsid w:val="5FC68A12"/>
    <w:rsid w:val="5FEB52C5"/>
    <w:rsid w:val="601C40C3"/>
    <w:rsid w:val="60215AF2"/>
    <w:rsid w:val="60625077"/>
    <w:rsid w:val="6072C200"/>
    <w:rsid w:val="60C1E9F2"/>
    <w:rsid w:val="60D56308"/>
    <w:rsid w:val="61450FC4"/>
    <w:rsid w:val="6155261C"/>
    <w:rsid w:val="61A5AC9F"/>
    <w:rsid w:val="6200B5E9"/>
    <w:rsid w:val="627852B3"/>
    <w:rsid w:val="628705CB"/>
    <w:rsid w:val="6289EF90"/>
    <w:rsid w:val="62A4D913"/>
    <w:rsid w:val="62FB410F"/>
    <w:rsid w:val="62FDDB62"/>
    <w:rsid w:val="633BA572"/>
    <w:rsid w:val="6359A93E"/>
    <w:rsid w:val="63624F3D"/>
    <w:rsid w:val="636C1D9D"/>
    <w:rsid w:val="6372DD6C"/>
    <w:rsid w:val="6397BFF2"/>
    <w:rsid w:val="63BEDAF2"/>
    <w:rsid w:val="63C308D7"/>
    <w:rsid w:val="63F934C4"/>
    <w:rsid w:val="64465A20"/>
    <w:rsid w:val="6481C2BC"/>
    <w:rsid w:val="64960FFB"/>
    <w:rsid w:val="64C3BC59"/>
    <w:rsid w:val="64D6C3B7"/>
    <w:rsid w:val="64D71669"/>
    <w:rsid w:val="64D7C44F"/>
    <w:rsid w:val="6511737B"/>
    <w:rsid w:val="65129F2B"/>
    <w:rsid w:val="656E2BAB"/>
    <w:rsid w:val="656E9742"/>
    <w:rsid w:val="65936F73"/>
    <w:rsid w:val="6598E8EE"/>
    <w:rsid w:val="659904B2"/>
    <w:rsid w:val="65A316B3"/>
    <w:rsid w:val="65A8B22A"/>
    <w:rsid w:val="65A9D44E"/>
    <w:rsid w:val="65BDBB9A"/>
    <w:rsid w:val="65C88C51"/>
    <w:rsid w:val="65D27DE6"/>
    <w:rsid w:val="65E738C1"/>
    <w:rsid w:val="662B0711"/>
    <w:rsid w:val="66645217"/>
    <w:rsid w:val="668995DF"/>
    <w:rsid w:val="668C89F9"/>
    <w:rsid w:val="66DBD1B5"/>
    <w:rsid w:val="670C2DAF"/>
    <w:rsid w:val="671BF638"/>
    <w:rsid w:val="672DB1D6"/>
    <w:rsid w:val="673839AA"/>
    <w:rsid w:val="675A76EE"/>
    <w:rsid w:val="67654E39"/>
    <w:rsid w:val="6772DB96"/>
    <w:rsid w:val="67805367"/>
    <w:rsid w:val="67B1CB34"/>
    <w:rsid w:val="67B88565"/>
    <w:rsid w:val="680C213D"/>
    <w:rsid w:val="68241AAA"/>
    <w:rsid w:val="68539D4A"/>
    <w:rsid w:val="68768DCA"/>
    <w:rsid w:val="68A7DAF2"/>
    <w:rsid w:val="68BE4740"/>
    <w:rsid w:val="68D46EB2"/>
    <w:rsid w:val="6903F152"/>
    <w:rsid w:val="6918B8B6"/>
    <w:rsid w:val="69449223"/>
    <w:rsid w:val="69671364"/>
    <w:rsid w:val="69948120"/>
    <w:rsid w:val="69962031"/>
    <w:rsid w:val="69E9422D"/>
    <w:rsid w:val="69FD1176"/>
    <w:rsid w:val="6A05FB45"/>
    <w:rsid w:val="6A0FB84A"/>
    <w:rsid w:val="6A119F5C"/>
    <w:rsid w:val="6A1269A5"/>
    <w:rsid w:val="6A3F6727"/>
    <w:rsid w:val="6A8CC7A7"/>
    <w:rsid w:val="6A8CF345"/>
    <w:rsid w:val="6AAA49E3"/>
    <w:rsid w:val="6AF33C85"/>
    <w:rsid w:val="6B13227D"/>
    <w:rsid w:val="6B28EA47"/>
    <w:rsid w:val="6B2B1BEA"/>
    <w:rsid w:val="6B3C7324"/>
    <w:rsid w:val="6B49143C"/>
    <w:rsid w:val="6B50541F"/>
    <w:rsid w:val="6BC6981A"/>
    <w:rsid w:val="6BCCE594"/>
    <w:rsid w:val="6BE9EF75"/>
    <w:rsid w:val="6BFD8C8C"/>
    <w:rsid w:val="6C5E0EDC"/>
    <w:rsid w:val="6C6692DF"/>
    <w:rsid w:val="6CBA9A91"/>
    <w:rsid w:val="6CBD4A28"/>
    <w:rsid w:val="6D05EE4E"/>
    <w:rsid w:val="6D0FC8DB"/>
    <w:rsid w:val="6D737081"/>
    <w:rsid w:val="6DA057F1"/>
    <w:rsid w:val="6E28D9FC"/>
    <w:rsid w:val="6E3F49E4"/>
    <w:rsid w:val="6E60378E"/>
    <w:rsid w:val="6E63D898"/>
    <w:rsid w:val="6E7F5438"/>
    <w:rsid w:val="6E996289"/>
    <w:rsid w:val="6E9C3A40"/>
    <w:rsid w:val="6ECFFC90"/>
    <w:rsid w:val="6EDD0DE2"/>
    <w:rsid w:val="6EE70F0E"/>
    <w:rsid w:val="6EEE04BC"/>
    <w:rsid w:val="6F2DB002"/>
    <w:rsid w:val="6FA55B57"/>
    <w:rsid w:val="6FD16752"/>
    <w:rsid w:val="6FEAB773"/>
    <w:rsid w:val="700DCF07"/>
    <w:rsid w:val="701E8930"/>
    <w:rsid w:val="7037191A"/>
    <w:rsid w:val="7044EAFA"/>
    <w:rsid w:val="7072B2C5"/>
    <w:rsid w:val="70AD1BA8"/>
    <w:rsid w:val="70AF6007"/>
    <w:rsid w:val="70B93D4B"/>
    <w:rsid w:val="70C56487"/>
    <w:rsid w:val="70D4D185"/>
    <w:rsid w:val="70D541BF"/>
    <w:rsid w:val="70DDC5C2"/>
    <w:rsid w:val="7128CE00"/>
    <w:rsid w:val="7131C1E1"/>
    <w:rsid w:val="713D9FE3"/>
    <w:rsid w:val="7197BEA7"/>
    <w:rsid w:val="71A62502"/>
    <w:rsid w:val="71E17CCE"/>
    <w:rsid w:val="71EB8B30"/>
    <w:rsid w:val="71F81084"/>
    <w:rsid w:val="720D714C"/>
    <w:rsid w:val="721427FC"/>
    <w:rsid w:val="721D32A7"/>
    <w:rsid w:val="72F23937"/>
    <w:rsid w:val="731F03BB"/>
    <w:rsid w:val="73760FEA"/>
    <w:rsid w:val="7380916D"/>
    <w:rsid w:val="738C2CC4"/>
    <w:rsid w:val="73CC2B85"/>
    <w:rsid w:val="73FCBBF6"/>
    <w:rsid w:val="748FD880"/>
    <w:rsid w:val="749F5A9A"/>
    <w:rsid w:val="74D36A89"/>
    <w:rsid w:val="74ECC8DC"/>
    <w:rsid w:val="75205223"/>
    <w:rsid w:val="759215DB"/>
    <w:rsid w:val="75A8C8F4"/>
    <w:rsid w:val="75C0C261"/>
    <w:rsid w:val="75E621ED"/>
    <w:rsid w:val="75F0F83D"/>
    <w:rsid w:val="76020776"/>
    <w:rsid w:val="7617F6DA"/>
    <w:rsid w:val="7623ACA3"/>
    <w:rsid w:val="762903DF"/>
    <w:rsid w:val="7647AB0D"/>
    <w:rsid w:val="7661BDBE"/>
    <w:rsid w:val="76682245"/>
    <w:rsid w:val="76CB27DB"/>
    <w:rsid w:val="77021172"/>
    <w:rsid w:val="771C4086"/>
    <w:rsid w:val="77219D5B"/>
    <w:rsid w:val="774BACB8"/>
    <w:rsid w:val="774E200B"/>
    <w:rsid w:val="777A91A8"/>
    <w:rsid w:val="7818B952"/>
    <w:rsid w:val="78933D59"/>
    <w:rsid w:val="78FA0C06"/>
    <w:rsid w:val="78FC6392"/>
    <w:rsid w:val="7906B56E"/>
    <w:rsid w:val="7936F482"/>
    <w:rsid w:val="79448920"/>
    <w:rsid w:val="797DD4DE"/>
    <w:rsid w:val="798032BE"/>
    <w:rsid w:val="79AE30BF"/>
    <w:rsid w:val="79CE76FE"/>
    <w:rsid w:val="79D631B3"/>
    <w:rsid w:val="79E3DA7D"/>
    <w:rsid w:val="7A0A13D0"/>
    <w:rsid w:val="7A3FC826"/>
    <w:rsid w:val="7A6B106C"/>
    <w:rsid w:val="7A962680"/>
    <w:rsid w:val="7ABED421"/>
    <w:rsid w:val="7AD71B28"/>
    <w:rsid w:val="7AFEDEB3"/>
    <w:rsid w:val="7B042FB7"/>
    <w:rsid w:val="7B0F9205"/>
    <w:rsid w:val="7B217C9A"/>
    <w:rsid w:val="7B3C14B5"/>
    <w:rsid w:val="7B7A8F92"/>
    <w:rsid w:val="7B7B54C0"/>
    <w:rsid w:val="7BC23955"/>
    <w:rsid w:val="7C1618CE"/>
    <w:rsid w:val="7C559B7F"/>
    <w:rsid w:val="7C8769F1"/>
    <w:rsid w:val="7CDE3E66"/>
    <w:rsid w:val="7CED64F8"/>
    <w:rsid w:val="7D2BC02F"/>
    <w:rsid w:val="7D376FC0"/>
    <w:rsid w:val="7D3C90AD"/>
    <w:rsid w:val="7D3ECC06"/>
    <w:rsid w:val="7D5692A2"/>
    <w:rsid w:val="7D81EBBD"/>
    <w:rsid w:val="7D82668F"/>
    <w:rsid w:val="7D8E9D62"/>
    <w:rsid w:val="7EA2E440"/>
    <w:rsid w:val="7EABA6A7"/>
    <w:rsid w:val="7EB2A1AB"/>
    <w:rsid w:val="7EDE2C9C"/>
    <w:rsid w:val="7EE02C0D"/>
    <w:rsid w:val="7EE0806A"/>
    <w:rsid w:val="7EEE7D1F"/>
    <w:rsid w:val="7F44A44D"/>
    <w:rsid w:val="7F47C0CA"/>
    <w:rsid w:val="7FCE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038EC1"/>
  <w15:chartTrackingRefBased/>
  <w15:docId w15:val="{D1B2CAF5-E7A7-46F6-BDCB-500C4123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A58"/>
    <w:rPr>
      <w:rFonts w:ascii="Times New Roman" w:hAnsi="Times New Roman"/>
      <w:sz w:val="24"/>
      <w:szCs w:val="24"/>
      <w:lang w:val="hu-HU"/>
    </w:rPr>
  </w:style>
  <w:style w:type="paragraph" w:styleId="Heading1">
    <w:name w:val="heading 1"/>
    <w:basedOn w:val="Normal"/>
    <w:next w:val="Normal"/>
    <w:link w:val="Heading1Char1"/>
    <w:uiPriority w:val="9"/>
    <w:qFormat/>
    <w:rsid w:val="70C56487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70C56487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70C5648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4161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54161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54161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54161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0C5648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0C5648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70C5648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0C56487"/>
    <w:rPr>
      <w:rFonts w:ascii="Times New Roman" w:hAnsi="Times New Roman"/>
      <w:sz w:val="24"/>
      <w:szCs w:val="24"/>
      <w:lang w:val="hu-HU"/>
    </w:rPr>
  </w:style>
  <w:style w:type="paragraph" w:styleId="Footer">
    <w:name w:val="footer"/>
    <w:basedOn w:val="Normal"/>
    <w:link w:val="FooterChar"/>
    <w:uiPriority w:val="99"/>
    <w:unhideWhenUsed/>
    <w:rsid w:val="70C5648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0C56487"/>
    <w:rPr>
      <w:rFonts w:ascii="Times New Roman" w:hAnsi="Times New Roman"/>
      <w:sz w:val="24"/>
      <w:szCs w:val="24"/>
      <w:lang w:val="hu-HU"/>
    </w:rPr>
  </w:style>
  <w:style w:type="paragraph" w:customStyle="1" w:styleId="Cmsor21">
    <w:name w:val="Címsor 21"/>
    <w:basedOn w:val="Heading2"/>
    <w:next w:val="Normal"/>
    <w:link w:val="Heading2Char"/>
    <w:uiPriority w:val="1"/>
    <w:rsid w:val="70C56487"/>
    <w:rPr>
      <w:rFonts w:ascii="Roboto" w:hAnsi="Roboto"/>
      <w:color w:val="4053A0"/>
      <w:sz w:val="36"/>
      <w:szCs w:val="36"/>
    </w:rPr>
  </w:style>
  <w:style w:type="paragraph" w:customStyle="1" w:styleId="Cmsor31">
    <w:name w:val="Címsor 31"/>
    <w:basedOn w:val="Heading3"/>
    <w:next w:val="Normal"/>
    <w:link w:val="Heading3Char"/>
    <w:uiPriority w:val="1"/>
    <w:rsid w:val="70C56487"/>
    <w:rPr>
      <w:rFonts w:ascii="Roboto" w:hAnsi="Roboto"/>
      <w:color w:val="4053A0"/>
      <w:sz w:val="32"/>
      <w:szCs w:val="32"/>
    </w:rPr>
  </w:style>
  <w:style w:type="character" w:customStyle="1" w:styleId="Heading1Char1">
    <w:name w:val="Heading 1 Char1"/>
    <w:basedOn w:val="DefaultParagraphFont"/>
    <w:link w:val="Heading1"/>
    <w:uiPriority w:val="9"/>
    <w:rsid w:val="70C5648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hu-HU"/>
    </w:rPr>
  </w:style>
  <w:style w:type="character" w:customStyle="1" w:styleId="Heading2Char">
    <w:name w:val="Heading 2 Char"/>
    <w:basedOn w:val="Heading1Char1"/>
    <w:link w:val="Cmsor21"/>
    <w:uiPriority w:val="1"/>
    <w:rsid w:val="70C56487"/>
    <w:rPr>
      <w:rFonts w:ascii="Roboto" w:eastAsiaTheme="majorEastAsia" w:hAnsi="Roboto" w:cstheme="majorBidi"/>
      <w:noProof w:val="0"/>
      <w:color w:val="4053A0"/>
      <w:sz w:val="36"/>
      <w:szCs w:val="36"/>
      <w:lang w:val="hu-HU"/>
    </w:rPr>
  </w:style>
  <w:style w:type="paragraph" w:customStyle="1" w:styleId="Cmsor11">
    <w:name w:val="Címsor 11"/>
    <w:basedOn w:val="Heading1"/>
    <w:next w:val="Normal"/>
    <w:link w:val="Heading1Char"/>
    <w:uiPriority w:val="1"/>
    <w:rsid w:val="70C56487"/>
    <w:rPr>
      <w:rFonts w:ascii="Roboto" w:hAnsi="Roboto"/>
      <w:color w:val="4053A0"/>
      <w:sz w:val="44"/>
      <w:szCs w:val="44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70C5648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Heading2Char1"/>
    <w:link w:val="Cmsor31"/>
    <w:uiPriority w:val="1"/>
    <w:rsid w:val="70C56487"/>
    <w:rPr>
      <w:rFonts w:ascii="Roboto" w:eastAsiaTheme="majorEastAsia" w:hAnsi="Roboto" w:cstheme="majorBidi"/>
      <w:noProof w:val="0"/>
      <w:color w:val="4053A0"/>
      <w:sz w:val="32"/>
      <w:szCs w:val="32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70C5648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70C56487"/>
    <w:rPr>
      <w:rFonts w:asciiTheme="majorHAnsi" w:eastAsiaTheme="majorEastAsia" w:hAnsiTheme="majorHAnsi" w:cstheme="majorBidi"/>
      <w:noProof w:val="0"/>
      <w:sz w:val="56"/>
      <w:szCs w:val="56"/>
      <w:lang w:val="hu-HU"/>
    </w:rPr>
  </w:style>
  <w:style w:type="character" w:customStyle="1" w:styleId="Heading1Char">
    <w:name w:val="Heading 1 Char"/>
    <w:basedOn w:val="TitleChar"/>
    <w:link w:val="Cmsor11"/>
    <w:uiPriority w:val="1"/>
    <w:rsid w:val="70C56487"/>
    <w:rPr>
      <w:rFonts w:ascii="Roboto" w:eastAsiaTheme="majorEastAsia" w:hAnsi="Roboto" w:cstheme="majorBidi"/>
      <w:noProof w:val="0"/>
      <w:color w:val="4053A0"/>
      <w:sz w:val="44"/>
      <w:szCs w:val="44"/>
      <w:lang w:val="hu-HU"/>
    </w:rPr>
  </w:style>
  <w:style w:type="paragraph" w:styleId="ListParagraph">
    <w:name w:val="List Paragraph"/>
    <w:basedOn w:val="Normal"/>
    <w:uiPriority w:val="34"/>
    <w:qFormat/>
    <w:rsid w:val="70C56487"/>
    <w:pPr>
      <w:ind w:left="720"/>
      <w:contextualSpacing/>
    </w:pPr>
  </w:style>
  <w:style w:type="character" w:customStyle="1" w:styleId="Heading3Char1">
    <w:name w:val="Heading 3 Char1"/>
    <w:basedOn w:val="DefaultParagraphFont"/>
    <w:link w:val="Heading3"/>
    <w:uiPriority w:val="9"/>
    <w:semiHidden/>
    <w:rsid w:val="70C56487"/>
    <w:rPr>
      <w:rFonts w:asciiTheme="majorHAnsi" w:eastAsiaTheme="majorEastAsia" w:hAnsiTheme="majorHAnsi" w:cstheme="majorBidi"/>
      <w:color w:val="1F3763"/>
      <w:sz w:val="24"/>
      <w:szCs w:val="24"/>
      <w:lang w:val="hu-HU"/>
    </w:rPr>
  </w:style>
  <w:style w:type="table" w:styleId="TableGrid">
    <w:name w:val="Table Grid"/>
    <w:basedOn w:val="TableNormal"/>
    <w:uiPriority w:val="59"/>
    <w:rsid w:val="00507A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507A5C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rsid w:val="70C56487"/>
    <w:pPr>
      <w:tabs>
        <w:tab w:val="left" w:pos="284"/>
        <w:tab w:val="right" w:leader="dot" w:pos="9062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rsid w:val="70C56487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rsid w:val="70C56487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70C56487"/>
    <w:rPr>
      <w:lang w:eastAsia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0C5648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FootnoteReference">
    <w:name w:val="footnote reference"/>
    <w:basedOn w:val="DefaultParagraphFont"/>
    <w:uiPriority w:val="99"/>
    <w:semiHidden/>
    <w:unhideWhenUsed/>
    <w:rsid w:val="00B5110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70C56487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70C56487"/>
    <w:pPr>
      <w:spacing w:after="0"/>
    </w:pPr>
  </w:style>
  <w:style w:type="paragraph" w:customStyle="1" w:styleId="Heading1Quizion">
    <w:name w:val="Heading 1 Quizion"/>
    <w:basedOn w:val="Heading1"/>
    <w:link w:val="Heading1QuizionChar"/>
    <w:qFormat/>
    <w:rsid w:val="00044BEF"/>
    <w:pPr>
      <w:spacing w:after="160"/>
      <w:ind w:left="142" w:firstLine="425"/>
      <w:jc w:val="both"/>
    </w:pPr>
    <w:rPr>
      <w:rFonts w:ascii="Montserrat" w:hAnsi="Montserrat"/>
      <w:color w:val="4053A0"/>
    </w:rPr>
  </w:style>
  <w:style w:type="paragraph" w:customStyle="1" w:styleId="Heading2Quizion">
    <w:name w:val="Heading 2 Quizion"/>
    <w:basedOn w:val="Heading2"/>
    <w:link w:val="Heading2QuizionChar"/>
    <w:qFormat/>
    <w:rsid w:val="00044BEF"/>
    <w:pPr>
      <w:spacing w:before="160" w:after="120"/>
      <w:ind w:left="142" w:firstLine="425"/>
      <w:jc w:val="both"/>
    </w:pPr>
    <w:rPr>
      <w:rFonts w:ascii="Montserrat" w:hAnsi="Montserrat"/>
      <w:sz w:val="28"/>
      <w:szCs w:val="28"/>
    </w:rPr>
  </w:style>
  <w:style w:type="character" w:customStyle="1" w:styleId="Heading1QuizionChar">
    <w:name w:val="Heading 1 Quizion Char"/>
    <w:basedOn w:val="Heading1Char1"/>
    <w:link w:val="Heading1Quizion"/>
    <w:rsid w:val="00044BEF"/>
    <w:rPr>
      <w:rFonts w:ascii="Montserrat" w:eastAsiaTheme="majorEastAsia" w:hAnsi="Montserrat" w:cstheme="majorBidi"/>
      <w:noProof w:val="0"/>
      <w:color w:val="4053A0"/>
      <w:sz w:val="32"/>
      <w:szCs w:val="32"/>
      <w:lang w:val="hu-HU"/>
    </w:rPr>
  </w:style>
  <w:style w:type="paragraph" w:customStyle="1" w:styleId="TitleQuizion">
    <w:name w:val="Title Quizion"/>
    <w:basedOn w:val="Title"/>
    <w:link w:val="TitleQuizionChar"/>
    <w:qFormat/>
    <w:rsid w:val="00044BEF"/>
    <w:pPr>
      <w:spacing w:before="240" w:after="320"/>
      <w:ind w:left="142" w:firstLine="425"/>
      <w:jc w:val="both"/>
    </w:pPr>
    <w:rPr>
      <w:rFonts w:ascii="Montserrat" w:hAnsi="Montserrat"/>
    </w:rPr>
  </w:style>
  <w:style w:type="character" w:customStyle="1" w:styleId="Heading2QuizionChar">
    <w:name w:val="Heading 2 Quizion Char"/>
    <w:basedOn w:val="Heading2Char1"/>
    <w:link w:val="Heading2Quizion"/>
    <w:rsid w:val="00044BEF"/>
    <w:rPr>
      <w:rFonts w:ascii="Montserrat" w:eastAsiaTheme="majorEastAsia" w:hAnsi="Montserrat" w:cstheme="majorBidi"/>
      <w:noProof w:val="0"/>
      <w:color w:val="2F5496" w:themeColor="accent1" w:themeShade="BF"/>
      <w:sz w:val="28"/>
      <w:szCs w:val="28"/>
      <w:lang w:val="hu-HU"/>
    </w:rPr>
  </w:style>
  <w:style w:type="character" w:customStyle="1" w:styleId="TitleQuizionChar">
    <w:name w:val="Title Quizion Char"/>
    <w:basedOn w:val="TitleChar"/>
    <w:link w:val="TitleQuizion"/>
    <w:rsid w:val="00044BEF"/>
    <w:rPr>
      <w:rFonts w:ascii="Montserrat" w:eastAsiaTheme="majorEastAsia" w:hAnsi="Montserrat" w:cstheme="majorBidi"/>
      <w:noProof w:val="0"/>
      <w:sz w:val="56"/>
      <w:szCs w:val="56"/>
      <w:lang w:val="hu-HU"/>
    </w:rPr>
  </w:style>
  <w:style w:type="paragraph" w:customStyle="1" w:styleId="Heading3Quizion">
    <w:name w:val="Heading 3 Quizion"/>
    <w:basedOn w:val="Heading3"/>
    <w:link w:val="Heading3QuizionChar"/>
    <w:uiPriority w:val="1"/>
    <w:qFormat/>
    <w:rsid w:val="00044BEF"/>
    <w:pPr>
      <w:spacing w:before="120" w:after="120"/>
      <w:ind w:left="142" w:firstLine="425"/>
      <w:jc w:val="both"/>
    </w:pPr>
    <w:rPr>
      <w:rFonts w:ascii="Montserrat" w:hAnsi="Montserrat"/>
      <w:color w:val="2F5496" w:themeColor="accent1" w:themeShade="BF"/>
    </w:rPr>
  </w:style>
  <w:style w:type="character" w:customStyle="1" w:styleId="Heading3QuizionChar">
    <w:name w:val="Heading 3 Quizion Char"/>
    <w:basedOn w:val="Heading3Char1"/>
    <w:link w:val="Heading3Quizion"/>
    <w:uiPriority w:val="1"/>
    <w:rsid w:val="00044BEF"/>
    <w:rPr>
      <w:rFonts w:ascii="Montserrat" w:eastAsiaTheme="majorEastAsia" w:hAnsi="Montserrat" w:cstheme="majorBidi"/>
      <w:color w:val="2F5496" w:themeColor="accent1" w:themeShade="BF"/>
      <w:sz w:val="24"/>
      <w:szCs w:val="24"/>
      <w:lang w:val="hu-HU"/>
    </w:rPr>
  </w:style>
  <w:style w:type="paragraph" w:customStyle="1" w:styleId="Normlbehzssal">
    <w:name w:val="Normál behúzással"/>
    <w:basedOn w:val="Normal"/>
    <w:uiPriority w:val="1"/>
    <w:qFormat/>
    <w:rsid w:val="70C56487"/>
    <w:pPr>
      <w:ind w:left="142" w:firstLine="425"/>
      <w:jc w:val="both"/>
    </w:pPr>
  </w:style>
  <w:style w:type="paragraph" w:styleId="TOC4">
    <w:name w:val="toc 4"/>
    <w:basedOn w:val="Normal"/>
    <w:next w:val="Normal"/>
    <w:uiPriority w:val="39"/>
    <w:unhideWhenUsed/>
    <w:rsid w:val="70C56487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rsid w:val="70C56487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rsid w:val="70C56487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rsid w:val="70C56487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rsid w:val="70C56487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rsid w:val="70C56487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70C5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1A4A57"/>
    <w:rPr>
      <w:sz w:val="16"/>
      <w:szCs w:val="16"/>
    </w:rPr>
  </w:style>
  <w:style w:type="paragraph" w:customStyle="1" w:styleId="APIVgpontCm">
    <w:name w:val="API Végpont Cím"/>
    <w:basedOn w:val="Normal"/>
    <w:next w:val="Normal"/>
    <w:link w:val="APIVgpontCmChar"/>
    <w:autoRedefine/>
    <w:qFormat/>
    <w:rsid w:val="00481A84"/>
    <w:pPr>
      <w:spacing w:after="0" w:line="240" w:lineRule="auto"/>
      <w:jc w:val="center"/>
    </w:pPr>
    <w:rPr>
      <w:rFonts w:ascii="Montserrat SemiBold" w:eastAsia="Roboto" w:hAnsi="Montserrat SemiBold" w:cs="Roboto"/>
      <w:sz w:val="32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70C564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70C56487"/>
    <w:rPr>
      <w:rFonts w:ascii="Times New Roman" w:eastAsiaTheme="minorEastAsia" w:hAnsi="Times New Roman" w:cstheme="minorBidi"/>
      <w:b/>
      <w:bCs/>
      <w:noProof w:val="0"/>
      <w:sz w:val="20"/>
      <w:szCs w:val="20"/>
      <w:lang w:val="hu-H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70C5648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EndnoteReference">
    <w:name w:val="endnote reference"/>
    <w:basedOn w:val="DefaultParagraphFont"/>
    <w:uiPriority w:val="99"/>
    <w:semiHidden/>
    <w:unhideWhenUsed/>
    <w:rsid w:val="0020780F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161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0A5416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16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70C5648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rsid w:val="70C5648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rsid w:val="70C56487"/>
    <w:rPr>
      <w:rFonts w:asciiTheme="majorHAnsi" w:eastAsiaTheme="majorEastAsia" w:hAnsiTheme="majorHAnsi" w:cstheme="majorBidi"/>
      <w:color w:val="1F3763"/>
      <w:sz w:val="24"/>
      <w:szCs w:val="24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rsid w:val="70C56487"/>
    <w:rPr>
      <w:rFonts w:asciiTheme="majorHAnsi" w:eastAsiaTheme="majorEastAsia" w:hAnsiTheme="majorHAnsi" w:cstheme="majorBidi"/>
      <w:i/>
      <w:iCs/>
      <w:color w:val="1F3763"/>
      <w:sz w:val="24"/>
      <w:szCs w:val="24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rsid w:val="70C56487"/>
    <w:rPr>
      <w:rFonts w:asciiTheme="majorHAnsi" w:eastAsiaTheme="majorEastAsia" w:hAnsiTheme="majorHAnsi" w:cstheme="majorBidi"/>
      <w:noProof w:val="0"/>
      <w:color w:val="272727"/>
      <w:sz w:val="21"/>
      <w:szCs w:val="21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rsid w:val="70C5648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hu-HU"/>
    </w:rPr>
  </w:style>
  <w:style w:type="character" w:customStyle="1" w:styleId="SubtitleChar">
    <w:name w:val="Subtitle Char"/>
    <w:basedOn w:val="DefaultParagraphFont"/>
    <w:link w:val="Subtitle"/>
    <w:uiPriority w:val="11"/>
    <w:rsid w:val="70C56487"/>
    <w:rPr>
      <w:rFonts w:ascii="Times New Roman" w:eastAsiaTheme="minorEastAsia" w:hAnsi="Times New Roman"/>
      <w:color w:val="5A5A5A"/>
      <w:sz w:val="24"/>
      <w:szCs w:val="24"/>
      <w:lang w:val="hu-HU"/>
    </w:rPr>
  </w:style>
  <w:style w:type="character" w:customStyle="1" w:styleId="QuoteChar">
    <w:name w:val="Quote Char"/>
    <w:basedOn w:val="DefaultParagraphFont"/>
    <w:link w:val="Quote"/>
    <w:uiPriority w:val="29"/>
    <w:rsid w:val="70C56487"/>
    <w:rPr>
      <w:rFonts w:ascii="Times New Roman" w:hAnsi="Times New Roman"/>
      <w:i/>
      <w:iCs/>
      <w:color w:val="404040" w:themeColor="text1" w:themeTint="BF"/>
      <w:sz w:val="24"/>
      <w:szCs w:val="24"/>
      <w:lang w:val="hu-H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0C56487"/>
    <w:rPr>
      <w:rFonts w:ascii="Times New Roman" w:hAnsi="Times New Roman"/>
      <w:i/>
      <w:iCs/>
      <w:color w:val="4472C4" w:themeColor="accent1"/>
      <w:sz w:val="24"/>
      <w:szCs w:val="24"/>
      <w:lang w:val="hu-HU"/>
    </w:rPr>
  </w:style>
  <w:style w:type="paragraph" w:styleId="NoSpacing">
    <w:name w:val="No Spacing"/>
    <w:uiPriority w:val="1"/>
    <w:qFormat/>
    <w:rsid w:val="00EF50C7"/>
    <w:pPr>
      <w:spacing w:after="0" w:line="240" w:lineRule="auto"/>
    </w:pPr>
    <w:rPr>
      <w:rFonts w:ascii="Yu Mincho" w:hAnsi="Yu Mincho"/>
      <w:sz w:val="24"/>
      <w:szCs w:val="24"/>
      <w:lang w:val="hu-HU"/>
    </w:rPr>
  </w:style>
  <w:style w:type="character" w:styleId="LineNumber">
    <w:name w:val="line number"/>
    <w:basedOn w:val="DefaultParagraphFont"/>
    <w:uiPriority w:val="99"/>
    <w:semiHidden/>
    <w:unhideWhenUsed/>
    <w:rsid w:val="008F1638"/>
  </w:style>
  <w:style w:type="character" w:styleId="PlaceholderText">
    <w:name w:val="Placeholder Text"/>
    <w:basedOn w:val="DefaultParagraphFont"/>
    <w:uiPriority w:val="99"/>
    <w:semiHidden/>
    <w:rsid w:val="00F315F6"/>
    <w:rPr>
      <w:color w:val="808080"/>
    </w:rPr>
  </w:style>
  <w:style w:type="paragraph" w:styleId="Revision">
    <w:name w:val="Revision"/>
    <w:hidden/>
    <w:uiPriority w:val="99"/>
    <w:semiHidden/>
    <w:rsid w:val="00C63324"/>
    <w:pPr>
      <w:spacing w:after="0" w:line="240" w:lineRule="auto"/>
    </w:pPr>
    <w:rPr>
      <w:rFonts w:ascii="Yu Mincho" w:hAnsi="Yu Mincho"/>
      <w:sz w:val="24"/>
      <w:szCs w:val="24"/>
      <w:lang w:val="hu-HU"/>
    </w:rPr>
  </w:style>
  <w:style w:type="character" w:customStyle="1" w:styleId="normaltextrun">
    <w:name w:val="normaltextrun"/>
    <w:basedOn w:val="DefaultParagraphFont"/>
    <w:rsid w:val="00592D76"/>
  </w:style>
  <w:style w:type="table" w:customStyle="1" w:styleId="Rcsostblzat1">
    <w:name w:val="Rácsos táblázat1"/>
    <w:basedOn w:val="TableNormal"/>
    <w:next w:val="TableGrid"/>
    <w:uiPriority w:val="59"/>
    <w:rsid w:val="0018515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232C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C49"/>
    <w:rPr>
      <w:rFonts w:ascii="Calibri" w:hAnsi="Calibri" w:cs="Calibri"/>
      <w:sz w:val="18"/>
      <w:szCs w:val="18"/>
      <w:lang w:val="hu-H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1C49"/>
    <w:rPr>
      <w:color w:val="605E5C"/>
      <w:shd w:val="clear" w:color="auto" w:fill="E1DFDD"/>
    </w:rPr>
  </w:style>
  <w:style w:type="paragraph" w:customStyle="1" w:styleId="TblzatCm">
    <w:name w:val="Táblázat Cím"/>
    <w:basedOn w:val="Normal"/>
    <w:next w:val="Normal"/>
    <w:link w:val="TblzatCmChar"/>
    <w:qFormat/>
    <w:rsid w:val="002D407F"/>
    <w:pPr>
      <w:spacing w:after="0" w:line="240" w:lineRule="auto"/>
      <w:ind w:left="142" w:hanging="142"/>
      <w:jc w:val="center"/>
    </w:pPr>
    <w:rPr>
      <w:rFonts w:ascii="Montserrat SemiBold" w:hAnsi="Montserrat SemiBold"/>
      <w:sz w:val="28"/>
    </w:rPr>
  </w:style>
  <w:style w:type="character" w:customStyle="1" w:styleId="APIVgpontCmChar">
    <w:name w:val="API Végpont Cím Char"/>
    <w:basedOn w:val="DefaultParagraphFont"/>
    <w:link w:val="APIVgpontCm"/>
    <w:rsid w:val="00481A84"/>
    <w:rPr>
      <w:rFonts w:ascii="Montserrat SemiBold" w:eastAsia="Roboto" w:hAnsi="Montserrat SemiBold" w:cs="Roboto"/>
      <w:sz w:val="32"/>
      <w:szCs w:val="32"/>
      <w:lang w:val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F53D77"/>
    <w:rPr>
      <w:color w:val="605E5C"/>
      <w:shd w:val="clear" w:color="auto" w:fill="E1DFDD"/>
    </w:rPr>
  </w:style>
  <w:style w:type="character" w:customStyle="1" w:styleId="TblzatCmChar">
    <w:name w:val="Táblázat Cím Char"/>
    <w:basedOn w:val="DefaultParagraphFont"/>
    <w:link w:val="TblzatCm"/>
    <w:rsid w:val="0005017F"/>
    <w:rPr>
      <w:rFonts w:ascii="Montserrat SemiBold" w:hAnsi="Montserrat SemiBold"/>
      <w:sz w:val="28"/>
      <w:szCs w:val="24"/>
      <w:lang w:val="hu-HU"/>
    </w:rPr>
  </w:style>
  <w:style w:type="character" w:styleId="FollowedHyperlink">
    <w:name w:val="FollowedHyperlink"/>
    <w:basedOn w:val="DefaultParagraphFont"/>
    <w:uiPriority w:val="99"/>
    <w:semiHidden/>
    <w:unhideWhenUsed/>
    <w:rsid w:val="009868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9843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818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7011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3594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067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0235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830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15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136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94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19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4925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287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75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4998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1.png"/><Relationship Id="rId42" Type="http://schemas.openxmlformats.org/officeDocument/2006/relationships/hyperlink" Target="https://github.com/wasabeef/awesome-android-ui" TargetMode="External"/><Relationship Id="rId47" Type="http://schemas.openxmlformats.org/officeDocument/2006/relationships/hyperlink" Target="https://docs.microsoft.com/en-us/dotnet/csharp/" TargetMode="External"/><Relationship Id="rId63" Type="http://schemas.openxmlformats.org/officeDocument/2006/relationships/hyperlink" Target="file:///C:\Users\bende\Downloads\Dokument&#225;ci&#243;.docx" TargetMode="External"/><Relationship Id="rId68" Type="http://schemas.openxmlformats.org/officeDocument/2006/relationships/hyperlink" Target="file:///C:\Users\bende\Downloads\Dokument&#225;ci&#243;.docx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32" Type="http://schemas.openxmlformats.org/officeDocument/2006/relationships/image" Target="media/image160.png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Web/API/Fetch_API/Using_Fetch" TargetMode="External"/><Relationship Id="rId45" Type="http://schemas.openxmlformats.org/officeDocument/2006/relationships/hyperlink" Target="https://www.php.net/" TargetMode="External"/><Relationship Id="rId53" Type="http://schemas.openxmlformats.org/officeDocument/2006/relationships/hyperlink" Target="https://www.microsoft.com" TargetMode="External"/><Relationship Id="rId58" Type="http://schemas.openxmlformats.org/officeDocument/2006/relationships/hyperlink" Target="file:///C:\Users\bende\Downloads\Dokument&#225;ci&#243;.docx" TargetMode="External"/><Relationship Id="rId66" Type="http://schemas.openxmlformats.org/officeDocument/2006/relationships/hyperlink" Target="file:///C:\Users\bende\Downloads\Dokument&#225;ci&#243;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file:///C:\Users\bende\Downloads\Dokument&#225;ci&#243;.docx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s://drive.google.com/file/d/1w-dkj5wWwM9G32ncdWjxjOwG2MyyB7-p/view?usp=sharing" TargetMode="External"/><Relationship Id="rId22" Type="http://schemas.openxmlformats.org/officeDocument/2006/relationships/hyperlink" Target="https://github.com/Erdodif/Quizion_Backend.git" TargetMode="External"/><Relationship Id="rId27" Type="http://schemas.openxmlformats.org/officeDocument/2006/relationships/footer" Target="footer4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stackoverflow.com/" TargetMode="External"/><Relationship Id="rId48" Type="http://schemas.openxmlformats.org/officeDocument/2006/relationships/hyperlink" Target="https://www.youtube.com/" TargetMode="External"/><Relationship Id="rId56" Type="http://schemas.openxmlformats.org/officeDocument/2006/relationships/hyperlink" Target="file:///C:\Users\bende\Downloads\Dokument&#225;ci&#243;.docx" TargetMode="External"/><Relationship Id="rId64" Type="http://schemas.openxmlformats.org/officeDocument/2006/relationships/hyperlink" Target="file:///C:\Users\bende\Downloads\Dokument&#225;ci&#243;.docx" TargetMode="External"/><Relationship Id="rId69" Type="http://schemas.openxmlformats.org/officeDocument/2006/relationships/hyperlink" Target="file:///C:\Users\bende\Downloads\Dokument&#225;ci&#243;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ailtrap.io/" TargetMode="External"/><Relationship Id="rId72" Type="http://schemas.microsoft.com/office/2020/10/relationships/intelligence" Target="intelligence2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w3schools.com/" TargetMode="External"/><Relationship Id="rId59" Type="http://schemas.openxmlformats.org/officeDocument/2006/relationships/hyperlink" Target="file:///C:\Users\bende\Downloads\Dokument&#225;ci&#243;.docx" TargetMode="External"/><Relationship Id="rId67" Type="http://schemas.openxmlformats.org/officeDocument/2006/relationships/hyperlink" Target="file:///C:\Users\bende\Downloads\Dokument&#225;ci&#243;.docx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eveloper.mozilla.org/en-US/docs/Web/HTTP/Status" TargetMode="External"/><Relationship Id="rId54" Type="http://schemas.openxmlformats.org/officeDocument/2006/relationships/hyperlink" Target="https://www.google.com/" TargetMode="External"/><Relationship Id="rId62" Type="http://schemas.openxmlformats.org/officeDocument/2006/relationships/hyperlink" Target="file:///C:\Users\bende\Downloads\Dokument&#225;ci&#243;.docx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127.0.0.1:8000/api/quizzes/al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s://www.pngitem.com/middle/hwhmwob_show-password-show-password-icon-png-transparent-png/" TargetMode="External"/><Relationship Id="rId57" Type="http://schemas.openxmlformats.org/officeDocument/2006/relationships/hyperlink" Target="file:///C:\Users\bende\Downloads\Dokument&#225;ci&#243;.docx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hyperlink" Target="https://laravel.com/docs/9.x" TargetMode="External"/><Relationship Id="rId52" Type="http://schemas.openxmlformats.org/officeDocument/2006/relationships/hyperlink" Target="https://caniuse.com/" TargetMode="External"/><Relationship Id="rId60" Type="http://schemas.openxmlformats.org/officeDocument/2006/relationships/hyperlink" Target="file:///C:\Users\bende\Downloads\Dokument&#225;ci&#243;.docx" TargetMode="External"/><Relationship Id="rId65" Type="http://schemas.openxmlformats.org/officeDocument/2006/relationships/hyperlink" Target="file:///C:\Users\bende\Downloads\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hyperlink" Target="https://developer.mozilla.org" TargetMode="External"/><Relationship Id="rId34" Type="http://schemas.openxmlformats.org/officeDocument/2006/relationships/image" Target="media/image18.png"/><Relationship Id="rId50" Type="http://schemas.openxmlformats.org/officeDocument/2006/relationships/hyperlink" Target="https://github.com/" TargetMode="External"/><Relationship Id="rId55" Type="http://schemas.openxmlformats.org/officeDocument/2006/relationships/hyperlink" Target="https://about.google/brand-resource-center/guidance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F&#252;l&#246;p\Documents\Custom%20Office%20Templates\Quizi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E8D83-8EBA-44F3-A8FB-1BF69A6E1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Quizion.dotx</Template>
  <TotalTime>821</TotalTime>
  <Pages>1</Pages>
  <Words>9010</Words>
  <Characters>62171</Characters>
  <Application>Microsoft Office Word</Application>
  <DocSecurity>0</DocSecurity>
  <Lines>518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Quzion Web Dokumentáció - Nagy Bendegúz</vt:lpstr>
      <vt:lpstr>Devlog template</vt:lpstr>
    </vt:vector>
  </TitlesOfParts>
  <Company/>
  <LinksUpToDate>false</LinksUpToDate>
  <CharactersWithSpaces>71039</CharactersWithSpaces>
  <SharedDoc>false</SharedDoc>
  <HLinks>
    <vt:vector size="348" baseType="variant">
      <vt:variant>
        <vt:i4>5767168</vt:i4>
      </vt:variant>
      <vt:variant>
        <vt:i4>291</vt:i4>
      </vt:variant>
      <vt:variant>
        <vt:i4>0</vt:i4>
      </vt:variant>
      <vt:variant>
        <vt:i4>5</vt:i4>
      </vt:variant>
      <vt:variant>
        <vt:lpwstr>https://about.google/brand-resource-center/guidance/</vt:lpwstr>
      </vt:variant>
      <vt:variant>
        <vt:lpwstr/>
      </vt:variant>
      <vt:variant>
        <vt:i4>2818149</vt:i4>
      </vt:variant>
      <vt:variant>
        <vt:i4>288</vt:i4>
      </vt:variant>
      <vt:variant>
        <vt:i4>0</vt:i4>
      </vt:variant>
      <vt:variant>
        <vt:i4>5</vt:i4>
      </vt:variant>
      <vt:variant>
        <vt:lpwstr>https://www.google.com/</vt:lpwstr>
      </vt:variant>
      <vt:variant>
        <vt:lpwstr/>
      </vt:variant>
      <vt:variant>
        <vt:i4>2621492</vt:i4>
      </vt:variant>
      <vt:variant>
        <vt:i4>285</vt:i4>
      </vt:variant>
      <vt:variant>
        <vt:i4>0</vt:i4>
      </vt:variant>
      <vt:variant>
        <vt:i4>5</vt:i4>
      </vt:variant>
      <vt:variant>
        <vt:lpwstr>https://www.microsoft.com/</vt:lpwstr>
      </vt:variant>
      <vt:variant>
        <vt:lpwstr/>
      </vt:variant>
      <vt:variant>
        <vt:i4>262227</vt:i4>
      </vt:variant>
      <vt:variant>
        <vt:i4>282</vt:i4>
      </vt:variant>
      <vt:variant>
        <vt:i4>0</vt:i4>
      </vt:variant>
      <vt:variant>
        <vt:i4>5</vt:i4>
      </vt:variant>
      <vt:variant>
        <vt:lpwstr>https://caniuse.com/</vt:lpwstr>
      </vt:variant>
      <vt:variant>
        <vt:lpwstr/>
      </vt:variant>
      <vt:variant>
        <vt:i4>5767184</vt:i4>
      </vt:variant>
      <vt:variant>
        <vt:i4>279</vt:i4>
      </vt:variant>
      <vt:variant>
        <vt:i4>0</vt:i4>
      </vt:variant>
      <vt:variant>
        <vt:i4>5</vt:i4>
      </vt:variant>
      <vt:variant>
        <vt:lpwstr>https://mailtrap.io/</vt:lpwstr>
      </vt:variant>
      <vt:variant>
        <vt:lpwstr/>
      </vt:variant>
      <vt:variant>
        <vt:i4>8126567</vt:i4>
      </vt:variant>
      <vt:variant>
        <vt:i4>276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6226002</vt:i4>
      </vt:variant>
      <vt:variant>
        <vt:i4>273</vt:i4>
      </vt:variant>
      <vt:variant>
        <vt:i4>0</vt:i4>
      </vt:variant>
      <vt:variant>
        <vt:i4>5</vt:i4>
      </vt:variant>
      <vt:variant>
        <vt:lpwstr>https://www.youtube.com/</vt:lpwstr>
      </vt:variant>
      <vt:variant>
        <vt:lpwstr/>
      </vt:variant>
      <vt:variant>
        <vt:i4>7995441</vt:i4>
      </vt:variant>
      <vt:variant>
        <vt:i4>270</vt:i4>
      </vt:variant>
      <vt:variant>
        <vt:i4>0</vt:i4>
      </vt:variant>
      <vt:variant>
        <vt:i4>5</vt:i4>
      </vt:variant>
      <vt:variant>
        <vt:lpwstr>https://docs.microsoft.com/en-us/dotnet/csharp/</vt:lpwstr>
      </vt:variant>
      <vt:variant>
        <vt:lpwstr/>
      </vt:variant>
      <vt:variant>
        <vt:i4>7667774</vt:i4>
      </vt:variant>
      <vt:variant>
        <vt:i4>267</vt:i4>
      </vt:variant>
      <vt:variant>
        <vt:i4>0</vt:i4>
      </vt:variant>
      <vt:variant>
        <vt:i4>5</vt:i4>
      </vt:variant>
      <vt:variant>
        <vt:lpwstr>https://www.w3schools.com/</vt:lpwstr>
      </vt:variant>
      <vt:variant>
        <vt:lpwstr/>
      </vt:variant>
      <vt:variant>
        <vt:i4>4456538</vt:i4>
      </vt:variant>
      <vt:variant>
        <vt:i4>264</vt:i4>
      </vt:variant>
      <vt:variant>
        <vt:i4>0</vt:i4>
      </vt:variant>
      <vt:variant>
        <vt:i4>5</vt:i4>
      </vt:variant>
      <vt:variant>
        <vt:lpwstr>https://www.php.net/</vt:lpwstr>
      </vt:variant>
      <vt:variant>
        <vt:lpwstr/>
      </vt:variant>
      <vt:variant>
        <vt:i4>4653132</vt:i4>
      </vt:variant>
      <vt:variant>
        <vt:i4>261</vt:i4>
      </vt:variant>
      <vt:variant>
        <vt:i4>0</vt:i4>
      </vt:variant>
      <vt:variant>
        <vt:i4>5</vt:i4>
      </vt:variant>
      <vt:variant>
        <vt:lpwstr>https://laravel.com/docs/9.x</vt:lpwstr>
      </vt:variant>
      <vt:variant>
        <vt:lpwstr/>
      </vt:variant>
      <vt:variant>
        <vt:i4>7012392</vt:i4>
      </vt:variant>
      <vt:variant>
        <vt:i4>258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2424894</vt:i4>
      </vt:variant>
      <vt:variant>
        <vt:i4>255</vt:i4>
      </vt:variant>
      <vt:variant>
        <vt:i4>0</vt:i4>
      </vt:variant>
      <vt:variant>
        <vt:i4>5</vt:i4>
      </vt:variant>
      <vt:variant>
        <vt:lpwstr>https://github.com/wasabeef/awesome-android-ui</vt:lpwstr>
      </vt:variant>
      <vt:variant>
        <vt:lpwstr/>
      </vt:variant>
      <vt:variant>
        <vt:i4>5308436</vt:i4>
      </vt:variant>
      <vt:variant>
        <vt:i4>252</vt:i4>
      </vt:variant>
      <vt:variant>
        <vt:i4>0</vt:i4>
      </vt:variant>
      <vt:variant>
        <vt:i4>5</vt:i4>
      </vt:variant>
      <vt:variant>
        <vt:lpwstr>https://developer.mozilla.org/en-US/docs/Web/HTTP/Status</vt:lpwstr>
      </vt:variant>
      <vt:variant>
        <vt:lpwstr/>
      </vt:variant>
      <vt:variant>
        <vt:i4>6946922</vt:i4>
      </vt:variant>
      <vt:variant>
        <vt:i4>249</vt:i4>
      </vt:variant>
      <vt:variant>
        <vt:i4>0</vt:i4>
      </vt:variant>
      <vt:variant>
        <vt:i4>5</vt:i4>
      </vt:variant>
      <vt:variant>
        <vt:lpwstr>https://developer.mozilla.org/en-US/docs/Web/API/Fetch_API/Using_Fetch</vt:lpwstr>
      </vt:variant>
      <vt:variant>
        <vt:lpwstr/>
      </vt:variant>
      <vt:variant>
        <vt:i4>2883630</vt:i4>
      </vt:variant>
      <vt:variant>
        <vt:i4>246</vt:i4>
      </vt:variant>
      <vt:variant>
        <vt:i4>0</vt:i4>
      </vt:variant>
      <vt:variant>
        <vt:i4>5</vt:i4>
      </vt:variant>
      <vt:variant>
        <vt:lpwstr>https://developer.mozilla.org/</vt:lpwstr>
      </vt:variant>
      <vt:variant>
        <vt:lpwstr/>
      </vt:variant>
      <vt:variant>
        <vt:i4>6291466</vt:i4>
      </vt:variant>
      <vt:variant>
        <vt:i4>243</vt:i4>
      </vt:variant>
      <vt:variant>
        <vt:i4>0</vt:i4>
      </vt:variant>
      <vt:variant>
        <vt:i4>5</vt:i4>
      </vt:variant>
      <vt:variant>
        <vt:lpwstr>https://github.com/Erdodif/Quizion_Desktop.git</vt:lpwstr>
      </vt:variant>
      <vt:variant>
        <vt:lpwstr/>
      </vt:variant>
      <vt:variant>
        <vt:i4>5046359</vt:i4>
      </vt:variant>
      <vt:variant>
        <vt:i4>240</vt:i4>
      </vt:variant>
      <vt:variant>
        <vt:i4>0</vt:i4>
      </vt:variant>
      <vt:variant>
        <vt:i4>5</vt:i4>
      </vt:variant>
      <vt:variant>
        <vt:lpwstr>http://127.0.0.1:8000/api/quizzes/all</vt:lpwstr>
      </vt:variant>
      <vt:variant>
        <vt:lpwstr/>
      </vt:variant>
      <vt:variant>
        <vt:i4>7536655</vt:i4>
      </vt:variant>
      <vt:variant>
        <vt:i4>237</vt:i4>
      </vt:variant>
      <vt:variant>
        <vt:i4>0</vt:i4>
      </vt:variant>
      <vt:variant>
        <vt:i4>5</vt:i4>
      </vt:variant>
      <vt:variant>
        <vt:lpwstr>https://github.com/Erdodif/Quizion_Backend.git</vt:lpwstr>
      </vt:variant>
      <vt:variant>
        <vt:lpwstr/>
      </vt:variant>
      <vt:variant>
        <vt:i4>1179707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_Toc100335932</vt:lpwstr>
      </vt:variant>
      <vt:variant>
        <vt:i4>1179707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_Toc100335931</vt:lpwstr>
      </vt:variant>
      <vt:variant>
        <vt:i4>1179707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_Toc100335930</vt:lpwstr>
      </vt:variant>
      <vt:variant>
        <vt:i4>1245243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_Toc100335929</vt:lpwstr>
      </vt:variant>
      <vt:variant>
        <vt:i4>1245243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_Toc100335928</vt:lpwstr>
      </vt:variant>
      <vt:variant>
        <vt:i4>1245243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_Toc100335927</vt:lpwstr>
      </vt:variant>
      <vt:variant>
        <vt:i4>1245243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_Toc100335926</vt:lpwstr>
      </vt:variant>
      <vt:variant>
        <vt:i4>1245243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_Toc100335925</vt:lpwstr>
      </vt:variant>
      <vt:variant>
        <vt:i4>1245243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_Toc100335924</vt:lpwstr>
      </vt:variant>
      <vt:variant>
        <vt:i4>1245243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_Toc100335923</vt:lpwstr>
      </vt:variant>
      <vt:variant>
        <vt:i4>1245243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_Toc100335922</vt:lpwstr>
      </vt:variant>
      <vt:variant>
        <vt:i4>1245243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_Toc100335921</vt:lpwstr>
      </vt:variant>
      <vt:variant>
        <vt:i4>1245243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_Toc100335920</vt:lpwstr>
      </vt:variant>
      <vt:variant>
        <vt:i4>1048635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_Toc100335919</vt:lpwstr>
      </vt:variant>
      <vt:variant>
        <vt:i4>1048635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_Toc100335918</vt:lpwstr>
      </vt:variant>
      <vt:variant>
        <vt:i4>1048635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_Toc100335917</vt:lpwstr>
      </vt:variant>
      <vt:variant>
        <vt:i4>1048635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_Toc100335916</vt:lpwstr>
      </vt:variant>
      <vt:variant>
        <vt:i4>1048635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_Toc100335915</vt:lpwstr>
      </vt:variant>
      <vt:variant>
        <vt:i4>1048635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_Toc100335914</vt:lpwstr>
      </vt:variant>
      <vt:variant>
        <vt:i4>1048635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_Toc100335913</vt:lpwstr>
      </vt:variant>
      <vt:variant>
        <vt:i4>1048635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_Toc100335912</vt:lpwstr>
      </vt:variant>
      <vt:variant>
        <vt:i4>1048635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_Toc100335911</vt:lpwstr>
      </vt:variant>
      <vt:variant>
        <vt:i4>1048635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_Toc100335910</vt:lpwstr>
      </vt:variant>
      <vt:variant>
        <vt:i4>1114171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_Toc100335909</vt:lpwstr>
      </vt:variant>
      <vt:variant>
        <vt:i4>1114171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_Toc100335908</vt:lpwstr>
      </vt:variant>
      <vt:variant>
        <vt:i4>1114171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_Toc100335907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_Toc100335906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_Toc100335905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_Toc100335904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_Toc100335903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_Toc100335902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_Toc100335901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_Toc100335900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_Toc100335899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_Toc100335898</vt:lpwstr>
      </vt:variant>
      <vt:variant>
        <vt:i4>1572922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_Toc100335897</vt:lpwstr>
      </vt:variant>
      <vt:variant>
        <vt:i4>1572922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_Toc100335896</vt:lpwstr>
      </vt:variant>
      <vt:variant>
        <vt:i4>1572922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_Toc100335895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_Toc100335894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Quzion Web Dokumentáció - Nagy Bendegúz</dc:title>
  <dc:subject/>
  <dc:creator>Fülöp;Soma;Bendegúz</dc:creator>
  <cp:keywords>Quizion</cp:keywords>
  <dc:description/>
  <cp:lastModifiedBy>bendeguz@medea.hu</cp:lastModifiedBy>
  <cp:revision>690</cp:revision>
  <cp:lastPrinted>2022-04-19T16:13:00Z</cp:lastPrinted>
  <dcterms:created xsi:type="dcterms:W3CDTF">2022-04-13T10:16:00Z</dcterms:created>
  <dcterms:modified xsi:type="dcterms:W3CDTF">2022-04-19T16:16:00Z</dcterms:modified>
</cp:coreProperties>
</file>